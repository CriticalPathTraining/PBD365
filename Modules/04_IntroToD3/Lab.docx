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DDCE9" w14:textId="6C1332DB" w:rsidR="001C7B5E" w:rsidRPr="00C47A6B" w:rsidRDefault="0080614E" w:rsidP="008649F4">
      <w:pPr>
        <w:pStyle w:val="Heading2"/>
        <w:rPr>
          <w:b/>
        </w:rPr>
      </w:pPr>
      <w:bookmarkStart w:id="0" w:name="_GoBack"/>
      <w:bookmarkEnd w:id="0"/>
      <w:r>
        <w:rPr>
          <w:b/>
        </w:rPr>
        <w:t>Programming with TypeScript and the D3 Library</w:t>
      </w:r>
    </w:p>
    <w:p w14:paraId="5CFFB7A2" w14:textId="6BDA13C7" w:rsidR="003E71C8" w:rsidRDefault="00162656" w:rsidP="003E71C8">
      <w:pPr>
        <w:pStyle w:val="LabExerciseText"/>
        <w:rPr>
          <w:sz w:val="20"/>
          <w:szCs w:val="20"/>
        </w:rPr>
      </w:pPr>
      <w:r>
        <w:rPr>
          <w:b/>
          <w:sz w:val="20"/>
          <w:szCs w:val="20"/>
        </w:rPr>
        <w:t>Setup Time</w:t>
      </w:r>
      <w:r w:rsidR="003E71C8">
        <w:rPr>
          <w:sz w:val="20"/>
          <w:szCs w:val="20"/>
        </w:rPr>
        <w:t xml:space="preserve">: </w:t>
      </w:r>
      <w:r>
        <w:rPr>
          <w:sz w:val="20"/>
          <w:szCs w:val="20"/>
        </w:rPr>
        <w:t>60 minutes</w:t>
      </w:r>
    </w:p>
    <w:p w14:paraId="39DD67E6" w14:textId="7F94E094" w:rsidR="003E71C8" w:rsidRPr="003E71C8" w:rsidRDefault="003E71C8" w:rsidP="003E71C8">
      <w:pPr>
        <w:pStyle w:val="LabExerciseText"/>
        <w:rPr>
          <w:sz w:val="20"/>
          <w:szCs w:val="20"/>
        </w:rPr>
      </w:pPr>
      <w:r w:rsidRPr="003E71C8">
        <w:rPr>
          <w:b/>
          <w:sz w:val="20"/>
          <w:szCs w:val="20"/>
        </w:rPr>
        <w:t>Lab Folder</w:t>
      </w:r>
      <w:r w:rsidR="0080614E">
        <w:rPr>
          <w:sz w:val="20"/>
          <w:szCs w:val="20"/>
        </w:rPr>
        <w:t xml:space="preserve">: </w:t>
      </w:r>
      <w:r w:rsidR="0080614E" w:rsidRPr="0080614E">
        <w:rPr>
          <w:sz w:val="20"/>
          <w:szCs w:val="20"/>
        </w:rPr>
        <w:t>C:\Student\Module\04_IntroToD3</w:t>
      </w:r>
    </w:p>
    <w:p w14:paraId="1510685A" w14:textId="2CF06AD5" w:rsidR="0077432D" w:rsidRPr="003E71C8" w:rsidRDefault="001C7B5E" w:rsidP="003E71C8">
      <w:pPr>
        <w:pStyle w:val="LabExerciseText"/>
      </w:pPr>
      <w:r>
        <w:rPr>
          <w:b/>
          <w:sz w:val="20"/>
          <w:szCs w:val="20"/>
        </w:rPr>
        <w:t>Overview</w:t>
      </w:r>
      <w:r w:rsidR="0080614E">
        <w:rPr>
          <w:b/>
          <w:sz w:val="20"/>
          <w:szCs w:val="20"/>
        </w:rPr>
        <w:t xml:space="preserve">: </w:t>
      </w:r>
      <w:r w:rsidR="0080614E">
        <w:rPr>
          <w:sz w:val="20"/>
          <w:szCs w:val="20"/>
        </w:rPr>
        <w:t>The lab has been designed to provide you with hands-on experience developing with TypeScript and the D3.js library. While this lab has been created for developers who are learning to work with Power BI, the lab itself will not involve the Power BI platform in any way. Instead, you will create a simple web application project in Visual Studio and you will configure this project by adding NuGet packages for jQuery and the D3 library along with the NuGet packages for their typed definitions which provides the strongly-typed when programming in TypeScript.</w:t>
      </w:r>
    </w:p>
    <w:p w14:paraId="144D7E82" w14:textId="2A7F46FD" w:rsidR="00FE6C41" w:rsidRDefault="00162656" w:rsidP="00FE6C41">
      <w:pPr>
        <w:pStyle w:val="Heading3"/>
      </w:pPr>
      <w:r>
        <w:t xml:space="preserve">Exercise </w:t>
      </w:r>
      <w:r w:rsidR="00410FD2">
        <w:t>1</w:t>
      </w:r>
      <w:r w:rsidR="00FE6C41">
        <w:t xml:space="preserve">: </w:t>
      </w:r>
      <w:r w:rsidR="00C52AE5">
        <w:t>Create</w:t>
      </w:r>
      <w:r w:rsidR="00D0424D">
        <w:t xml:space="preserve"> a Visual Studio Project to use TypeScript, jQuery and D3</w:t>
      </w:r>
    </w:p>
    <w:p w14:paraId="7BFAFBBE" w14:textId="4811975F" w:rsidR="00FE6C41" w:rsidRDefault="00FE6C41" w:rsidP="00FE6C41">
      <w:pPr>
        <w:pStyle w:val="LabExerciseLeadIn"/>
      </w:pPr>
      <w:r>
        <w:t xml:space="preserve">In this </w:t>
      </w:r>
      <w:r w:rsidR="00162656">
        <w:t>exercise</w:t>
      </w:r>
      <w:r w:rsidR="00BE3E30">
        <w:t xml:space="preserve">, you will create a new </w:t>
      </w:r>
      <w:r w:rsidR="00D91D47">
        <w:t xml:space="preserve">ASP.NET Web Application project using Visual Studio 2017 named </w:t>
      </w:r>
      <w:r w:rsidR="00D91D47" w:rsidRPr="00D91D47">
        <w:rPr>
          <w:b/>
        </w:rPr>
        <w:t>D3Lab</w:t>
      </w:r>
      <w:r w:rsidR="00D91D47">
        <w:t xml:space="preserve"> and you will add the required NuGet packages to support programming in Typescript using jQuery and the D3 library. After that, you will add HTML, CSS and TypeScript to get the D3Lab web application project up and running.</w:t>
      </w:r>
    </w:p>
    <w:p w14:paraId="22B91BBD" w14:textId="77777777" w:rsidR="00D91D47" w:rsidRPr="00D91D47" w:rsidRDefault="00D91D47" w:rsidP="00D91D47">
      <w:pPr>
        <w:numPr>
          <w:ilvl w:val="0"/>
          <w:numId w:val="6"/>
        </w:numPr>
        <w:tabs>
          <w:tab w:val="clear" w:pos="360"/>
          <w:tab w:val="num" w:pos="630"/>
        </w:tabs>
        <w:spacing w:before="80" w:after="40"/>
        <w:ind w:left="630"/>
        <w:rPr>
          <w:rFonts w:eastAsia="Times New Roman" w:cs="Times New Roman"/>
          <w:sz w:val="18"/>
        </w:rPr>
      </w:pPr>
      <w:r w:rsidRPr="00D91D47">
        <w:rPr>
          <w:rFonts w:eastAsia="Times New Roman" w:cs="Times New Roman"/>
          <w:sz w:val="18"/>
        </w:rPr>
        <w:t>Create the new solution in Visual Studio 2017:</w:t>
      </w:r>
    </w:p>
    <w:p w14:paraId="3269F6EE" w14:textId="77777777" w:rsidR="00D91D47" w:rsidRPr="00D91D47" w:rsidRDefault="00D91D47" w:rsidP="00D91D47">
      <w:pPr>
        <w:numPr>
          <w:ilvl w:val="1"/>
          <w:numId w:val="6"/>
        </w:numPr>
        <w:spacing w:before="80" w:after="40"/>
        <w:rPr>
          <w:rFonts w:eastAsia="Times New Roman" w:cs="Times New Roman"/>
          <w:sz w:val="18"/>
        </w:rPr>
      </w:pPr>
      <w:r w:rsidRPr="00D91D47">
        <w:rPr>
          <w:rFonts w:eastAsia="Times New Roman" w:cs="Times New Roman"/>
          <w:sz w:val="18"/>
        </w:rPr>
        <w:t xml:space="preserve">Create a new project by selecting the menu command </w:t>
      </w:r>
      <w:r w:rsidRPr="00D91D47">
        <w:rPr>
          <w:rFonts w:eastAsia="Times New Roman" w:cs="Times New Roman"/>
          <w:b/>
          <w:sz w:val="18"/>
        </w:rPr>
        <w:t>File &gt; New &gt; Project</w:t>
      </w:r>
      <w:r w:rsidRPr="00D91D47">
        <w:rPr>
          <w:rFonts w:eastAsia="Times New Roman" w:cs="Times New Roman"/>
          <w:sz w:val="18"/>
        </w:rPr>
        <w:t>.</w:t>
      </w:r>
    </w:p>
    <w:p w14:paraId="2632D710" w14:textId="77777777" w:rsidR="00D91D47" w:rsidRPr="00D91D47" w:rsidRDefault="00D91D47" w:rsidP="00D91D47">
      <w:pPr>
        <w:numPr>
          <w:ilvl w:val="1"/>
          <w:numId w:val="6"/>
        </w:numPr>
        <w:spacing w:before="80" w:after="40"/>
        <w:rPr>
          <w:rFonts w:eastAsia="Times New Roman" w:cs="Times New Roman"/>
          <w:sz w:val="18"/>
        </w:rPr>
      </w:pPr>
      <w:r w:rsidRPr="00D91D47">
        <w:rPr>
          <w:rFonts w:eastAsia="Times New Roman" w:cs="Times New Roman"/>
          <w:sz w:val="18"/>
        </w:rPr>
        <w:t xml:space="preserve">In the </w:t>
      </w:r>
      <w:r w:rsidRPr="00D91D47">
        <w:rPr>
          <w:rFonts w:eastAsia="Times New Roman" w:cs="Times New Roman"/>
          <w:b/>
          <w:sz w:val="18"/>
        </w:rPr>
        <w:t>New Project</w:t>
      </w:r>
      <w:r w:rsidRPr="00D91D47">
        <w:rPr>
          <w:rFonts w:eastAsia="Times New Roman" w:cs="Times New Roman"/>
          <w:sz w:val="18"/>
        </w:rPr>
        <w:t xml:space="preserve"> dialog… </w:t>
      </w:r>
    </w:p>
    <w:p w14:paraId="0771490C" w14:textId="77777777" w:rsidR="00D91D47" w:rsidRPr="00D91D47" w:rsidRDefault="00D91D47" w:rsidP="00D91D47">
      <w:pPr>
        <w:numPr>
          <w:ilvl w:val="2"/>
          <w:numId w:val="6"/>
        </w:numPr>
        <w:tabs>
          <w:tab w:val="left" w:pos="994"/>
        </w:tabs>
        <w:spacing w:before="80" w:after="40"/>
        <w:rPr>
          <w:rFonts w:eastAsia="Times New Roman" w:cs="Times New Roman"/>
          <w:sz w:val="18"/>
        </w:rPr>
      </w:pPr>
      <w:r w:rsidRPr="00D91D47">
        <w:rPr>
          <w:rFonts w:eastAsia="Times New Roman" w:cs="Times New Roman"/>
          <w:sz w:val="18"/>
        </w:rPr>
        <w:t xml:space="preserve">Select the </w:t>
      </w:r>
      <w:r w:rsidRPr="00D91D47">
        <w:rPr>
          <w:rFonts w:eastAsia="Times New Roman" w:cs="Times New Roman"/>
          <w:b/>
          <w:sz w:val="18"/>
        </w:rPr>
        <w:t>ASP.NET Web Application</w:t>
      </w:r>
      <w:r w:rsidRPr="00D91D47">
        <w:rPr>
          <w:rFonts w:eastAsia="Times New Roman" w:cs="Times New Roman"/>
          <w:sz w:val="18"/>
        </w:rPr>
        <w:t xml:space="preserve"> project template under the </w:t>
      </w:r>
      <w:r w:rsidRPr="00D91D47">
        <w:rPr>
          <w:rFonts w:eastAsia="Times New Roman" w:cs="Times New Roman"/>
          <w:b/>
          <w:sz w:val="18"/>
        </w:rPr>
        <w:t>Templates &gt; Visual C# &gt; Web</w:t>
      </w:r>
      <w:r w:rsidRPr="00D91D47">
        <w:rPr>
          <w:rFonts w:eastAsia="Times New Roman" w:cs="Times New Roman"/>
          <w:sz w:val="18"/>
        </w:rPr>
        <w:t xml:space="preserve"> section. </w:t>
      </w:r>
    </w:p>
    <w:p w14:paraId="200C08BC" w14:textId="1DEDC3E5" w:rsidR="00D91D47" w:rsidRPr="00D91D47" w:rsidRDefault="00D91D47" w:rsidP="00D91D47">
      <w:pPr>
        <w:numPr>
          <w:ilvl w:val="2"/>
          <w:numId w:val="6"/>
        </w:numPr>
        <w:tabs>
          <w:tab w:val="left" w:pos="994"/>
        </w:tabs>
        <w:spacing w:before="80" w:after="40"/>
        <w:rPr>
          <w:rFonts w:eastAsia="Times New Roman" w:cs="Times New Roman"/>
          <w:sz w:val="18"/>
        </w:rPr>
      </w:pPr>
      <w:r w:rsidRPr="00D91D47">
        <w:rPr>
          <w:rFonts w:eastAsia="Times New Roman" w:cs="Times New Roman"/>
          <w:sz w:val="18"/>
        </w:rPr>
        <w:t xml:space="preserve">Enter a name of </w:t>
      </w:r>
      <w:r>
        <w:rPr>
          <w:rFonts w:eastAsia="Times New Roman" w:cs="Times New Roman"/>
          <w:b/>
          <w:sz w:val="18"/>
        </w:rPr>
        <w:t>D3Lab</w:t>
      </w:r>
      <w:r w:rsidRPr="00D91D47">
        <w:rPr>
          <w:rFonts w:eastAsia="Times New Roman" w:cs="Times New Roman"/>
          <w:sz w:val="18"/>
        </w:rPr>
        <w:t>.</w:t>
      </w:r>
    </w:p>
    <w:p w14:paraId="08B7D0B1" w14:textId="480E11CA" w:rsidR="00D91D47" w:rsidRPr="00D91D47" w:rsidRDefault="00D91D47" w:rsidP="00D91D47">
      <w:pPr>
        <w:pStyle w:val="LabStepNumberedLevel3"/>
        <w:rPr>
          <w:rFonts w:eastAsia="Times New Roman" w:cs="Times New Roman"/>
        </w:rPr>
      </w:pPr>
      <w:r w:rsidRPr="00D91D47">
        <w:rPr>
          <w:rFonts w:eastAsia="Times New Roman" w:cs="Times New Roman"/>
        </w:rPr>
        <w:t xml:space="preserve">Enter a location of </w:t>
      </w:r>
      <w:r w:rsidRPr="00D91D47">
        <w:rPr>
          <w:rFonts w:eastAsia="Times New Roman" w:cs="Times New Roman"/>
          <w:b/>
        </w:rPr>
        <w:t>C:\Student\Module\04_IntroToD3\Lab\</w:t>
      </w:r>
      <w:r w:rsidRPr="00D91D47">
        <w:rPr>
          <w:rFonts w:eastAsia="Times New Roman" w:cs="Times New Roman"/>
        </w:rPr>
        <w:t>.</w:t>
      </w:r>
    </w:p>
    <w:p w14:paraId="0ECDD937" w14:textId="77777777" w:rsidR="00D91D47" w:rsidRPr="00D91D47" w:rsidRDefault="00D91D47" w:rsidP="00D91D47">
      <w:pPr>
        <w:numPr>
          <w:ilvl w:val="2"/>
          <w:numId w:val="6"/>
        </w:numPr>
        <w:tabs>
          <w:tab w:val="left" w:pos="994"/>
        </w:tabs>
        <w:spacing w:before="80" w:after="40"/>
        <w:rPr>
          <w:rFonts w:eastAsia="Times New Roman" w:cs="Times New Roman"/>
          <w:sz w:val="18"/>
        </w:rPr>
      </w:pPr>
      <w:r w:rsidRPr="00D91D47">
        <w:rPr>
          <w:rFonts w:eastAsia="Times New Roman" w:cs="Times New Roman"/>
          <w:sz w:val="18"/>
        </w:rPr>
        <w:t xml:space="preserve">Click the </w:t>
      </w:r>
      <w:r w:rsidRPr="00D91D47">
        <w:rPr>
          <w:rFonts w:eastAsia="Times New Roman" w:cs="Times New Roman"/>
          <w:b/>
          <w:sz w:val="18"/>
        </w:rPr>
        <w:t>OK</w:t>
      </w:r>
      <w:r w:rsidRPr="00D91D47">
        <w:rPr>
          <w:rFonts w:eastAsia="Times New Roman" w:cs="Times New Roman"/>
          <w:sz w:val="18"/>
        </w:rPr>
        <w:t xml:space="preserve"> button.</w:t>
      </w:r>
    </w:p>
    <w:p w14:paraId="0278BF01" w14:textId="11CCAEDA" w:rsidR="00BE3E30" w:rsidRDefault="00BE3E30" w:rsidP="00BE3E30">
      <w:pPr>
        <w:pStyle w:val="LabStepScreenshotLevel2"/>
      </w:pPr>
      <w:r>
        <w:drawing>
          <wp:inline distT="0" distB="0" distL="0" distR="0" wp14:anchorId="07CC5C5C" wp14:editId="55D00EDD">
            <wp:extent cx="3514271" cy="1897380"/>
            <wp:effectExtent l="19050" t="19050" r="101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3407" cy="1918510"/>
                    </a:xfrm>
                    <a:prstGeom prst="rect">
                      <a:avLst/>
                    </a:prstGeom>
                    <a:ln>
                      <a:solidFill>
                        <a:schemeClr val="bg1">
                          <a:lumMod val="50000"/>
                        </a:schemeClr>
                      </a:solidFill>
                    </a:ln>
                  </pic:spPr>
                </pic:pic>
              </a:graphicData>
            </a:graphic>
          </wp:inline>
        </w:drawing>
      </w:r>
    </w:p>
    <w:p w14:paraId="1BEA5C7F" w14:textId="77777777" w:rsidR="00D91D47" w:rsidRPr="00D91D47" w:rsidRDefault="00D91D47" w:rsidP="00D91D47">
      <w:pPr>
        <w:numPr>
          <w:ilvl w:val="1"/>
          <w:numId w:val="6"/>
        </w:numPr>
        <w:spacing w:before="80" w:after="40"/>
        <w:rPr>
          <w:rFonts w:eastAsia="Times New Roman" w:cs="Times New Roman"/>
          <w:sz w:val="18"/>
        </w:rPr>
      </w:pPr>
      <w:r w:rsidRPr="00D91D47">
        <w:rPr>
          <w:rFonts w:eastAsia="Times New Roman" w:cs="Times New Roman"/>
          <w:sz w:val="18"/>
        </w:rPr>
        <w:t xml:space="preserve">In the New </w:t>
      </w:r>
      <w:r w:rsidRPr="00D91D47">
        <w:rPr>
          <w:rFonts w:eastAsia="Times New Roman" w:cs="Times New Roman"/>
          <w:b/>
          <w:sz w:val="18"/>
        </w:rPr>
        <w:t>ASP.NET Web Application</w:t>
      </w:r>
      <w:r w:rsidRPr="00D91D47">
        <w:rPr>
          <w:rFonts w:eastAsia="Times New Roman" w:cs="Times New Roman"/>
          <w:sz w:val="18"/>
        </w:rPr>
        <w:t xml:space="preserve"> dialog, select the </w:t>
      </w:r>
      <w:r w:rsidRPr="00D91D47">
        <w:rPr>
          <w:rFonts w:eastAsia="Times New Roman" w:cs="Times New Roman"/>
          <w:b/>
          <w:sz w:val="18"/>
        </w:rPr>
        <w:t>Empty</w:t>
      </w:r>
      <w:r w:rsidRPr="00D91D47">
        <w:rPr>
          <w:rFonts w:eastAsia="Times New Roman" w:cs="Times New Roman"/>
          <w:sz w:val="18"/>
        </w:rPr>
        <w:t xml:space="preserve"> project template.</w:t>
      </w:r>
    </w:p>
    <w:p w14:paraId="08EB36AD" w14:textId="77777777" w:rsidR="00D91D47" w:rsidRPr="00D91D47" w:rsidRDefault="00D91D47" w:rsidP="00D91D47">
      <w:pPr>
        <w:numPr>
          <w:ilvl w:val="1"/>
          <w:numId w:val="6"/>
        </w:numPr>
        <w:spacing w:before="80" w:after="40"/>
        <w:rPr>
          <w:rFonts w:eastAsia="Times New Roman" w:cs="Times New Roman"/>
          <w:sz w:val="18"/>
        </w:rPr>
      </w:pPr>
      <w:r w:rsidRPr="00D91D47">
        <w:rPr>
          <w:rFonts w:eastAsia="Times New Roman" w:cs="Times New Roman"/>
          <w:sz w:val="18"/>
        </w:rPr>
        <w:t xml:space="preserve">Make sure </w:t>
      </w:r>
      <w:r w:rsidRPr="00D91D47">
        <w:rPr>
          <w:rFonts w:eastAsia="Times New Roman" w:cs="Times New Roman"/>
          <w:b/>
          <w:sz w:val="18"/>
        </w:rPr>
        <w:t>Authentication</w:t>
      </w:r>
      <w:r w:rsidRPr="00D91D47">
        <w:rPr>
          <w:rFonts w:eastAsia="Times New Roman" w:cs="Times New Roman"/>
          <w:sz w:val="18"/>
        </w:rPr>
        <w:t xml:space="preserve"> is set to </w:t>
      </w:r>
      <w:r w:rsidRPr="00D91D47">
        <w:rPr>
          <w:rFonts w:eastAsia="Times New Roman" w:cs="Times New Roman"/>
          <w:b/>
          <w:sz w:val="18"/>
        </w:rPr>
        <w:t>No Authentication</w:t>
      </w:r>
      <w:r w:rsidRPr="00D91D47">
        <w:rPr>
          <w:rFonts w:eastAsia="Times New Roman" w:cs="Times New Roman"/>
          <w:sz w:val="18"/>
        </w:rPr>
        <w:t>.</w:t>
      </w:r>
    </w:p>
    <w:p w14:paraId="429D49B6" w14:textId="77777777" w:rsidR="00D91D47" w:rsidRPr="00D91D47" w:rsidRDefault="00D91D47" w:rsidP="00D91D47">
      <w:pPr>
        <w:numPr>
          <w:ilvl w:val="1"/>
          <w:numId w:val="6"/>
        </w:numPr>
        <w:spacing w:before="80" w:after="40"/>
        <w:rPr>
          <w:rFonts w:eastAsia="Times New Roman" w:cs="Times New Roman"/>
          <w:sz w:val="18"/>
        </w:rPr>
      </w:pPr>
      <w:r w:rsidRPr="00D91D47">
        <w:rPr>
          <w:rFonts w:eastAsia="Times New Roman" w:cs="Times New Roman"/>
          <w:sz w:val="18"/>
        </w:rPr>
        <w:t xml:space="preserve">Make sure the </w:t>
      </w:r>
      <w:r w:rsidRPr="00D91D47">
        <w:rPr>
          <w:rFonts w:eastAsia="Times New Roman" w:cs="Times New Roman"/>
          <w:b/>
          <w:sz w:val="18"/>
        </w:rPr>
        <w:t>Host in the cloud</w:t>
      </w:r>
      <w:r w:rsidRPr="00D91D47">
        <w:rPr>
          <w:rFonts w:eastAsia="Times New Roman" w:cs="Times New Roman"/>
          <w:sz w:val="18"/>
        </w:rPr>
        <w:t xml:space="preserve"> checkbox is unchecked.</w:t>
      </w:r>
    </w:p>
    <w:p w14:paraId="2721B42B" w14:textId="77777777" w:rsidR="00D91D47" w:rsidRPr="00D91D47" w:rsidRDefault="00D91D47" w:rsidP="00D91D47">
      <w:pPr>
        <w:numPr>
          <w:ilvl w:val="1"/>
          <w:numId w:val="6"/>
        </w:numPr>
        <w:spacing w:before="80" w:after="40"/>
        <w:rPr>
          <w:rFonts w:eastAsia="Times New Roman" w:cs="Times New Roman"/>
          <w:sz w:val="18"/>
        </w:rPr>
      </w:pPr>
      <w:r w:rsidRPr="00D91D47">
        <w:rPr>
          <w:rFonts w:eastAsia="Times New Roman" w:cs="Times New Roman"/>
          <w:sz w:val="18"/>
        </w:rPr>
        <w:t xml:space="preserve">Click the </w:t>
      </w:r>
      <w:r w:rsidRPr="00D91D47">
        <w:rPr>
          <w:rFonts w:eastAsia="Times New Roman" w:cs="Times New Roman"/>
          <w:b/>
          <w:sz w:val="18"/>
        </w:rPr>
        <w:t>OK</w:t>
      </w:r>
      <w:r w:rsidRPr="00D91D47">
        <w:rPr>
          <w:rFonts w:eastAsia="Times New Roman" w:cs="Times New Roman"/>
          <w:sz w:val="18"/>
        </w:rPr>
        <w:t xml:space="preserve"> button to create the new project.</w:t>
      </w:r>
    </w:p>
    <w:p w14:paraId="31CD428B" w14:textId="7379A7E3" w:rsidR="00BE3E30" w:rsidRDefault="00BE3E30" w:rsidP="00BE3E30">
      <w:pPr>
        <w:pStyle w:val="LabStepScreenshotLevel2"/>
      </w:pPr>
      <w:r>
        <w:drawing>
          <wp:inline distT="0" distB="0" distL="0" distR="0" wp14:anchorId="4A20C96C" wp14:editId="2B847B3F">
            <wp:extent cx="2441084" cy="1592580"/>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8751" cy="1610630"/>
                    </a:xfrm>
                    <a:prstGeom prst="rect">
                      <a:avLst/>
                    </a:prstGeom>
                    <a:ln>
                      <a:solidFill>
                        <a:schemeClr val="bg1">
                          <a:lumMod val="50000"/>
                        </a:schemeClr>
                      </a:solidFill>
                    </a:ln>
                  </pic:spPr>
                </pic:pic>
              </a:graphicData>
            </a:graphic>
          </wp:inline>
        </w:drawing>
      </w:r>
    </w:p>
    <w:p w14:paraId="1201383B" w14:textId="77777777" w:rsidR="00D91D47" w:rsidRPr="00D91D47" w:rsidRDefault="00D91D47" w:rsidP="00D91D47">
      <w:pPr>
        <w:numPr>
          <w:ilvl w:val="0"/>
          <w:numId w:val="6"/>
        </w:numPr>
        <w:tabs>
          <w:tab w:val="clear" w:pos="360"/>
          <w:tab w:val="num" w:pos="630"/>
        </w:tabs>
        <w:spacing w:before="80" w:after="40"/>
        <w:ind w:left="630"/>
        <w:rPr>
          <w:rFonts w:eastAsia="Times New Roman" w:cs="Times New Roman"/>
          <w:sz w:val="18"/>
        </w:rPr>
      </w:pPr>
      <w:r w:rsidRPr="00D91D47">
        <w:rPr>
          <w:rFonts w:eastAsia="Times New Roman" w:cs="Times New Roman"/>
          <w:sz w:val="18"/>
        </w:rPr>
        <w:lastRenderedPageBreak/>
        <w:t xml:space="preserve">Once Visual Studio has created the project, familiarize yourself with the structure of the project in the </w:t>
      </w:r>
      <w:r w:rsidRPr="00D91D47">
        <w:rPr>
          <w:rFonts w:eastAsia="Times New Roman" w:cs="Times New Roman"/>
          <w:b/>
          <w:sz w:val="18"/>
        </w:rPr>
        <w:t>Solution Explorer</w:t>
      </w:r>
      <w:r w:rsidRPr="00D91D47">
        <w:rPr>
          <w:rFonts w:eastAsia="Times New Roman" w:cs="Times New Roman"/>
          <w:sz w:val="18"/>
        </w:rPr>
        <w:t>. As you can see the project doesn't contain many files at this point.</w:t>
      </w:r>
    </w:p>
    <w:p w14:paraId="39233912" w14:textId="11CBE336" w:rsidR="00BE3E30" w:rsidRDefault="00BE3E30" w:rsidP="00BE3E30">
      <w:pPr>
        <w:pStyle w:val="LabStepScreenshotLevel2"/>
      </w:pPr>
      <w:r>
        <w:drawing>
          <wp:inline distT="0" distB="0" distL="0" distR="0" wp14:anchorId="55D85127" wp14:editId="6C29CBBE">
            <wp:extent cx="2250283"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5654" cy="2071454"/>
                    </a:xfrm>
                    <a:prstGeom prst="rect">
                      <a:avLst/>
                    </a:prstGeom>
                  </pic:spPr>
                </pic:pic>
              </a:graphicData>
            </a:graphic>
          </wp:inline>
        </w:drawing>
      </w:r>
    </w:p>
    <w:p w14:paraId="1BA94D61" w14:textId="77777777" w:rsidR="00D91D47" w:rsidRPr="00D91D47" w:rsidRDefault="00D91D47" w:rsidP="00D91D47">
      <w:pPr>
        <w:pStyle w:val="LabStepNumbered"/>
      </w:pPr>
      <w:r w:rsidRPr="00D91D47">
        <w:t xml:space="preserve">Add a new HTML file named </w:t>
      </w:r>
      <w:r w:rsidRPr="00D91D47">
        <w:rPr>
          <w:b/>
        </w:rPr>
        <w:t>index.html</w:t>
      </w:r>
      <w:r w:rsidRPr="00D91D47">
        <w:t xml:space="preserve"> to the root folder.</w:t>
      </w:r>
    </w:p>
    <w:p w14:paraId="490A31BE" w14:textId="77777777" w:rsidR="00D91D47" w:rsidRPr="00D91D47" w:rsidRDefault="00D91D47" w:rsidP="005E1D32">
      <w:pPr>
        <w:pStyle w:val="LabStepNumberedLevel2"/>
      </w:pPr>
      <w:r w:rsidRPr="00D91D47">
        <w:t xml:space="preserve">In Solution Explorer, right-click the top-level project node and select </w:t>
      </w:r>
      <w:r w:rsidRPr="00D91D47">
        <w:rPr>
          <w:b/>
        </w:rPr>
        <w:t>Add &gt; HTML Page</w:t>
      </w:r>
      <w:r w:rsidRPr="00D91D47">
        <w:t>.</w:t>
      </w:r>
    </w:p>
    <w:p w14:paraId="27232602" w14:textId="77777777" w:rsidR="00D91D47" w:rsidRPr="00D91D47" w:rsidRDefault="00D91D47" w:rsidP="00D91D47">
      <w:pPr>
        <w:numPr>
          <w:ilvl w:val="1"/>
          <w:numId w:val="6"/>
        </w:numPr>
        <w:spacing w:before="80" w:after="40"/>
        <w:rPr>
          <w:rFonts w:eastAsia="Times New Roman" w:cs="Times New Roman"/>
          <w:sz w:val="18"/>
        </w:rPr>
      </w:pPr>
      <w:r w:rsidRPr="00D91D47">
        <w:rPr>
          <w:rFonts w:eastAsia="Times New Roman" w:cs="Times New Roman"/>
          <w:sz w:val="18"/>
        </w:rPr>
        <w:t xml:space="preserve">Enter an </w:t>
      </w:r>
      <w:r w:rsidRPr="00D91D47">
        <w:rPr>
          <w:rFonts w:eastAsia="Times New Roman" w:cs="Times New Roman"/>
          <w:b/>
          <w:sz w:val="18"/>
        </w:rPr>
        <w:t>Item name</w:t>
      </w:r>
      <w:r w:rsidRPr="00D91D47">
        <w:rPr>
          <w:rFonts w:eastAsia="Times New Roman" w:cs="Times New Roman"/>
          <w:sz w:val="18"/>
        </w:rPr>
        <w:t xml:space="preserve"> of </w:t>
      </w:r>
      <w:r w:rsidRPr="00D91D47">
        <w:rPr>
          <w:rFonts w:eastAsia="Times New Roman" w:cs="Times New Roman"/>
          <w:b/>
          <w:sz w:val="18"/>
        </w:rPr>
        <w:t>index.html</w:t>
      </w:r>
      <w:r w:rsidRPr="00D91D47">
        <w:rPr>
          <w:rFonts w:eastAsia="Times New Roman" w:cs="Times New Roman"/>
          <w:sz w:val="18"/>
        </w:rPr>
        <w:t>.</w:t>
      </w:r>
    </w:p>
    <w:p w14:paraId="0A75E85B" w14:textId="77777777" w:rsidR="00D91D47" w:rsidRPr="00D91D47" w:rsidRDefault="00D91D47" w:rsidP="00D91D47">
      <w:pPr>
        <w:numPr>
          <w:ilvl w:val="1"/>
          <w:numId w:val="6"/>
        </w:numPr>
        <w:spacing w:before="80" w:after="40"/>
        <w:rPr>
          <w:rFonts w:eastAsia="Times New Roman" w:cs="Times New Roman"/>
          <w:sz w:val="18"/>
        </w:rPr>
      </w:pPr>
      <w:r w:rsidRPr="00D91D47">
        <w:rPr>
          <w:rFonts w:eastAsia="Times New Roman" w:cs="Times New Roman"/>
          <w:sz w:val="18"/>
        </w:rPr>
        <w:t xml:space="preserve">You should now see </w:t>
      </w:r>
      <w:r w:rsidRPr="00D91D47">
        <w:rPr>
          <w:rFonts w:eastAsia="Times New Roman" w:cs="Times New Roman"/>
          <w:b/>
          <w:sz w:val="18"/>
        </w:rPr>
        <w:t>index.html</w:t>
      </w:r>
      <w:r w:rsidRPr="00D91D47">
        <w:rPr>
          <w:rFonts w:eastAsia="Times New Roman" w:cs="Times New Roman"/>
          <w:sz w:val="18"/>
        </w:rPr>
        <w:t xml:space="preserve"> in the Solution Explorer in the root folder of the </w:t>
      </w:r>
      <w:r w:rsidRPr="00D91D47">
        <w:rPr>
          <w:rFonts w:eastAsia="Times New Roman" w:cs="Times New Roman"/>
          <w:b/>
          <w:sz w:val="18"/>
        </w:rPr>
        <w:t>ProductManagerAngular1</w:t>
      </w:r>
      <w:r w:rsidRPr="00D91D47">
        <w:rPr>
          <w:rFonts w:eastAsia="Times New Roman" w:cs="Times New Roman"/>
          <w:sz w:val="18"/>
        </w:rPr>
        <w:t xml:space="preserve"> project.</w:t>
      </w:r>
    </w:p>
    <w:p w14:paraId="4A377E5A" w14:textId="6ADA019D" w:rsidR="00BE3E30" w:rsidRDefault="001B64AC" w:rsidP="00BE3E30">
      <w:pPr>
        <w:pStyle w:val="LabStepScreenshotLevel2"/>
      </w:pPr>
      <w:r>
        <w:drawing>
          <wp:inline distT="0" distB="0" distL="0" distR="0" wp14:anchorId="487CDDF1" wp14:editId="36C053DF">
            <wp:extent cx="2215442" cy="1927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7382" cy="1946952"/>
                    </a:xfrm>
                    <a:prstGeom prst="rect">
                      <a:avLst/>
                    </a:prstGeom>
                  </pic:spPr>
                </pic:pic>
              </a:graphicData>
            </a:graphic>
          </wp:inline>
        </w:drawing>
      </w:r>
    </w:p>
    <w:p w14:paraId="26545153" w14:textId="4C25163B" w:rsidR="00BE3E30" w:rsidRDefault="005E1D32" w:rsidP="001B64AC">
      <w:pPr>
        <w:pStyle w:val="LabStepNumberedLevel2"/>
      </w:pPr>
      <w:r>
        <w:t xml:space="preserve">Copy and paste the following starter HTML code into </w:t>
      </w:r>
      <w:r w:rsidRPr="006C44F3">
        <w:rPr>
          <w:b/>
        </w:rPr>
        <w:t>index.html</w:t>
      </w:r>
      <w:r>
        <w:t>.</w:t>
      </w:r>
    </w:p>
    <w:p w14:paraId="5C0F1736" w14:textId="77777777" w:rsidR="001B64AC" w:rsidRDefault="001B64AC" w:rsidP="001B64AC">
      <w:pPr>
        <w:pStyle w:val="LabStepCodeBlockLevel2"/>
      </w:pPr>
      <w:r>
        <w:t>&lt;!DOCTYPE html&gt;</w:t>
      </w:r>
    </w:p>
    <w:p w14:paraId="49FA60E9" w14:textId="77777777" w:rsidR="001B64AC" w:rsidRDefault="001B64AC" w:rsidP="001B64AC">
      <w:pPr>
        <w:pStyle w:val="LabStepCodeBlockLevel2"/>
      </w:pPr>
      <w:r>
        <w:t>&lt;html&gt;</w:t>
      </w:r>
    </w:p>
    <w:p w14:paraId="2564B2DF" w14:textId="77777777" w:rsidR="001B64AC" w:rsidRDefault="001B64AC" w:rsidP="001B64AC">
      <w:pPr>
        <w:pStyle w:val="LabStepCodeBlockLevel2"/>
      </w:pPr>
      <w:r>
        <w:t>&lt;head&gt;</w:t>
      </w:r>
    </w:p>
    <w:p w14:paraId="232EE1E4" w14:textId="77777777" w:rsidR="001B64AC" w:rsidRDefault="001B64AC" w:rsidP="001B64AC">
      <w:pPr>
        <w:pStyle w:val="LabStepCodeBlockLevel2"/>
      </w:pPr>
      <w:r>
        <w:t xml:space="preserve">  &lt;title&gt;D3 Lab&lt;/title&gt;</w:t>
      </w:r>
    </w:p>
    <w:p w14:paraId="589CA93D" w14:textId="77777777" w:rsidR="001B64AC" w:rsidRDefault="001B64AC" w:rsidP="001B64AC">
      <w:pPr>
        <w:pStyle w:val="LabStepCodeBlockLevel2"/>
      </w:pPr>
      <w:r>
        <w:t xml:space="preserve">  &lt;meta charset="utf-8" /&gt;</w:t>
      </w:r>
    </w:p>
    <w:p w14:paraId="5FB5A0E3" w14:textId="77777777" w:rsidR="001B64AC" w:rsidRDefault="001B64AC" w:rsidP="001B64AC">
      <w:pPr>
        <w:pStyle w:val="LabStepCodeBlockLevel2"/>
      </w:pPr>
      <w:r>
        <w:t>&lt;/head&gt;</w:t>
      </w:r>
    </w:p>
    <w:p w14:paraId="55EA0F76" w14:textId="77777777" w:rsidR="001B64AC" w:rsidRDefault="001B64AC" w:rsidP="001B64AC">
      <w:pPr>
        <w:pStyle w:val="LabStepCodeBlockLevel2"/>
      </w:pPr>
      <w:r>
        <w:t>&lt;body&gt;</w:t>
      </w:r>
    </w:p>
    <w:p w14:paraId="0F600A65" w14:textId="77777777" w:rsidR="001B64AC" w:rsidRDefault="001B64AC" w:rsidP="001B64AC">
      <w:pPr>
        <w:pStyle w:val="LabStepCodeBlockLevel2"/>
      </w:pPr>
    </w:p>
    <w:p w14:paraId="28D978B2" w14:textId="710F0517" w:rsidR="00B97EC2" w:rsidRDefault="00B97EC2" w:rsidP="00B97EC2">
      <w:pPr>
        <w:pStyle w:val="LabStepCodeBlockLevel2"/>
      </w:pPr>
      <w:r>
        <w:t xml:space="preserve">  &lt;div id="banner"&gt;</w:t>
      </w:r>
    </w:p>
    <w:p w14:paraId="39F8076D" w14:textId="77777777" w:rsidR="00B97EC2" w:rsidRDefault="00B97EC2" w:rsidP="00B97EC2">
      <w:pPr>
        <w:pStyle w:val="LabStepCodeBlockLevel2"/>
      </w:pPr>
      <w:r>
        <w:t xml:space="preserve">    &lt;div id="app-icon"&gt;&lt;/div&gt;</w:t>
      </w:r>
    </w:p>
    <w:p w14:paraId="7B41B45D" w14:textId="77777777" w:rsidR="00B97EC2" w:rsidRDefault="00B97EC2" w:rsidP="00B97EC2">
      <w:pPr>
        <w:pStyle w:val="LabStepCodeBlockLevel2"/>
      </w:pPr>
      <w:r>
        <w:t xml:space="preserve">    &lt;div id="app-title"&gt;</w:t>
      </w:r>
    </w:p>
    <w:p w14:paraId="22B156D6" w14:textId="77777777" w:rsidR="00B97EC2" w:rsidRDefault="00B97EC2" w:rsidP="00B97EC2">
      <w:pPr>
        <w:pStyle w:val="LabStepCodeBlockLevel2"/>
      </w:pPr>
      <w:r>
        <w:t xml:space="preserve">      D3 Lab&lt;span id="visualName"&gt;&lt;/span&gt;</w:t>
      </w:r>
    </w:p>
    <w:p w14:paraId="085D1DBF" w14:textId="77777777" w:rsidR="00B97EC2" w:rsidRDefault="00B97EC2" w:rsidP="00B97EC2">
      <w:pPr>
        <w:pStyle w:val="LabStepCodeBlockLevel2"/>
      </w:pPr>
      <w:r>
        <w:t xml:space="preserve">    &lt;/div&gt;</w:t>
      </w:r>
    </w:p>
    <w:p w14:paraId="3C46F8FC" w14:textId="774ADF3B" w:rsidR="001B64AC" w:rsidRDefault="00B97EC2" w:rsidP="00B97EC2">
      <w:pPr>
        <w:pStyle w:val="LabStepCodeBlockLevel2"/>
      </w:pPr>
      <w:r>
        <w:t xml:space="preserve">  &lt;/div&gt;</w:t>
      </w:r>
    </w:p>
    <w:p w14:paraId="09CAAEF2" w14:textId="77777777" w:rsidR="001B64AC" w:rsidRDefault="001B64AC" w:rsidP="001B64AC">
      <w:pPr>
        <w:pStyle w:val="LabStepCodeBlockLevel2"/>
      </w:pPr>
    </w:p>
    <w:p w14:paraId="42484D57" w14:textId="65D35404" w:rsidR="001B64AC" w:rsidRDefault="001B64AC" w:rsidP="001B64AC">
      <w:pPr>
        <w:pStyle w:val="LabStepCodeBlockLevel2"/>
      </w:pPr>
      <w:r>
        <w:t xml:space="preserve">  &lt;div id="left-nav"&gt;&lt;/div&gt;</w:t>
      </w:r>
    </w:p>
    <w:p w14:paraId="6ACBC91C" w14:textId="77777777" w:rsidR="001B64AC" w:rsidRDefault="001B64AC" w:rsidP="001B64AC">
      <w:pPr>
        <w:pStyle w:val="LabStepCodeBlockLevel2"/>
      </w:pPr>
    </w:p>
    <w:p w14:paraId="0C713803" w14:textId="4B56EE35" w:rsidR="001B64AC" w:rsidRDefault="00B97EC2" w:rsidP="001B64AC">
      <w:pPr>
        <w:pStyle w:val="LabStepCodeBlockLevel2"/>
      </w:pPr>
      <w:r>
        <w:t xml:space="preserve">  &lt;div id="content-box</w:t>
      </w:r>
      <w:r w:rsidR="001B64AC">
        <w:t>" &gt;&lt;/div&gt;</w:t>
      </w:r>
    </w:p>
    <w:p w14:paraId="265BEB87" w14:textId="77777777" w:rsidR="001B64AC" w:rsidRDefault="001B64AC" w:rsidP="001B64AC">
      <w:pPr>
        <w:pStyle w:val="LabStepCodeBlockLevel2"/>
      </w:pPr>
    </w:p>
    <w:p w14:paraId="6E7E920B" w14:textId="77777777" w:rsidR="001B64AC" w:rsidRDefault="001B64AC" w:rsidP="001B64AC">
      <w:pPr>
        <w:pStyle w:val="LabStepCodeBlockLevel2"/>
      </w:pPr>
      <w:r>
        <w:t>&lt;/body&gt;</w:t>
      </w:r>
    </w:p>
    <w:p w14:paraId="40683586" w14:textId="08B5B0BA" w:rsidR="001B64AC" w:rsidRDefault="001B64AC" w:rsidP="001B64AC">
      <w:pPr>
        <w:pStyle w:val="LabStepCodeBlockLevel2"/>
      </w:pPr>
      <w:r>
        <w:t>&lt;/html&gt;</w:t>
      </w:r>
    </w:p>
    <w:p w14:paraId="6722FA01" w14:textId="31D1228E" w:rsidR="005E1D32" w:rsidRDefault="005E1D32" w:rsidP="00BE3E30">
      <w:pPr>
        <w:pStyle w:val="LabStepNumbered"/>
      </w:pPr>
      <w:r>
        <w:lastRenderedPageBreak/>
        <w:t xml:space="preserve">Configure the </w:t>
      </w:r>
      <w:r>
        <w:rPr>
          <w:b/>
        </w:rPr>
        <w:t>D3Lab</w:t>
      </w:r>
      <w:r>
        <w:t xml:space="preserve"> project with the required set of NuGet packages</w:t>
      </w:r>
    </w:p>
    <w:p w14:paraId="78BA311F" w14:textId="6184269F" w:rsidR="001B64AC" w:rsidRDefault="005E1D32" w:rsidP="001B64AC">
      <w:pPr>
        <w:pStyle w:val="LabStepNumberedLevel2"/>
      </w:pPr>
      <w:r>
        <w:t xml:space="preserve">From the Visual Studio menu, select the command </w:t>
      </w:r>
      <w:r w:rsidR="00AE0461" w:rsidRPr="005E1D32">
        <w:rPr>
          <w:b/>
        </w:rPr>
        <w:t>Tools &gt; NuGet Package Manager &gt; Package Manager Console</w:t>
      </w:r>
      <w:r w:rsidR="00AE0461">
        <w:t>.</w:t>
      </w:r>
    </w:p>
    <w:p w14:paraId="26B0EAFB" w14:textId="3AA9A7E4" w:rsidR="005E1D32" w:rsidRDefault="005E1D32" w:rsidP="005E1D32">
      <w:pPr>
        <w:pStyle w:val="LabStepScreenshotLevel2"/>
      </w:pPr>
      <w:r>
        <w:drawing>
          <wp:inline distT="0" distB="0" distL="0" distR="0" wp14:anchorId="5FDB4A9E" wp14:editId="79692CC6">
            <wp:extent cx="3435350" cy="1154033"/>
            <wp:effectExtent l="19050" t="19050" r="1270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0424" cy="1179253"/>
                    </a:xfrm>
                    <a:prstGeom prst="rect">
                      <a:avLst/>
                    </a:prstGeom>
                    <a:noFill/>
                    <a:ln>
                      <a:solidFill>
                        <a:schemeClr val="tx1">
                          <a:lumMod val="50000"/>
                          <a:lumOff val="50000"/>
                        </a:schemeClr>
                      </a:solidFill>
                    </a:ln>
                  </pic:spPr>
                </pic:pic>
              </a:graphicData>
            </a:graphic>
          </wp:inline>
        </w:drawing>
      </w:r>
    </w:p>
    <w:p w14:paraId="25CA92FB" w14:textId="29171BE7" w:rsidR="005E1D32" w:rsidRDefault="005E1D32" w:rsidP="001B64AC">
      <w:pPr>
        <w:pStyle w:val="LabStepNumberedLevel2"/>
      </w:pPr>
      <w:r>
        <w:t xml:space="preserve">You should now see the </w:t>
      </w:r>
      <w:r w:rsidRPr="004041AF">
        <w:rPr>
          <w:b/>
        </w:rPr>
        <w:t>Package Manage Console</w:t>
      </w:r>
      <w:r>
        <w:t xml:space="preserve"> </w:t>
      </w:r>
      <w:r w:rsidR="004041AF">
        <w:t xml:space="preserve">with </w:t>
      </w:r>
      <w:r>
        <w:t xml:space="preserve">a </w:t>
      </w:r>
      <w:r w:rsidR="00004802">
        <w:rPr>
          <w:b/>
        </w:rPr>
        <w:t>PM</w:t>
      </w:r>
      <w:r w:rsidR="004041AF">
        <w:rPr>
          <w:b/>
        </w:rPr>
        <w:t>&gt;</w:t>
      </w:r>
      <w:r w:rsidR="004041AF">
        <w:t xml:space="preserve"> command prompt </w:t>
      </w:r>
      <w:r w:rsidR="00004802">
        <w:t>a</w:t>
      </w:r>
      <w:r>
        <w:t>s shown in the following screenshot</w:t>
      </w:r>
    </w:p>
    <w:p w14:paraId="1A91E7D9" w14:textId="6004393F" w:rsidR="005E1D32" w:rsidRDefault="005E1D32" w:rsidP="005E1D32">
      <w:pPr>
        <w:pStyle w:val="LabStepScreenshotLevel2"/>
      </w:pPr>
      <w:r>
        <w:drawing>
          <wp:inline distT="0" distB="0" distL="0" distR="0" wp14:anchorId="2D4E48E0" wp14:editId="2F7DDB90">
            <wp:extent cx="4102100" cy="958222"/>
            <wp:effectExtent l="19050" t="19050" r="1270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0668" cy="969567"/>
                    </a:xfrm>
                    <a:prstGeom prst="rect">
                      <a:avLst/>
                    </a:prstGeom>
                    <a:noFill/>
                    <a:ln>
                      <a:solidFill>
                        <a:schemeClr val="tx1">
                          <a:lumMod val="50000"/>
                          <a:lumOff val="50000"/>
                        </a:schemeClr>
                      </a:solidFill>
                    </a:ln>
                  </pic:spPr>
                </pic:pic>
              </a:graphicData>
            </a:graphic>
          </wp:inline>
        </w:drawing>
      </w:r>
    </w:p>
    <w:p w14:paraId="2C4FA822" w14:textId="3E7D8C6B" w:rsidR="005E1D32" w:rsidRDefault="00004802" w:rsidP="001B64AC">
      <w:pPr>
        <w:pStyle w:val="LabStepNumberedLevel2"/>
      </w:pPr>
      <w:r>
        <w:t xml:space="preserve">Type in the following command and press </w:t>
      </w:r>
      <w:r w:rsidRPr="00004802">
        <w:rPr>
          <w:b/>
        </w:rPr>
        <w:t>ENTER</w:t>
      </w:r>
      <w:r>
        <w:t xml:space="preserve"> to install the NuGet package for </w:t>
      </w:r>
      <w:r w:rsidRPr="00004802">
        <w:rPr>
          <w:b/>
        </w:rPr>
        <w:t>jQuery</w:t>
      </w:r>
      <w:r>
        <w:t xml:space="preserve"> version </w:t>
      </w:r>
      <w:r w:rsidRPr="00004802">
        <w:rPr>
          <w:b/>
        </w:rPr>
        <w:t>3.1.1</w:t>
      </w:r>
      <w:r>
        <w:t>.</w:t>
      </w:r>
    </w:p>
    <w:p w14:paraId="591EAEE0" w14:textId="7EA9866E" w:rsidR="00AE0461" w:rsidRDefault="00AE0461" w:rsidP="00AE0461">
      <w:pPr>
        <w:pStyle w:val="LabStepCodeBlockLevel2"/>
      </w:pPr>
      <w:r w:rsidRPr="00AE0461">
        <w:t>Install-Package jquery -Version 3.1.1</w:t>
      </w:r>
    </w:p>
    <w:p w14:paraId="22B8A7E3" w14:textId="3586FA70" w:rsidR="00BE3E30" w:rsidRDefault="00004802" w:rsidP="00AE0461">
      <w:pPr>
        <w:pStyle w:val="LabStepNumberedLevel2"/>
      </w:pPr>
      <w:r>
        <w:t xml:space="preserve">You should be able to see the details as the installation completes in the </w:t>
      </w:r>
      <w:r w:rsidRPr="004041AF">
        <w:rPr>
          <w:b/>
        </w:rPr>
        <w:t>Package Manager Console</w:t>
      </w:r>
      <w:r>
        <w:t xml:space="preserve"> window.</w:t>
      </w:r>
    </w:p>
    <w:p w14:paraId="41F2F559" w14:textId="34FC7A25" w:rsidR="00AE0461" w:rsidRDefault="00AE0461" w:rsidP="00AE0461">
      <w:pPr>
        <w:pStyle w:val="LabStepScreenshotLevel2"/>
      </w:pPr>
      <w:r>
        <w:drawing>
          <wp:inline distT="0" distB="0" distL="0" distR="0" wp14:anchorId="28593A62" wp14:editId="37860CDE">
            <wp:extent cx="4171950" cy="1437004"/>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8512" cy="1453042"/>
                    </a:xfrm>
                    <a:prstGeom prst="rect">
                      <a:avLst/>
                    </a:prstGeom>
                    <a:noFill/>
                    <a:ln>
                      <a:solidFill>
                        <a:schemeClr val="tx1">
                          <a:lumMod val="50000"/>
                          <a:lumOff val="50000"/>
                        </a:schemeClr>
                      </a:solidFill>
                    </a:ln>
                  </pic:spPr>
                </pic:pic>
              </a:graphicData>
            </a:graphic>
          </wp:inline>
        </w:drawing>
      </w:r>
    </w:p>
    <w:p w14:paraId="46DDE03B" w14:textId="287951DF" w:rsidR="00004802" w:rsidRDefault="00004802" w:rsidP="00004802">
      <w:pPr>
        <w:pStyle w:val="LabStepNumberedLevel2"/>
      </w:pPr>
      <w:r>
        <w:t xml:space="preserve">Type in the following command and press </w:t>
      </w:r>
      <w:r w:rsidRPr="00004802">
        <w:rPr>
          <w:b/>
        </w:rPr>
        <w:t>ENTER</w:t>
      </w:r>
      <w:r>
        <w:t xml:space="preserve"> to install the </w:t>
      </w:r>
      <w:r w:rsidRPr="004041AF">
        <w:rPr>
          <w:b/>
        </w:rPr>
        <w:t>DefinitelyTyped</w:t>
      </w:r>
      <w:r w:rsidRPr="00A01501">
        <w:t xml:space="preserve"> </w:t>
      </w:r>
      <w:r>
        <w:t xml:space="preserve">package for </w:t>
      </w:r>
      <w:r w:rsidRPr="00004802">
        <w:rPr>
          <w:b/>
        </w:rPr>
        <w:t>jQuery</w:t>
      </w:r>
      <w:r>
        <w:t xml:space="preserve"> version </w:t>
      </w:r>
      <w:r w:rsidRPr="00004802">
        <w:rPr>
          <w:b/>
        </w:rPr>
        <w:t>3.1.1</w:t>
      </w:r>
      <w:r>
        <w:t>.</w:t>
      </w:r>
    </w:p>
    <w:p w14:paraId="21888E38" w14:textId="53280809" w:rsidR="00AE0461" w:rsidRPr="00A01501" w:rsidRDefault="00AE0461" w:rsidP="00A01501">
      <w:pPr>
        <w:pStyle w:val="LabStepCodeBlockLevel2"/>
      </w:pPr>
      <w:r w:rsidRPr="00A01501">
        <w:t>Install-Package jquery.TypeScript.DefinitelyTyped -Version 3.1.1</w:t>
      </w:r>
    </w:p>
    <w:p w14:paraId="7822D149" w14:textId="46F6A9BC" w:rsidR="00004802" w:rsidRDefault="00004802" w:rsidP="00004802">
      <w:pPr>
        <w:pStyle w:val="LabStepNumberedLevel2"/>
      </w:pPr>
      <w:r>
        <w:t xml:space="preserve">Type in the following command and press </w:t>
      </w:r>
      <w:r w:rsidRPr="00004802">
        <w:rPr>
          <w:b/>
        </w:rPr>
        <w:t>ENTER</w:t>
      </w:r>
      <w:r>
        <w:t xml:space="preserve"> to install the NuGet package for </w:t>
      </w:r>
      <w:r>
        <w:rPr>
          <w:b/>
        </w:rPr>
        <w:t xml:space="preserve">D3 </w:t>
      </w:r>
      <w:r>
        <w:t xml:space="preserve">version </w:t>
      </w:r>
      <w:r>
        <w:rPr>
          <w:b/>
        </w:rPr>
        <w:t>3.5</w:t>
      </w:r>
      <w:r w:rsidRPr="00004802">
        <w:rPr>
          <w:b/>
        </w:rPr>
        <w:t>.1</w:t>
      </w:r>
      <w:r>
        <w:rPr>
          <w:b/>
        </w:rPr>
        <w:t>7</w:t>
      </w:r>
      <w:r>
        <w:t>.</w:t>
      </w:r>
    </w:p>
    <w:p w14:paraId="04908FE7" w14:textId="36F4DC07" w:rsidR="00AE0461" w:rsidRPr="00A01501" w:rsidRDefault="00AE0461" w:rsidP="00A01501">
      <w:pPr>
        <w:pStyle w:val="LabStepCodeBlockLevel2"/>
      </w:pPr>
      <w:r w:rsidRPr="00A01501">
        <w:t>Install-Package d3 -Version 3.5.17</w:t>
      </w:r>
    </w:p>
    <w:p w14:paraId="07E47AB2" w14:textId="42A35165" w:rsidR="00004802" w:rsidRDefault="00004802" w:rsidP="00004802">
      <w:pPr>
        <w:pStyle w:val="LabStepNumberedLevel2"/>
      </w:pPr>
      <w:r>
        <w:t xml:space="preserve">Type in the following command and press </w:t>
      </w:r>
      <w:r w:rsidRPr="00004802">
        <w:rPr>
          <w:b/>
        </w:rPr>
        <w:t>ENTER</w:t>
      </w:r>
      <w:r>
        <w:t xml:space="preserve"> to install the </w:t>
      </w:r>
      <w:r w:rsidRPr="004041AF">
        <w:rPr>
          <w:b/>
        </w:rPr>
        <w:t>DefinitelyTyped</w:t>
      </w:r>
      <w:r w:rsidRPr="00A01501">
        <w:t xml:space="preserve"> </w:t>
      </w:r>
      <w:r>
        <w:t xml:space="preserve">package for </w:t>
      </w:r>
      <w:r>
        <w:rPr>
          <w:b/>
        </w:rPr>
        <w:t xml:space="preserve">D3 </w:t>
      </w:r>
      <w:r>
        <w:t xml:space="preserve">version </w:t>
      </w:r>
      <w:r>
        <w:rPr>
          <w:b/>
        </w:rPr>
        <w:t>2.7.3</w:t>
      </w:r>
      <w:r>
        <w:t>.</w:t>
      </w:r>
    </w:p>
    <w:p w14:paraId="58DCE84E" w14:textId="4F1AE3F3" w:rsidR="00AE0461" w:rsidRDefault="00A01501" w:rsidP="00AE0461">
      <w:pPr>
        <w:pStyle w:val="LabStepCodeBlockLevel2"/>
      </w:pPr>
      <w:r w:rsidRPr="00A01501">
        <w:t>Install-Package d3.TypeScript.DefinitelyTyped -Version 2.7.3</w:t>
      </w:r>
    </w:p>
    <w:p w14:paraId="74232367" w14:textId="45550AE6" w:rsidR="00004802" w:rsidRDefault="00004802" w:rsidP="00004802">
      <w:pPr>
        <w:pStyle w:val="LabStepNumberedLevel2"/>
      </w:pPr>
      <w:r>
        <w:t xml:space="preserve">Type in the following command and press </w:t>
      </w:r>
      <w:r w:rsidRPr="00004802">
        <w:rPr>
          <w:b/>
        </w:rPr>
        <w:t>ENTER</w:t>
      </w:r>
      <w:r>
        <w:t xml:space="preserve"> to install the NuGet package for </w:t>
      </w:r>
      <w:r>
        <w:rPr>
          <w:b/>
        </w:rPr>
        <w:t xml:space="preserve">bootstrap </w:t>
      </w:r>
      <w:r>
        <w:t xml:space="preserve">version </w:t>
      </w:r>
      <w:r w:rsidRPr="00004802">
        <w:rPr>
          <w:b/>
        </w:rPr>
        <w:t>3.1.1</w:t>
      </w:r>
      <w:r>
        <w:t>.</w:t>
      </w:r>
    </w:p>
    <w:p w14:paraId="49D00806" w14:textId="4BD69346" w:rsidR="00A01501" w:rsidRPr="00A01501" w:rsidRDefault="00A01501" w:rsidP="00A01501">
      <w:pPr>
        <w:pStyle w:val="LabStepCodeBlockLevel2"/>
      </w:pPr>
      <w:r w:rsidRPr="00A01501">
        <w:t>Install-Package bootstrap -Version 3.1.1</w:t>
      </w:r>
    </w:p>
    <w:p w14:paraId="432CEDA3" w14:textId="031A9E92" w:rsidR="00004802" w:rsidRDefault="00004802" w:rsidP="00004802">
      <w:pPr>
        <w:pStyle w:val="LabStepNumberedLevel2"/>
      </w:pPr>
      <w:r>
        <w:t xml:space="preserve">Type in the following command and press </w:t>
      </w:r>
      <w:r w:rsidRPr="00004802">
        <w:rPr>
          <w:b/>
        </w:rPr>
        <w:t>ENTER</w:t>
      </w:r>
      <w:r>
        <w:t xml:space="preserve"> to install the NuGet package for </w:t>
      </w:r>
      <w:proofErr w:type="spellStart"/>
      <w:r w:rsidRPr="00004802">
        <w:rPr>
          <w:b/>
        </w:rPr>
        <w:t>FontAwesome</w:t>
      </w:r>
      <w:proofErr w:type="spellEnd"/>
      <w:r w:rsidRPr="00004802">
        <w:rPr>
          <w:b/>
        </w:rPr>
        <w:t xml:space="preserve"> </w:t>
      </w:r>
      <w:r>
        <w:t xml:space="preserve">version </w:t>
      </w:r>
      <w:r>
        <w:rPr>
          <w:b/>
        </w:rPr>
        <w:t>4.7.0</w:t>
      </w:r>
      <w:r>
        <w:t>.</w:t>
      </w:r>
    </w:p>
    <w:p w14:paraId="1B56320A" w14:textId="3B05A1F3" w:rsidR="00A01501" w:rsidRDefault="00A01501" w:rsidP="00A01501">
      <w:pPr>
        <w:pStyle w:val="LabStepCodeBlockLevel2"/>
      </w:pPr>
      <w:r>
        <w:rPr>
          <w:rFonts w:ascii="Consolas" w:hAnsi="Consolas" w:cs="Consolas"/>
          <w:color w:val="000000"/>
          <w:sz w:val="19"/>
          <w:szCs w:val="19"/>
        </w:rPr>
        <w:t>Install-Package FontAwesome -Version 4.7.0</w:t>
      </w:r>
    </w:p>
    <w:p w14:paraId="69AC2AC7" w14:textId="778E5727" w:rsidR="00A01501" w:rsidRDefault="004041AF" w:rsidP="004041AF">
      <w:pPr>
        <w:pStyle w:val="LabExerciseCallout"/>
      </w:pPr>
      <w:r>
        <w:t xml:space="preserve">You have now added all the external packages you will need for the </w:t>
      </w:r>
      <w:r w:rsidRPr="004041AF">
        <w:rPr>
          <w:b/>
        </w:rPr>
        <w:t>D3Lab</w:t>
      </w:r>
      <w:r>
        <w:t xml:space="preserve"> project.</w:t>
      </w:r>
    </w:p>
    <w:p w14:paraId="06CC272B" w14:textId="77777777" w:rsidR="004041AF" w:rsidRPr="004041AF" w:rsidRDefault="004041AF" w:rsidP="004041AF">
      <w:pPr>
        <w:pStyle w:val="LabStepNumbered"/>
      </w:pPr>
      <w:r w:rsidRPr="004041AF">
        <w:lastRenderedPageBreak/>
        <w:t>Examine the 3</w:t>
      </w:r>
      <w:r w:rsidRPr="004041AF">
        <w:rPr>
          <w:vertAlign w:val="superscript"/>
        </w:rPr>
        <w:t>rd</w:t>
      </w:r>
      <w:r w:rsidRPr="004041AF">
        <w:t xml:space="preserve"> part package files that have been added to the project.</w:t>
      </w:r>
    </w:p>
    <w:p w14:paraId="610762FA" w14:textId="77777777" w:rsidR="004041AF" w:rsidRPr="004041AF" w:rsidRDefault="004041AF" w:rsidP="004041AF">
      <w:pPr>
        <w:numPr>
          <w:ilvl w:val="1"/>
          <w:numId w:val="6"/>
        </w:numPr>
        <w:spacing w:before="80" w:after="40"/>
        <w:rPr>
          <w:rFonts w:eastAsia="Times New Roman" w:cs="Times New Roman"/>
          <w:sz w:val="18"/>
        </w:rPr>
      </w:pPr>
      <w:r w:rsidRPr="004041AF">
        <w:rPr>
          <w:rFonts w:eastAsia="Times New Roman" w:cs="Times New Roman"/>
          <w:sz w:val="18"/>
        </w:rPr>
        <w:t xml:space="preserve">In Solution Explorer, expand the </w:t>
      </w:r>
      <w:r w:rsidRPr="004041AF">
        <w:rPr>
          <w:rFonts w:eastAsia="Times New Roman" w:cs="Times New Roman"/>
          <w:b/>
          <w:sz w:val="18"/>
        </w:rPr>
        <w:t>Content</w:t>
      </w:r>
      <w:r w:rsidRPr="004041AF">
        <w:rPr>
          <w:rFonts w:eastAsia="Times New Roman" w:cs="Times New Roman"/>
          <w:sz w:val="18"/>
        </w:rPr>
        <w:t xml:space="preserve"> folder and the </w:t>
      </w:r>
      <w:r w:rsidRPr="004041AF">
        <w:rPr>
          <w:rFonts w:eastAsia="Times New Roman" w:cs="Times New Roman"/>
          <w:b/>
          <w:sz w:val="18"/>
        </w:rPr>
        <w:t>fonts</w:t>
      </w:r>
      <w:r w:rsidRPr="004041AF">
        <w:rPr>
          <w:rFonts w:eastAsia="Times New Roman" w:cs="Times New Roman"/>
          <w:sz w:val="18"/>
        </w:rPr>
        <w:t xml:space="preserve"> folder to see the files added from the </w:t>
      </w:r>
      <w:r w:rsidRPr="004041AF">
        <w:rPr>
          <w:rFonts w:eastAsia="Times New Roman" w:cs="Times New Roman"/>
          <w:b/>
          <w:sz w:val="18"/>
        </w:rPr>
        <w:t>bootstrap</w:t>
      </w:r>
      <w:r w:rsidRPr="004041AF">
        <w:rPr>
          <w:rFonts w:eastAsia="Times New Roman" w:cs="Times New Roman"/>
          <w:sz w:val="18"/>
        </w:rPr>
        <w:t xml:space="preserve"> package.</w:t>
      </w:r>
    </w:p>
    <w:p w14:paraId="2400D1B2" w14:textId="204D2A3C" w:rsidR="00A01501" w:rsidRDefault="00A01501" w:rsidP="00A01501">
      <w:pPr>
        <w:pStyle w:val="LabStepScreenshotLevel2"/>
      </w:pPr>
      <w:r>
        <w:drawing>
          <wp:inline distT="0" distB="0" distL="0" distR="0" wp14:anchorId="4CB1A6D9" wp14:editId="5E8CAAD9">
            <wp:extent cx="1786145" cy="1739900"/>
            <wp:effectExtent l="19050" t="19050" r="2413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3922" cy="1766958"/>
                    </a:xfrm>
                    <a:prstGeom prst="rect">
                      <a:avLst/>
                    </a:prstGeom>
                    <a:noFill/>
                    <a:ln>
                      <a:solidFill>
                        <a:schemeClr val="bg1">
                          <a:lumMod val="50000"/>
                        </a:schemeClr>
                      </a:solidFill>
                    </a:ln>
                  </pic:spPr>
                </pic:pic>
              </a:graphicData>
            </a:graphic>
          </wp:inline>
        </w:drawing>
      </w:r>
    </w:p>
    <w:p w14:paraId="3392A5B7" w14:textId="77777777" w:rsidR="00C017FD" w:rsidRPr="00C017FD" w:rsidRDefault="00C017FD" w:rsidP="00C017FD">
      <w:pPr>
        <w:numPr>
          <w:ilvl w:val="1"/>
          <w:numId w:val="6"/>
        </w:numPr>
        <w:spacing w:before="80" w:after="40"/>
        <w:rPr>
          <w:rFonts w:eastAsia="Times New Roman" w:cs="Times New Roman"/>
          <w:sz w:val="18"/>
        </w:rPr>
      </w:pPr>
      <w:r w:rsidRPr="00C017FD">
        <w:rPr>
          <w:rFonts w:eastAsia="Times New Roman" w:cs="Times New Roman"/>
          <w:sz w:val="18"/>
        </w:rPr>
        <w:t xml:space="preserve">Expand the </w:t>
      </w:r>
      <w:r w:rsidRPr="00C017FD">
        <w:rPr>
          <w:rFonts w:eastAsia="Times New Roman" w:cs="Times New Roman"/>
          <w:b/>
          <w:sz w:val="18"/>
        </w:rPr>
        <w:t>Scripts</w:t>
      </w:r>
      <w:r w:rsidRPr="00C017FD">
        <w:rPr>
          <w:rFonts w:eastAsia="Times New Roman" w:cs="Times New Roman"/>
          <w:sz w:val="18"/>
        </w:rPr>
        <w:t xml:space="preserve"> folder to see the files for the JavaScript library packages.</w:t>
      </w:r>
    </w:p>
    <w:p w14:paraId="4D73511E" w14:textId="028A5113" w:rsidR="00A01501" w:rsidRDefault="00A01501" w:rsidP="00A01501">
      <w:pPr>
        <w:pStyle w:val="LabStepScreenshotLevel2"/>
      </w:pPr>
      <w:r>
        <w:drawing>
          <wp:inline distT="0" distB="0" distL="0" distR="0" wp14:anchorId="08C90F95" wp14:editId="288BD1AF">
            <wp:extent cx="1924050" cy="2226400"/>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8200" cy="2289060"/>
                    </a:xfrm>
                    <a:prstGeom prst="rect">
                      <a:avLst/>
                    </a:prstGeom>
                    <a:noFill/>
                    <a:ln>
                      <a:solidFill>
                        <a:schemeClr val="bg1">
                          <a:lumMod val="50000"/>
                        </a:schemeClr>
                      </a:solidFill>
                    </a:ln>
                  </pic:spPr>
                </pic:pic>
              </a:graphicData>
            </a:graphic>
          </wp:inline>
        </w:drawing>
      </w:r>
    </w:p>
    <w:p w14:paraId="7DB3329E" w14:textId="452CFB66" w:rsidR="00C017FD" w:rsidRDefault="00C017FD" w:rsidP="00C017FD">
      <w:pPr>
        <w:pStyle w:val="LabStepNumberedLevel2"/>
      </w:pPr>
      <w:r w:rsidRPr="00C017FD">
        <w:t xml:space="preserve">Expand the </w:t>
      </w:r>
      <w:r w:rsidRPr="00C017FD">
        <w:rPr>
          <w:b/>
        </w:rPr>
        <w:t>Scripts/</w:t>
      </w:r>
      <w:r>
        <w:rPr>
          <w:b/>
        </w:rPr>
        <w:t xml:space="preserve">d3 </w:t>
      </w:r>
      <w:r w:rsidRPr="00C017FD">
        <w:t xml:space="preserve">folder. You should see the </w:t>
      </w:r>
      <w:r>
        <w:t>main JavaScript library file for D3 library named d3.js</w:t>
      </w:r>
      <w:r w:rsidRPr="00C017FD">
        <w:t>.</w:t>
      </w:r>
    </w:p>
    <w:p w14:paraId="0A176301" w14:textId="14AE2D08" w:rsidR="00A01501" w:rsidRDefault="00A01501" w:rsidP="00A01501">
      <w:pPr>
        <w:pStyle w:val="LabStepScreenshotLevel2"/>
      </w:pPr>
      <w:r>
        <w:drawing>
          <wp:inline distT="0" distB="0" distL="0" distR="0" wp14:anchorId="0B216E87" wp14:editId="540E5807">
            <wp:extent cx="1422400" cy="835842"/>
            <wp:effectExtent l="19050" t="19050" r="2540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5866" cy="861384"/>
                    </a:xfrm>
                    <a:prstGeom prst="rect">
                      <a:avLst/>
                    </a:prstGeom>
                    <a:noFill/>
                    <a:ln>
                      <a:solidFill>
                        <a:schemeClr val="tx1">
                          <a:lumMod val="50000"/>
                          <a:lumOff val="50000"/>
                        </a:schemeClr>
                      </a:solidFill>
                    </a:ln>
                  </pic:spPr>
                </pic:pic>
              </a:graphicData>
            </a:graphic>
          </wp:inline>
        </w:drawing>
      </w:r>
    </w:p>
    <w:p w14:paraId="7902357D" w14:textId="23A65211" w:rsidR="00C017FD" w:rsidRDefault="00C017FD" w:rsidP="00C017FD">
      <w:pPr>
        <w:pStyle w:val="LabStepNumberedLevel2"/>
      </w:pPr>
      <w:r>
        <w:t xml:space="preserve">Expand the </w:t>
      </w:r>
      <w:r w:rsidRPr="006C44F3">
        <w:rPr>
          <w:b/>
        </w:rPr>
        <w:t>Scripts</w:t>
      </w:r>
      <w:r>
        <w:rPr>
          <w:b/>
        </w:rPr>
        <w:t>/</w:t>
      </w:r>
      <w:proofErr w:type="spellStart"/>
      <w:r>
        <w:rPr>
          <w:b/>
        </w:rPr>
        <w:t>typings</w:t>
      </w:r>
      <w:proofErr w:type="spellEnd"/>
      <w:r>
        <w:t xml:space="preserve"> folder and locate the two </w:t>
      </w:r>
      <w:proofErr w:type="spellStart"/>
      <w:r w:rsidRPr="00C017FD">
        <w:rPr>
          <w:b/>
        </w:rPr>
        <w:t>d.ts</w:t>
      </w:r>
      <w:proofErr w:type="spellEnd"/>
      <w:r>
        <w:t xml:space="preserve"> files in the </w:t>
      </w:r>
      <w:r w:rsidRPr="00C017FD">
        <w:rPr>
          <w:b/>
        </w:rPr>
        <w:t>DefinitelyTyped</w:t>
      </w:r>
      <w:r>
        <w:t xml:space="preserve"> NuGet packages for </w:t>
      </w:r>
      <w:r w:rsidRPr="00C017FD">
        <w:rPr>
          <w:b/>
        </w:rPr>
        <w:t>jQuery</w:t>
      </w:r>
      <w:r>
        <w:t xml:space="preserve"> and </w:t>
      </w:r>
      <w:r w:rsidRPr="00C017FD">
        <w:rPr>
          <w:b/>
        </w:rPr>
        <w:t>D3</w:t>
      </w:r>
      <w:r>
        <w:t>.</w:t>
      </w:r>
    </w:p>
    <w:p w14:paraId="661417B3" w14:textId="41A650D4" w:rsidR="00A01501" w:rsidRDefault="00A01501" w:rsidP="00A01501">
      <w:pPr>
        <w:pStyle w:val="LabStepScreenshotLevel2"/>
      </w:pPr>
      <w:r>
        <w:drawing>
          <wp:inline distT="0" distB="0" distL="0" distR="0" wp14:anchorId="1F7D04D0" wp14:editId="661E1CDD">
            <wp:extent cx="1779815" cy="1384300"/>
            <wp:effectExtent l="19050" t="19050" r="1143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178" cy="1400138"/>
                    </a:xfrm>
                    <a:prstGeom prst="rect">
                      <a:avLst/>
                    </a:prstGeom>
                    <a:noFill/>
                    <a:ln>
                      <a:solidFill>
                        <a:schemeClr val="bg1">
                          <a:lumMod val="50000"/>
                        </a:schemeClr>
                      </a:solidFill>
                    </a:ln>
                  </pic:spPr>
                </pic:pic>
              </a:graphicData>
            </a:graphic>
          </wp:inline>
        </w:drawing>
      </w:r>
    </w:p>
    <w:p w14:paraId="2477BE84" w14:textId="7F2887D5" w:rsidR="00C017FD" w:rsidRDefault="00C017FD" w:rsidP="00C017FD">
      <w:pPr>
        <w:pStyle w:val="LabExerciseCallout"/>
      </w:pPr>
      <w:r>
        <w:lastRenderedPageBreak/>
        <w:t xml:space="preserve">Note that you will not have to </w:t>
      </w:r>
      <w:r w:rsidR="00BC7716">
        <w:t xml:space="preserve">take any additional steps </w:t>
      </w:r>
      <w:r>
        <w:t xml:space="preserve">to include or reference </w:t>
      </w:r>
      <w:r w:rsidRPr="00C017FD">
        <w:rPr>
          <w:b/>
        </w:rPr>
        <w:t>d3.d.ts</w:t>
      </w:r>
      <w:r>
        <w:t xml:space="preserve"> or </w:t>
      </w:r>
      <w:proofErr w:type="spellStart"/>
      <w:r w:rsidRPr="00C017FD">
        <w:rPr>
          <w:b/>
        </w:rPr>
        <w:t>jquery.d.ts</w:t>
      </w:r>
      <w:proofErr w:type="spellEnd"/>
      <w:r>
        <w:t xml:space="preserve">. Once you have </w:t>
      </w:r>
      <w:r w:rsidR="00BC7716">
        <w:t xml:space="preserve">installed the DefinitelyTyped </w:t>
      </w:r>
      <w:r>
        <w:t>packages to your project, you will be able to program against jQuery and the D3 library in a strongly-typed fashion from within any TypeScript source file you add to the project.</w:t>
      </w:r>
    </w:p>
    <w:p w14:paraId="5305DB5C" w14:textId="248F54F2" w:rsidR="00BE3E30" w:rsidRDefault="000F7D9C" w:rsidP="00BE3E30">
      <w:pPr>
        <w:pStyle w:val="LabStepNumbered"/>
      </w:pPr>
      <w:r>
        <w:t>Add CSS links to bootstrap and font-awesome.</w:t>
      </w:r>
    </w:p>
    <w:p w14:paraId="61566943" w14:textId="44F69055" w:rsidR="0078263C" w:rsidRDefault="000F7D9C" w:rsidP="0078263C">
      <w:pPr>
        <w:pStyle w:val="LabStepNumberedLevel2"/>
      </w:pPr>
      <w:r>
        <w:t xml:space="preserve">Inside </w:t>
      </w:r>
      <w:r w:rsidRPr="002B3ADF">
        <w:rPr>
          <w:b/>
        </w:rPr>
        <w:t>index.html</w:t>
      </w:r>
      <w:r>
        <w:t xml:space="preserve">, update to the </w:t>
      </w:r>
      <w:r w:rsidRPr="002B3ADF">
        <w:rPr>
          <w:b/>
        </w:rPr>
        <w:t>head</w:t>
      </w:r>
      <w:r>
        <w:t xml:space="preserve"> section with links to </w:t>
      </w:r>
      <w:r w:rsidRPr="002B3ADF">
        <w:rPr>
          <w:b/>
        </w:rPr>
        <w:t>bootstrap.css</w:t>
      </w:r>
      <w:r>
        <w:t xml:space="preserve">, </w:t>
      </w:r>
      <w:r w:rsidRPr="002B3ADF">
        <w:rPr>
          <w:b/>
        </w:rPr>
        <w:t>bootstrap-theme.css</w:t>
      </w:r>
      <w:r>
        <w:t xml:space="preserve"> and </w:t>
      </w:r>
      <w:r w:rsidRPr="002B3ADF">
        <w:rPr>
          <w:b/>
        </w:rPr>
        <w:t>font-awesome.css</w:t>
      </w:r>
      <w:r>
        <w:t>.</w:t>
      </w:r>
    </w:p>
    <w:p w14:paraId="7D0AECDA" w14:textId="77777777" w:rsidR="0078263C" w:rsidRPr="002B3ADF" w:rsidRDefault="0078263C" w:rsidP="0078263C">
      <w:pPr>
        <w:pStyle w:val="LabStepCodeBlockLevel2"/>
        <w:rPr>
          <w:color w:val="7F7F7F" w:themeColor="text1" w:themeTint="80"/>
        </w:rPr>
      </w:pPr>
      <w:r w:rsidRPr="002B3ADF">
        <w:rPr>
          <w:color w:val="7F7F7F" w:themeColor="text1" w:themeTint="80"/>
        </w:rPr>
        <w:t>&lt;head&gt;</w:t>
      </w:r>
    </w:p>
    <w:p w14:paraId="272D5198" w14:textId="77777777" w:rsidR="0078263C" w:rsidRPr="002B3ADF" w:rsidRDefault="0078263C" w:rsidP="0078263C">
      <w:pPr>
        <w:pStyle w:val="LabStepCodeBlockLevel2"/>
        <w:rPr>
          <w:color w:val="7F7F7F" w:themeColor="text1" w:themeTint="80"/>
        </w:rPr>
      </w:pPr>
      <w:r w:rsidRPr="002B3ADF">
        <w:rPr>
          <w:color w:val="7F7F7F" w:themeColor="text1" w:themeTint="80"/>
        </w:rPr>
        <w:t xml:space="preserve">  &lt;title&gt;D3 Lab&lt;/title&gt;</w:t>
      </w:r>
    </w:p>
    <w:p w14:paraId="10A00B5D" w14:textId="77777777" w:rsidR="0078263C" w:rsidRPr="002B3ADF" w:rsidRDefault="0078263C" w:rsidP="0078263C">
      <w:pPr>
        <w:pStyle w:val="LabStepCodeBlockLevel2"/>
        <w:rPr>
          <w:color w:val="7F7F7F" w:themeColor="text1" w:themeTint="80"/>
        </w:rPr>
      </w:pPr>
      <w:r w:rsidRPr="002B3ADF">
        <w:rPr>
          <w:color w:val="7F7F7F" w:themeColor="text1" w:themeTint="80"/>
        </w:rPr>
        <w:t xml:space="preserve">  &lt;meta charset="utf-8" /&gt;</w:t>
      </w:r>
    </w:p>
    <w:p w14:paraId="66E0ABC6" w14:textId="77777777" w:rsidR="0078263C" w:rsidRDefault="0078263C" w:rsidP="0078263C">
      <w:pPr>
        <w:pStyle w:val="LabStepCodeBlockLevel2"/>
      </w:pPr>
      <w:r>
        <w:t xml:space="preserve">  &lt;link href="Content/bootstrap.css" rel="stylesheet" /&gt;</w:t>
      </w:r>
    </w:p>
    <w:p w14:paraId="542AC596" w14:textId="77777777" w:rsidR="0078263C" w:rsidRDefault="0078263C" w:rsidP="0078263C">
      <w:pPr>
        <w:pStyle w:val="LabStepCodeBlockLevel2"/>
      </w:pPr>
      <w:r>
        <w:t xml:space="preserve">  &lt;link href="Content/bootstrap-theme.css" rel="stylesheet" /&gt;</w:t>
      </w:r>
    </w:p>
    <w:p w14:paraId="07EAF299" w14:textId="77777777" w:rsidR="0078263C" w:rsidRDefault="0078263C" w:rsidP="0078263C">
      <w:pPr>
        <w:pStyle w:val="LabStepCodeBlockLevel2"/>
      </w:pPr>
      <w:r>
        <w:t xml:space="preserve">  &lt;link href="Content/font-awesome.css" rel="stylesheet" /&gt;</w:t>
      </w:r>
    </w:p>
    <w:p w14:paraId="54A3A919" w14:textId="5B6988A9" w:rsidR="0078263C" w:rsidRPr="002B3ADF" w:rsidRDefault="0078263C" w:rsidP="0078263C">
      <w:pPr>
        <w:pStyle w:val="LabStepCodeBlockLevel2"/>
        <w:rPr>
          <w:color w:val="7F7F7F" w:themeColor="text1" w:themeTint="80"/>
        </w:rPr>
      </w:pPr>
      <w:r w:rsidRPr="002B3ADF">
        <w:rPr>
          <w:color w:val="7F7F7F" w:themeColor="text1" w:themeTint="80"/>
        </w:rPr>
        <w:t>&lt;/head&gt;</w:t>
      </w:r>
    </w:p>
    <w:p w14:paraId="2FC19568" w14:textId="4372A12F" w:rsidR="0078263C" w:rsidRDefault="002B3ADF" w:rsidP="00BE3E30">
      <w:pPr>
        <w:pStyle w:val="LabStepNumbered"/>
      </w:pPr>
      <w:r>
        <w:t xml:space="preserve">At the bottom of the page just before the closing </w:t>
      </w:r>
      <w:r w:rsidRPr="002B3ADF">
        <w:rPr>
          <w:b/>
        </w:rPr>
        <w:t>body</w:t>
      </w:r>
      <w:r>
        <w:t xml:space="preserve"> tag, add script links to </w:t>
      </w:r>
      <w:r w:rsidRPr="002B3ADF">
        <w:rPr>
          <w:b/>
        </w:rPr>
        <w:t>jquery-3.1.1.js</w:t>
      </w:r>
      <w:r>
        <w:t xml:space="preserve">, </w:t>
      </w:r>
      <w:r w:rsidRPr="002B3ADF">
        <w:rPr>
          <w:b/>
        </w:rPr>
        <w:t>bootstrap.js</w:t>
      </w:r>
      <w:r>
        <w:t xml:space="preserve"> and </w:t>
      </w:r>
      <w:r w:rsidRPr="002B3ADF">
        <w:rPr>
          <w:b/>
        </w:rPr>
        <w:t>d3.js</w:t>
      </w:r>
      <w:r>
        <w:t>.</w:t>
      </w:r>
    </w:p>
    <w:p w14:paraId="66787583" w14:textId="77777777" w:rsidR="0078263C" w:rsidRPr="0078263C" w:rsidRDefault="0078263C" w:rsidP="0078263C">
      <w:pPr>
        <w:pStyle w:val="LabStepCodeBlockLevel2"/>
        <w:rPr>
          <w:color w:val="7F7F7F" w:themeColor="text1" w:themeTint="80"/>
        </w:rPr>
      </w:pPr>
      <w:r w:rsidRPr="0078263C">
        <w:rPr>
          <w:color w:val="7F7F7F" w:themeColor="text1" w:themeTint="80"/>
        </w:rPr>
        <w:t>&lt;body&gt;</w:t>
      </w:r>
    </w:p>
    <w:p w14:paraId="36411A67" w14:textId="77777777" w:rsidR="0078263C" w:rsidRPr="0078263C" w:rsidRDefault="0078263C" w:rsidP="0078263C">
      <w:pPr>
        <w:pStyle w:val="LabStepCodeBlockLevel2"/>
        <w:rPr>
          <w:color w:val="7F7F7F" w:themeColor="text1" w:themeTint="80"/>
        </w:rPr>
      </w:pPr>
    </w:p>
    <w:p w14:paraId="7A9EA5E6" w14:textId="77777777" w:rsidR="0078263C" w:rsidRPr="0078263C" w:rsidRDefault="0078263C" w:rsidP="0078263C">
      <w:pPr>
        <w:pStyle w:val="LabStepCodeBlockLevel2"/>
        <w:rPr>
          <w:color w:val="7F7F7F" w:themeColor="text1" w:themeTint="80"/>
        </w:rPr>
      </w:pPr>
      <w:r w:rsidRPr="0078263C">
        <w:rPr>
          <w:color w:val="7F7F7F" w:themeColor="text1" w:themeTint="80"/>
        </w:rPr>
        <w:t xml:space="preserve">  &lt;div id="banner"&gt;&lt;/div&gt;</w:t>
      </w:r>
    </w:p>
    <w:p w14:paraId="334F6982" w14:textId="77777777" w:rsidR="0078263C" w:rsidRPr="0078263C" w:rsidRDefault="0078263C" w:rsidP="0078263C">
      <w:pPr>
        <w:pStyle w:val="LabStepCodeBlockLevel2"/>
        <w:rPr>
          <w:color w:val="7F7F7F" w:themeColor="text1" w:themeTint="80"/>
        </w:rPr>
      </w:pPr>
    </w:p>
    <w:p w14:paraId="088F6AEF" w14:textId="77777777" w:rsidR="0078263C" w:rsidRPr="0078263C" w:rsidRDefault="0078263C" w:rsidP="0078263C">
      <w:pPr>
        <w:pStyle w:val="LabStepCodeBlockLevel2"/>
        <w:rPr>
          <w:color w:val="7F7F7F" w:themeColor="text1" w:themeTint="80"/>
        </w:rPr>
      </w:pPr>
      <w:r w:rsidRPr="0078263C">
        <w:rPr>
          <w:color w:val="7F7F7F" w:themeColor="text1" w:themeTint="80"/>
        </w:rPr>
        <w:t xml:space="preserve">  &lt;div id="left-nav"&gt;&lt;/div&gt;</w:t>
      </w:r>
    </w:p>
    <w:p w14:paraId="010609FA" w14:textId="77777777" w:rsidR="0078263C" w:rsidRPr="0078263C" w:rsidRDefault="0078263C" w:rsidP="0078263C">
      <w:pPr>
        <w:pStyle w:val="LabStepCodeBlockLevel2"/>
        <w:rPr>
          <w:color w:val="7F7F7F" w:themeColor="text1" w:themeTint="80"/>
        </w:rPr>
      </w:pPr>
    </w:p>
    <w:p w14:paraId="5FB9634E" w14:textId="77777777" w:rsidR="0078263C" w:rsidRPr="0078263C" w:rsidRDefault="0078263C" w:rsidP="0078263C">
      <w:pPr>
        <w:pStyle w:val="LabStepCodeBlockLevel2"/>
        <w:rPr>
          <w:color w:val="7F7F7F" w:themeColor="text1" w:themeTint="80"/>
        </w:rPr>
      </w:pPr>
      <w:r w:rsidRPr="0078263C">
        <w:rPr>
          <w:color w:val="7F7F7F" w:themeColor="text1" w:themeTint="80"/>
        </w:rPr>
        <w:t xml:space="preserve">  &lt;div id="content-body"&gt;&lt;/div&gt;</w:t>
      </w:r>
    </w:p>
    <w:p w14:paraId="66239CF9" w14:textId="77777777" w:rsidR="0078263C" w:rsidRDefault="0078263C" w:rsidP="0078263C">
      <w:pPr>
        <w:pStyle w:val="LabStepCodeBlockLevel2"/>
      </w:pPr>
    </w:p>
    <w:p w14:paraId="7F49E880" w14:textId="77777777" w:rsidR="0078263C" w:rsidRDefault="0078263C" w:rsidP="0078263C">
      <w:pPr>
        <w:pStyle w:val="LabStepCodeBlockLevel2"/>
      </w:pPr>
      <w:r>
        <w:t xml:space="preserve">  &lt;script src="Scripts/jquery-3.1.1.js"&gt;&lt;/script&gt;</w:t>
      </w:r>
    </w:p>
    <w:p w14:paraId="516973DB" w14:textId="77777777" w:rsidR="0078263C" w:rsidRDefault="0078263C" w:rsidP="0078263C">
      <w:pPr>
        <w:pStyle w:val="LabStepCodeBlockLevel2"/>
      </w:pPr>
      <w:r>
        <w:t xml:space="preserve">  &lt;script src="Scripts/bootstrap.js"&gt;&lt;/script&gt;</w:t>
      </w:r>
    </w:p>
    <w:p w14:paraId="558E6E0D" w14:textId="77777777" w:rsidR="0078263C" w:rsidRDefault="0078263C" w:rsidP="0078263C">
      <w:pPr>
        <w:pStyle w:val="LabStepCodeBlockLevel2"/>
      </w:pPr>
      <w:r>
        <w:t xml:space="preserve">  &lt;script src="Scripts/d3/d3.js"&gt;&lt;/script&gt;</w:t>
      </w:r>
    </w:p>
    <w:p w14:paraId="5420CC3A" w14:textId="77777777" w:rsidR="0078263C" w:rsidRDefault="0078263C" w:rsidP="0078263C">
      <w:pPr>
        <w:pStyle w:val="LabStepCodeBlockLevel2"/>
      </w:pPr>
    </w:p>
    <w:p w14:paraId="0947AF4E" w14:textId="77777777" w:rsidR="0078263C" w:rsidRPr="0078263C" w:rsidRDefault="0078263C" w:rsidP="0078263C">
      <w:pPr>
        <w:pStyle w:val="LabStepCodeBlockLevel2"/>
        <w:rPr>
          <w:color w:val="7F7F7F" w:themeColor="text1" w:themeTint="80"/>
        </w:rPr>
      </w:pPr>
      <w:r w:rsidRPr="0078263C">
        <w:rPr>
          <w:color w:val="7F7F7F" w:themeColor="text1" w:themeTint="80"/>
        </w:rPr>
        <w:t>&lt;/body&gt;</w:t>
      </w:r>
    </w:p>
    <w:p w14:paraId="48FBCBDE" w14:textId="1E1CFBD6" w:rsidR="0078263C" w:rsidRPr="0078263C" w:rsidRDefault="0078263C" w:rsidP="0078263C">
      <w:pPr>
        <w:pStyle w:val="LabStepCodeBlockLevel2"/>
        <w:rPr>
          <w:color w:val="7F7F7F" w:themeColor="text1" w:themeTint="80"/>
        </w:rPr>
      </w:pPr>
      <w:r w:rsidRPr="0078263C">
        <w:rPr>
          <w:color w:val="7F7F7F" w:themeColor="text1" w:themeTint="80"/>
        </w:rPr>
        <w:t>&lt;/html&gt;</w:t>
      </w:r>
    </w:p>
    <w:p w14:paraId="6B52A016" w14:textId="2741550D" w:rsidR="005C6519" w:rsidRDefault="002B3ADF" w:rsidP="002B3ADF">
      <w:pPr>
        <w:pStyle w:val="LabStepNumbered"/>
      </w:pPr>
      <w:r>
        <w:t xml:space="preserve">Create a new top-level folder in the </w:t>
      </w:r>
      <w:r w:rsidRPr="002B3ADF">
        <w:rPr>
          <w:b/>
        </w:rPr>
        <w:t>D3Lab</w:t>
      </w:r>
      <w:r>
        <w:t xml:space="preserve"> project named </w:t>
      </w:r>
      <w:r w:rsidRPr="002B3ADF">
        <w:rPr>
          <w:b/>
        </w:rPr>
        <w:t>App</w:t>
      </w:r>
      <w:r>
        <w:t>.</w:t>
      </w:r>
    </w:p>
    <w:p w14:paraId="0DB5B580" w14:textId="72B17A88" w:rsidR="007B55FB" w:rsidRDefault="007B55FB" w:rsidP="007B55FB">
      <w:pPr>
        <w:pStyle w:val="LabStepNumbered"/>
      </w:pPr>
      <w:r>
        <w:t xml:space="preserve">Create a new top-level folder in the </w:t>
      </w:r>
      <w:r w:rsidRPr="007B55FB">
        <w:rPr>
          <w:b/>
        </w:rPr>
        <w:t>D3Lab</w:t>
      </w:r>
      <w:r>
        <w:t xml:space="preserve"> project named </w:t>
      </w:r>
      <w:r w:rsidRPr="007B55FB">
        <w:rPr>
          <w:b/>
        </w:rPr>
        <w:t>App</w:t>
      </w:r>
      <w:r>
        <w:t>.</w:t>
      </w:r>
    </w:p>
    <w:p w14:paraId="1068AB8B" w14:textId="1F6FBEE6" w:rsidR="002B3ADF" w:rsidRDefault="002B3ADF" w:rsidP="007B55FB">
      <w:pPr>
        <w:pStyle w:val="LabStepNumberedLevel2"/>
      </w:pPr>
      <w:r>
        <w:t xml:space="preserve">Right-click on the top-level project node for the </w:t>
      </w:r>
      <w:r w:rsidRPr="007B55FB">
        <w:rPr>
          <w:b/>
        </w:rPr>
        <w:t>D3Lab</w:t>
      </w:r>
      <w:r>
        <w:t xml:space="preserve"> project and </w:t>
      </w:r>
      <w:r w:rsidR="007B55FB">
        <w:t xml:space="preserve">select the </w:t>
      </w:r>
      <w:r w:rsidR="007B55FB" w:rsidRPr="007B55FB">
        <w:rPr>
          <w:b/>
        </w:rPr>
        <w:t>Add &gt; New Folder</w:t>
      </w:r>
      <w:r w:rsidR="007B55FB">
        <w:t xml:space="preserve"> command.</w:t>
      </w:r>
    </w:p>
    <w:p w14:paraId="1CFB4198" w14:textId="4F2971AB" w:rsidR="007B55FB" w:rsidRDefault="007B55FB" w:rsidP="007B55FB">
      <w:pPr>
        <w:pStyle w:val="LabStepNumberedLevel2"/>
      </w:pPr>
      <w:r>
        <w:t xml:space="preserve">Give the new folder a name of </w:t>
      </w:r>
      <w:r w:rsidRPr="007B55FB">
        <w:rPr>
          <w:b/>
        </w:rPr>
        <w:t>App</w:t>
      </w:r>
      <w:r>
        <w:t>.</w:t>
      </w:r>
    </w:p>
    <w:p w14:paraId="04D5D10C" w14:textId="7092A0C9" w:rsidR="005C6519" w:rsidRDefault="005C6519" w:rsidP="005C6519">
      <w:pPr>
        <w:pStyle w:val="LabStepScreenshotLevel2"/>
      </w:pPr>
      <w:r>
        <w:drawing>
          <wp:inline distT="0" distB="0" distL="0" distR="0" wp14:anchorId="5635568C" wp14:editId="404206FD">
            <wp:extent cx="2192979" cy="2431473"/>
            <wp:effectExtent l="19050" t="19050" r="17145"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0122" cy="2450480"/>
                    </a:xfrm>
                    <a:prstGeom prst="rect">
                      <a:avLst/>
                    </a:prstGeom>
                    <a:ln>
                      <a:solidFill>
                        <a:schemeClr val="tx1">
                          <a:lumMod val="75000"/>
                          <a:lumOff val="25000"/>
                        </a:schemeClr>
                      </a:solidFill>
                    </a:ln>
                  </pic:spPr>
                </pic:pic>
              </a:graphicData>
            </a:graphic>
          </wp:inline>
        </w:drawing>
      </w:r>
    </w:p>
    <w:p w14:paraId="02BF7C39" w14:textId="4337B14F" w:rsidR="002B3ADF" w:rsidRDefault="007B55FB" w:rsidP="002B3ADF">
      <w:pPr>
        <w:pStyle w:val="LabStepNumbered"/>
      </w:pPr>
      <w:r w:rsidRPr="005161E7">
        <w:rPr>
          <w:rFonts w:eastAsia="Times New Roman" w:cs="Times New Roman"/>
        </w:rPr>
        <w:t xml:space="preserve">Import </w:t>
      </w:r>
      <w:r>
        <w:rPr>
          <w:rFonts w:eastAsia="Times New Roman" w:cs="Times New Roman"/>
        </w:rPr>
        <w:t xml:space="preserve">an existing </w:t>
      </w:r>
      <w:r w:rsidRPr="005161E7">
        <w:rPr>
          <w:rFonts w:eastAsia="Times New Roman" w:cs="Times New Roman"/>
        </w:rPr>
        <w:t xml:space="preserve">CSS file named </w:t>
      </w:r>
      <w:r w:rsidRPr="005161E7">
        <w:rPr>
          <w:rFonts w:eastAsia="Times New Roman" w:cs="Times New Roman"/>
          <w:b/>
        </w:rPr>
        <w:t>app.css</w:t>
      </w:r>
      <w:r w:rsidRPr="005161E7">
        <w:rPr>
          <w:rFonts w:eastAsia="Times New Roman" w:cs="Times New Roman"/>
        </w:rPr>
        <w:t xml:space="preserve"> into your project to provide the CSS styles you will use in this lab.</w:t>
      </w:r>
    </w:p>
    <w:p w14:paraId="1A809679" w14:textId="77777777" w:rsidR="005161E7" w:rsidRPr="005161E7" w:rsidRDefault="005161E7" w:rsidP="005161E7">
      <w:pPr>
        <w:numPr>
          <w:ilvl w:val="1"/>
          <w:numId w:val="6"/>
        </w:numPr>
        <w:spacing w:before="80" w:after="40"/>
        <w:rPr>
          <w:rFonts w:eastAsia="Times New Roman" w:cs="Times New Roman"/>
          <w:sz w:val="18"/>
        </w:rPr>
      </w:pPr>
      <w:r w:rsidRPr="005161E7">
        <w:rPr>
          <w:rFonts w:eastAsia="Times New Roman" w:cs="Times New Roman"/>
          <w:sz w:val="18"/>
        </w:rPr>
        <w:t xml:space="preserve">Right-click on the </w:t>
      </w:r>
      <w:r w:rsidRPr="005161E7">
        <w:rPr>
          <w:rFonts w:eastAsia="Times New Roman" w:cs="Times New Roman"/>
          <w:b/>
          <w:sz w:val="18"/>
        </w:rPr>
        <w:t xml:space="preserve">App </w:t>
      </w:r>
      <w:r w:rsidRPr="005161E7">
        <w:rPr>
          <w:rFonts w:eastAsia="Times New Roman" w:cs="Times New Roman"/>
          <w:sz w:val="18"/>
        </w:rPr>
        <w:t xml:space="preserve">folder and select the </w:t>
      </w:r>
      <w:r w:rsidRPr="005161E7">
        <w:rPr>
          <w:rFonts w:eastAsia="Times New Roman" w:cs="Times New Roman"/>
          <w:b/>
          <w:sz w:val="18"/>
        </w:rPr>
        <w:t>Add &gt; Existing Item…</w:t>
      </w:r>
      <w:r w:rsidRPr="005161E7">
        <w:rPr>
          <w:rFonts w:eastAsia="Times New Roman" w:cs="Times New Roman"/>
          <w:sz w:val="18"/>
        </w:rPr>
        <w:t xml:space="preserve"> command.</w:t>
      </w:r>
    </w:p>
    <w:p w14:paraId="52196D35" w14:textId="77777777" w:rsidR="005161E7" w:rsidRPr="005161E7" w:rsidRDefault="005161E7" w:rsidP="005161E7">
      <w:pPr>
        <w:numPr>
          <w:ilvl w:val="1"/>
          <w:numId w:val="6"/>
        </w:numPr>
        <w:spacing w:before="80" w:after="40"/>
        <w:rPr>
          <w:rFonts w:eastAsia="Times New Roman" w:cs="Times New Roman"/>
          <w:sz w:val="18"/>
        </w:rPr>
      </w:pPr>
      <w:r w:rsidRPr="005161E7">
        <w:rPr>
          <w:rFonts w:eastAsia="Times New Roman" w:cs="Times New Roman"/>
          <w:sz w:val="18"/>
        </w:rPr>
        <w:t xml:space="preserve">When prompted for a file path, enter the following path to the CSS source file named </w:t>
      </w:r>
      <w:r w:rsidRPr="005161E7">
        <w:rPr>
          <w:rFonts w:eastAsia="Times New Roman" w:cs="Times New Roman"/>
          <w:b/>
          <w:sz w:val="18"/>
        </w:rPr>
        <w:t>app.css</w:t>
      </w:r>
      <w:r w:rsidRPr="005161E7">
        <w:rPr>
          <w:rFonts w:eastAsia="Times New Roman" w:cs="Times New Roman"/>
          <w:sz w:val="18"/>
        </w:rPr>
        <w:t>.</w:t>
      </w:r>
    </w:p>
    <w:p w14:paraId="785C7DCC" w14:textId="4F0D286C" w:rsidR="005D26F2" w:rsidRDefault="005D26F2" w:rsidP="005D26F2">
      <w:pPr>
        <w:pStyle w:val="LabStepCodeBlockLevel2"/>
      </w:pPr>
      <w:r w:rsidRPr="005D26F2">
        <w:t>C:\Student\Module\04_IntroToD3\Lab\StarterFiles</w:t>
      </w:r>
      <w:r>
        <w:t>\app.css</w:t>
      </w:r>
    </w:p>
    <w:p w14:paraId="5254B498" w14:textId="08F43F32" w:rsidR="005D26F2" w:rsidRDefault="007B55FB" w:rsidP="005D26F2">
      <w:pPr>
        <w:pStyle w:val="LabStepNumberedLevel2"/>
      </w:pPr>
      <w:r>
        <w:lastRenderedPageBreak/>
        <w:t xml:space="preserve">The source file named </w:t>
      </w:r>
      <w:r>
        <w:rPr>
          <w:b/>
        </w:rPr>
        <w:t>app</w:t>
      </w:r>
      <w:r w:rsidRPr="00E229AB">
        <w:rPr>
          <w:b/>
        </w:rPr>
        <w:t>.c</w:t>
      </w:r>
      <w:r>
        <w:rPr>
          <w:b/>
        </w:rPr>
        <w:t>s</w:t>
      </w:r>
      <w:r w:rsidRPr="00E229AB">
        <w:rPr>
          <w:b/>
        </w:rPr>
        <w:t>s</w:t>
      </w:r>
      <w:r>
        <w:t xml:space="preserve"> should now be located inside the </w:t>
      </w:r>
      <w:r w:rsidRPr="00F720AA">
        <w:rPr>
          <w:b/>
        </w:rPr>
        <w:t>App</w:t>
      </w:r>
      <w:r>
        <w:t xml:space="preserve"> folder.</w:t>
      </w:r>
    </w:p>
    <w:p w14:paraId="5A7C0F32" w14:textId="3E13B46B" w:rsidR="005D26F2" w:rsidRDefault="005D26F2" w:rsidP="005D26F2">
      <w:pPr>
        <w:pStyle w:val="LabStepScreenshotLevel2"/>
      </w:pPr>
      <w:r>
        <w:drawing>
          <wp:inline distT="0" distB="0" distL="0" distR="0" wp14:anchorId="1AC82517" wp14:editId="402A55FE">
            <wp:extent cx="1760220" cy="1394460"/>
            <wp:effectExtent l="19050" t="19050" r="1143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0220" cy="1394460"/>
                    </a:xfrm>
                    <a:prstGeom prst="rect">
                      <a:avLst/>
                    </a:prstGeom>
                    <a:noFill/>
                    <a:ln>
                      <a:solidFill>
                        <a:schemeClr val="bg1">
                          <a:lumMod val="50000"/>
                        </a:schemeClr>
                      </a:solidFill>
                    </a:ln>
                  </pic:spPr>
                </pic:pic>
              </a:graphicData>
            </a:graphic>
          </wp:inline>
        </w:drawing>
      </w:r>
    </w:p>
    <w:p w14:paraId="2DA3F364" w14:textId="25FD37ED" w:rsidR="007B55FB" w:rsidRPr="007B55FB" w:rsidRDefault="007B55FB" w:rsidP="007B55FB">
      <w:pPr>
        <w:pStyle w:val="LabStepNumbered"/>
      </w:pPr>
      <w:r w:rsidRPr="007B55FB">
        <w:t xml:space="preserve">Create a new TypeScript </w:t>
      </w:r>
      <w:r w:rsidR="005022B4">
        <w:t xml:space="preserve">source </w:t>
      </w:r>
      <w:r w:rsidRPr="007B55FB">
        <w:t xml:space="preserve">file in the </w:t>
      </w:r>
      <w:r w:rsidRPr="007B55FB">
        <w:rPr>
          <w:b/>
        </w:rPr>
        <w:t>App</w:t>
      </w:r>
      <w:r w:rsidRPr="007B55FB">
        <w:t xml:space="preserve"> folder named </w:t>
      </w:r>
      <w:proofErr w:type="spellStart"/>
      <w:r w:rsidRPr="007B55FB">
        <w:rPr>
          <w:b/>
        </w:rPr>
        <w:t>app.ts</w:t>
      </w:r>
      <w:proofErr w:type="spellEnd"/>
      <w:r w:rsidRPr="007B55FB">
        <w:t>.</w:t>
      </w:r>
    </w:p>
    <w:p w14:paraId="05BD0E56" w14:textId="77777777" w:rsidR="007B55FB" w:rsidRPr="007B55FB" w:rsidRDefault="007B55FB" w:rsidP="007B55FB">
      <w:pPr>
        <w:numPr>
          <w:ilvl w:val="1"/>
          <w:numId w:val="6"/>
        </w:numPr>
        <w:spacing w:before="80" w:after="40"/>
        <w:rPr>
          <w:rFonts w:eastAsia="Times New Roman" w:cs="Times New Roman"/>
          <w:sz w:val="18"/>
        </w:rPr>
      </w:pPr>
      <w:r w:rsidRPr="007B55FB">
        <w:rPr>
          <w:rFonts w:eastAsia="Times New Roman" w:cs="Times New Roman"/>
          <w:sz w:val="18"/>
        </w:rPr>
        <w:t xml:space="preserve">Right-click on </w:t>
      </w:r>
      <w:r w:rsidRPr="007B55FB">
        <w:rPr>
          <w:rFonts w:eastAsia="Times New Roman" w:cs="Times New Roman"/>
          <w:b/>
          <w:sz w:val="18"/>
        </w:rPr>
        <w:t>App</w:t>
      </w:r>
      <w:r w:rsidRPr="007B55FB">
        <w:rPr>
          <w:rFonts w:eastAsia="Times New Roman" w:cs="Times New Roman"/>
          <w:sz w:val="18"/>
        </w:rPr>
        <w:t xml:space="preserve"> folder and select the </w:t>
      </w:r>
      <w:r w:rsidRPr="007B55FB">
        <w:rPr>
          <w:rFonts w:eastAsia="Times New Roman" w:cs="Times New Roman"/>
          <w:b/>
          <w:sz w:val="18"/>
        </w:rPr>
        <w:t>Add &gt; New Item</w:t>
      </w:r>
      <w:r w:rsidRPr="007B55FB">
        <w:rPr>
          <w:rFonts w:eastAsia="Times New Roman" w:cs="Times New Roman"/>
          <w:sz w:val="18"/>
        </w:rPr>
        <w:t xml:space="preserve"> menu command.</w:t>
      </w:r>
    </w:p>
    <w:p w14:paraId="40DBA5E6" w14:textId="77777777" w:rsidR="007B55FB" w:rsidRPr="007B55FB" w:rsidRDefault="007B55FB" w:rsidP="007B55FB">
      <w:pPr>
        <w:numPr>
          <w:ilvl w:val="1"/>
          <w:numId w:val="6"/>
        </w:numPr>
        <w:spacing w:before="80" w:after="40"/>
        <w:rPr>
          <w:rFonts w:eastAsia="Times New Roman" w:cs="Times New Roman"/>
          <w:sz w:val="18"/>
        </w:rPr>
      </w:pPr>
      <w:r w:rsidRPr="007B55FB">
        <w:rPr>
          <w:rFonts w:eastAsia="Times New Roman" w:cs="Times New Roman"/>
          <w:sz w:val="18"/>
        </w:rPr>
        <w:t>On the left side of the N</w:t>
      </w:r>
      <w:r w:rsidRPr="007B55FB">
        <w:rPr>
          <w:rFonts w:eastAsia="Times New Roman" w:cs="Times New Roman"/>
          <w:b/>
          <w:sz w:val="18"/>
        </w:rPr>
        <w:t>ew Item</w:t>
      </w:r>
      <w:r w:rsidRPr="007B55FB">
        <w:rPr>
          <w:rFonts w:eastAsia="Times New Roman" w:cs="Times New Roman"/>
          <w:sz w:val="18"/>
        </w:rPr>
        <w:t xml:space="preserve"> dialog, select </w:t>
      </w:r>
      <w:r w:rsidRPr="007B55FB">
        <w:rPr>
          <w:rFonts w:eastAsia="Times New Roman" w:cs="Times New Roman"/>
          <w:b/>
          <w:sz w:val="18"/>
        </w:rPr>
        <w:t>Visual C# &gt; Web &gt; Scripts</w:t>
      </w:r>
      <w:r w:rsidRPr="007B55FB">
        <w:rPr>
          <w:rFonts w:eastAsia="Times New Roman" w:cs="Times New Roman"/>
          <w:sz w:val="18"/>
        </w:rPr>
        <w:t>.</w:t>
      </w:r>
    </w:p>
    <w:p w14:paraId="1C185CAB" w14:textId="77777777" w:rsidR="005022B4" w:rsidRDefault="007B55FB" w:rsidP="007B55FB">
      <w:pPr>
        <w:numPr>
          <w:ilvl w:val="1"/>
          <w:numId w:val="6"/>
        </w:numPr>
        <w:spacing w:before="80" w:after="40"/>
        <w:rPr>
          <w:rFonts w:eastAsia="Times New Roman" w:cs="Times New Roman"/>
          <w:sz w:val="18"/>
        </w:rPr>
      </w:pPr>
      <w:r w:rsidRPr="007B55FB">
        <w:rPr>
          <w:rFonts w:eastAsia="Times New Roman" w:cs="Times New Roman"/>
          <w:sz w:val="18"/>
        </w:rPr>
        <w:t xml:space="preserve">Select </w:t>
      </w:r>
      <w:r w:rsidRPr="007B55FB">
        <w:rPr>
          <w:rFonts w:eastAsia="Times New Roman" w:cs="Times New Roman"/>
          <w:b/>
          <w:sz w:val="18"/>
        </w:rPr>
        <w:t>TypeScript File</w:t>
      </w:r>
      <w:r w:rsidRPr="007B55FB">
        <w:rPr>
          <w:rFonts w:eastAsia="Times New Roman" w:cs="Times New Roman"/>
          <w:sz w:val="18"/>
        </w:rPr>
        <w:t xml:space="preserve"> as the item template</w:t>
      </w:r>
      <w:r w:rsidR="005022B4">
        <w:rPr>
          <w:rFonts w:eastAsia="Times New Roman" w:cs="Times New Roman"/>
          <w:sz w:val="18"/>
        </w:rPr>
        <w:t>.</w:t>
      </w:r>
    </w:p>
    <w:p w14:paraId="70C3AAE2" w14:textId="77777777" w:rsidR="005022B4" w:rsidRDefault="005022B4" w:rsidP="007B55FB">
      <w:pPr>
        <w:numPr>
          <w:ilvl w:val="1"/>
          <w:numId w:val="6"/>
        </w:numPr>
        <w:spacing w:before="80" w:after="40"/>
        <w:rPr>
          <w:rFonts w:eastAsia="Times New Roman" w:cs="Times New Roman"/>
          <w:sz w:val="18"/>
        </w:rPr>
      </w:pPr>
      <w:r>
        <w:rPr>
          <w:rFonts w:eastAsia="Times New Roman" w:cs="Times New Roman"/>
          <w:sz w:val="18"/>
        </w:rPr>
        <w:t xml:space="preserve">Provide a file name of </w:t>
      </w:r>
      <w:proofErr w:type="spellStart"/>
      <w:r w:rsidRPr="005022B4">
        <w:rPr>
          <w:rFonts w:eastAsia="Times New Roman" w:cs="Times New Roman"/>
          <w:b/>
          <w:sz w:val="18"/>
        </w:rPr>
        <w:t>app.ts</w:t>
      </w:r>
      <w:proofErr w:type="spellEnd"/>
      <w:r>
        <w:rPr>
          <w:rFonts w:eastAsia="Times New Roman" w:cs="Times New Roman"/>
          <w:sz w:val="18"/>
        </w:rPr>
        <w:t>.</w:t>
      </w:r>
    </w:p>
    <w:p w14:paraId="45784C49" w14:textId="04772072" w:rsidR="007B55FB" w:rsidRPr="007B55FB" w:rsidRDefault="005022B4" w:rsidP="007B55FB">
      <w:pPr>
        <w:numPr>
          <w:ilvl w:val="1"/>
          <w:numId w:val="6"/>
        </w:numPr>
        <w:spacing w:before="80" w:after="40"/>
        <w:rPr>
          <w:rFonts w:eastAsia="Times New Roman" w:cs="Times New Roman"/>
          <w:sz w:val="18"/>
        </w:rPr>
      </w:pPr>
      <w:r>
        <w:rPr>
          <w:rFonts w:eastAsia="Times New Roman" w:cs="Times New Roman"/>
          <w:sz w:val="18"/>
        </w:rPr>
        <w:t>C</w:t>
      </w:r>
      <w:r w:rsidR="007B55FB" w:rsidRPr="007B55FB">
        <w:rPr>
          <w:rFonts w:eastAsia="Times New Roman" w:cs="Times New Roman"/>
          <w:sz w:val="18"/>
        </w:rPr>
        <w:t xml:space="preserve">lick the </w:t>
      </w:r>
      <w:r w:rsidR="007B55FB" w:rsidRPr="007B55FB">
        <w:rPr>
          <w:rFonts w:eastAsia="Times New Roman" w:cs="Times New Roman"/>
          <w:b/>
          <w:sz w:val="18"/>
        </w:rPr>
        <w:t>Add</w:t>
      </w:r>
      <w:r w:rsidR="007B55FB" w:rsidRPr="007B55FB">
        <w:rPr>
          <w:rFonts w:eastAsia="Times New Roman" w:cs="Times New Roman"/>
          <w:sz w:val="18"/>
        </w:rPr>
        <w:t xml:space="preserve"> button in the bottom right of the dialog.</w:t>
      </w:r>
    </w:p>
    <w:p w14:paraId="6272FB80" w14:textId="45A5B2F7" w:rsidR="005D26F2" w:rsidRDefault="005D26F2" w:rsidP="005D26F2">
      <w:pPr>
        <w:pStyle w:val="LabStepScreenshotLevel2"/>
      </w:pPr>
      <w:r>
        <w:drawing>
          <wp:inline distT="0" distB="0" distL="0" distR="0" wp14:anchorId="43609555" wp14:editId="79AB3792">
            <wp:extent cx="3751610" cy="1949450"/>
            <wp:effectExtent l="19050" t="19050" r="2032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6901" cy="1978181"/>
                    </a:xfrm>
                    <a:prstGeom prst="rect">
                      <a:avLst/>
                    </a:prstGeom>
                    <a:ln>
                      <a:solidFill>
                        <a:schemeClr val="tx1">
                          <a:lumMod val="50000"/>
                          <a:lumOff val="50000"/>
                        </a:schemeClr>
                      </a:solidFill>
                    </a:ln>
                  </pic:spPr>
                </pic:pic>
              </a:graphicData>
            </a:graphic>
          </wp:inline>
        </w:drawing>
      </w:r>
    </w:p>
    <w:p w14:paraId="00CF8613" w14:textId="1A4EEF9D" w:rsidR="007B55FB" w:rsidRDefault="005022B4" w:rsidP="007B55FB">
      <w:pPr>
        <w:pStyle w:val="LabStepNumberedLevel2"/>
      </w:pPr>
      <w:r>
        <w:t xml:space="preserve">There should now be a TypeScript file in the </w:t>
      </w:r>
      <w:r w:rsidRPr="005022B4">
        <w:rPr>
          <w:b/>
        </w:rPr>
        <w:t>App</w:t>
      </w:r>
      <w:r>
        <w:t xml:space="preserve"> folder named </w:t>
      </w:r>
      <w:proofErr w:type="spellStart"/>
      <w:r w:rsidRPr="005022B4">
        <w:rPr>
          <w:b/>
        </w:rPr>
        <w:t>app.ts</w:t>
      </w:r>
      <w:proofErr w:type="spellEnd"/>
      <w:r>
        <w:t>.</w:t>
      </w:r>
    </w:p>
    <w:p w14:paraId="777BC602" w14:textId="64D5BCC2" w:rsidR="005D26F2" w:rsidRDefault="005D26F2" w:rsidP="005D26F2">
      <w:pPr>
        <w:pStyle w:val="LabStepScreenshotLevel2"/>
      </w:pPr>
      <w:r>
        <w:drawing>
          <wp:inline distT="0" distB="0" distL="0" distR="0" wp14:anchorId="3C4AEAEC" wp14:editId="568601F0">
            <wp:extent cx="1797050" cy="1406387"/>
            <wp:effectExtent l="19050" t="19050" r="1270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3108" cy="1411128"/>
                    </a:xfrm>
                    <a:prstGeom prst="rect">
                      <a:avLst/>
                    </a:prstGeom>
                    <a:noFill/>
                    <a:ln>
                      <a:solidFill>
                        <a:schemeClr val="bg1">
                          <a:lumMod val="50000"/>
                        </a:schemeClr>
                      </a:solidFill>
                    </a:ln>
                  </pic:spPr>
                </pic:pic>
              </a:graphicData>
            </a:graphic>
          </wp:inline>
        </w:drawing>
      </w:r>
    </w:p>
    <w:p w14:paraId="535D34AE" w14:textId="77777777" w:rsidR="005161E7" w:rsidRPr="005161E7" w:rsidRDefault="005161E7" w:rsidP="005161E7">
      <w:pPr>
        <w:numPr>
          <w:ilvl w:val="0"/>
          <w:numId w:val="6"/>
        </w:numPr>
        <w:tabs>
          <w:tab w:val="clear" w:pos="360"/>
          <w:tab w:val="num" w:pos="630"/>
        </w:tabs>
        <w:spacing w:before="80" w:after="40"/>
        <w:ind w:left="630"/>
        <w:rPr>
          <w:rFonts w:eastAsia="Times New Roman" w:cs="Times New Roman"/>
          <w:sz w:val="18"/>
        </w:rPr>
      </w:pPr>
      <w:r w:rsidRPr="005161E7">
        <w:rPr>
          <w:rFonts w:eastAsia="Times New Roman" w:cs="Times New Roman"/>
          <w:sz w:val="18"/>
        </w:rPr>
        <w:t xml:space="preserve">Implement the traditional "hello world" application code in </w:t>
      </w:r>
      <w:proofErr w:type="spellStart"/>
      <w:r w:rsidRPr="005161E7">
        <w:rPr>
          <w:rFonts w:eastAsia="Times New Roman" w:cs="Times New Roman"/>
          <w:b/>
          <w:sz w:val="18"/>
        </w:rPr>
        <w:t>app.ts</w:t>
      </w:r>
      <w:proofErr w:type="spellEnd"/>
      <w:r w:rsidRPr="005161E7">
        <w:rPr>
          <w:rFonts w:eastAsia="Times New Roman" w:cs="Times New Roman"/>
          <w:sz w:val="18"/>
        </w:rPr>
        <w:t>.</w:t>
      </w:r>
    </w:p>
    <w:p w14:paraId="39BAD47F" w14:textId="77777777" w:rsidR="005161E7" w:rsidRPr="005161E7" w:rsidRDefault="005161E7" w:rsidP="005161E7">
      <w:pPr>
        <w:numPr>
          <w:ilvl w:val="1"/>
          <w:numId w:val="6"/>
        </w:numPr>
        <w:spacing w:before="80" w:after="40"/>
        <w:rPr>
          <w:rFonts w:eastAsia="Times New Roman" w:cs="Times New Roman"/>
          <w:sz w:val="18"/>
        </w:rPr>
      </w:pPr>
      <w:r w:rsidRPr="005161E7">
        <w:rPr>
          <w:rFonts w:eastAsia="Times New Roman" w:cs="Times New Roman"/>
          <w:sz w:val="18"/>
        </w:rPr>
        <w:t xml:space="preserve">Add the following code in </w:t>
      </w:r>
      <w:proofErr w:type="spellStart"/>
      <w:r w:rsidRPr="005161E7">
        <w:rPr>
          <w:rFonts w:eastAsia="Times New Roman" w:cs="Times New Roman"/>
          <w:b/>
          <w:sz w:val="18"/>
        </w:rPr>
        <w:t>app.ts</w:t>
      </w:r>
      <w:proofErr w:type="spellEnd"/>
      <w:r w:rsidRPr="005161E7">
        <w:rPr>
          <w:rFonts w:eastAsia="Times New Roman" w:cs="Times New Roman"/>
          <w:sz w:val="18"/>
        </w:rPr>
        <w:t xml:space="preserve"> to create a startup function using the jQuery document ready event.</w:t>
      </w:r>
    </w:p>
    <w:p w14:paraId="4F76EB72" w14:textId="77777777" w:rsidR="005161E7" w:rsidRPr="005161E7" w:rsidRDefault="005161E7" w:rsidP="005022B4">
      <w:pPr>
        <w:pStyle w:val="LabStepCodeBlockLevel2"/>
      </w:pPr>
      <w:r w:rsidRPr="005161E7">
        <w:t>module myApp {</w:t>
      </w:r>
    </w:p>
    <w:p w14:paraId="2033500E" w14:textId="77777777" w:rsidR="005161E7" w:rsidRPr="005161E7" w:rsidRDefault="005161E7" w:rsidP="005022B4">
      <w:pPr>
        <w:pStyle w:val="LabStepCodeBlockLevel2"/>
      </w:pPr>
    </w:p>
    <w:p w14:paraId="6B92E22E" w14:textId="77777777" w:rsidR="005161E7" w:rsidRPr="005161E7" w:rsidRDefault="005161E7" w:rsidP="005022B4">
      <w:pPr>
        <w:pStyle w:val="LabStepCodeBlockLevel2"/>
      </w:pPr>
      <w:r w:rsidRPr="005161E7">
        <w:t xml:space="preserve">  $( function() {</w:t>
      </w:r>
    </w:p>
    <w:p w14:paraId="7CFBE848" w14:textId="77777777" w:rsidR="005161E7" w:rsidRPr="005161E7" w:rsidRDefault="005161E7" w:rsidP="005022B4">
      <w:pPr>
        <w:pStyle w:val="LabStepCodeBlockLevel2"/>
        <w:rPr>
          <w:color w:val="7F7F7F" w:themeColor="text1" w:themeTint="80"/>
        </w:rPr>
      </w:pPr>
      <w:r w:rsidRPr="005161E7">
        <w:t xml:space="preserve">    </w:t>
      </w:r>
      <w:r w:rsidRPr="005161E7">
        <w:rPr>
          <w:color w:val="7F7F7F" w:themeColor="text1" w:themeTint="80"/>
        </w:rPr>
        <w:t>// initialize the app</w:t>
      </w:r>
    </w:p>
    <w:p w14:paraId="670B0FCF" w14:textId="77777777" w:rsidR="005161E7" w:rsidRPr="005161E7" w:rsidRDefault="005161E7" w:rsidP="005022B4">
      <w:pPr>
        <w:pStyle w:val="LabStepCodeBlockLevel2"/>
      </w:pPr>
      <w:r w:rsidRPr="005161E7">
        <w:t xml:space="preserve">  });</w:t>
      </w:r>
    </w:p>
    <w:p w14:paraId="2E6A6991" w14:textId="77777777" w:rsidR="005161E7" w:rsidRPr="005161E7" w:rsidRDefault="005161E7" w:rsidP="005022B4">
      <w:pPr>
        <w:pStyle w:val="LabStepCodeBlockLevel2"/>
      </w:pPr>
    </w:p>
    <w:p w14:paraId="4360B2B2" w14:textId="49D46E89" w:rsidR="005161E7" w:rsidRDefault="005161E7" w:rsidP="005022B4">
      <w:pPr>
        <w:pStyle w:val="LabStepCodeBlockLevel2"/>
      </w:pPr>
      <w:r w:rsidRPr="005161E7">
        <w:t>}</w:t>
      </w:r>
    </w:p>
    <w:p w14:paraId="6FB43A64" w14:textId="77777777" w:rsidR="005161E7" w:rsidRPr="005161E7" w:rsidRDefault="005161E7" w:rsidP="005161E7">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ind w:left="72"/>
        <w:rPr>
          <w:rFonts w:eastAsia="Times New Roman" w:cs="Times New Roman"/>
          <w:color w:val="333333"/>
          <w:sz w:val="18"/>
        </w:rPr>
      </w:pPr>
      <w:r w:rsidRPr="005161E7">
        <w:rPr>
          <w:rFonts w:eastAsia="Times New Roman" w:cs="Times New Roman"/>
          <w:color w:val="333333"/>
          <w:sz w:val="18"/>
        </w:rPr>
        <w:lastRenderedPageBreak/>
        <w:t>Wait just a second. Don't use the same old boring JavaScript syntax to create an anonymous function. TypeScript developers will consider you "old school". Instead, use the trendy new arrow function syntax to show folks how much you love TypeScript.</w:t>
      </w:r>
    </w:p>
    <w:p w14:paraId="056D6569" w14:textId="77777777" w:rsidR="005161E7" w:rsidRPr="005161E7" w:rsidRDefault="005161E7" w:rsidP="005161E7">
      <w:pPr>
        <w:pStyle w:val="LabStepNumberedLevel2"/>
        <w:numPr>
          <w:ilvl w:val="1"/>
          <w:numId w:val="28"/>
        </w:numPr>
        <w:rPr>
          <w:rFonts w:eastAsia="Times New Roman" w:cs="Times New Roman"/>
        </w:rPr>
      </w:pPr>
      <w:r w:rsidRPr="005161E7">
        <w:rPr>
          <w:rFonts w:eastAsia="Times New Roman" w:cs="Times New Roman"/>
        </w:rPr>
        <w:t>Modify your code to use TypeScript arrow function syntax as shown in the following code listing.</w:t>
      </w:r>
    </w:p>
    <w:p w14:paraId="50D82677" w14:textId="77777777" w:rsidR="005161E7" w:rsidRPr="005161E7" w:rsidRDefault="005161E7" w:rsidP="005161E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792"/>
        <w:contextualSpacing/>
        <w:rPr>
          <w:rFonts w:ascii="Lucida Console" w:eastAsia="Times New Roman" w:hAnsi="Lucida Console" w:cs="Times New Roman"/>
          <w:b/>
          <w:noProof/>
          <w:color w:val="000000" w:themeColor="text1"/>
          <w:sz w:val="16"/>
        </w:rPr>
      </w:pPr>
      <w:r w:rsidRPr="005161E7">
        <w:rPr>
          <w:rFonts w:ascii="Lucida Console" w:eastAsia="Times New Roman" w:hAnsi="Lucida Console" w:cs="Times New Roman"/>
          <w:b/>
          <w:noProof/>
          <w:color w:val="000000" w:themeColor="text1"/>
          <w:sz w:val="16"/>
        </w:rPr>
        <w:t>module myApp {</w:t>
      </w:r>
    </w:p>
    <w:p w14:paraId="5CA8FC10" w14:textId="77777777" w:rsidR="00472796" w:rsidRDefault="00472796" w:rsidP="005161E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792"/>
        <w:contextualSpacing/>
        <w:rPr>
          <w:rFonts w:ascii="Lucida Console" w:eastAsia="Times New Roman" w:hAnsi="Lucida Console" w:cs="Times New Roman"/>
          <w:b/>
          <w:noProof/>
          <w:color w:val="000000" w:themeColor="text1"/>
          <w:sz w:val="16"/>
        </w:rPr>
      </w:pPr>
    </w:p>
    <w:p w14:paraId="6AB0D02F" w14:textId="7738E4A8" w:rsidR="005161E7" w:rsidRPr="005161E7" w:rsidRDefault="005161E7" w:rsidP="005161E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792"/>
        <w:contextualSpacing/>
        <w:rPr>
          <w:rFonts w:ascii="Lucida Console" w:eastAsia="Times New Roman" w:hAnsi="Lucida Console" w:cs="Times New Roman"/>
          <w:b/>
          <w:noProof/>
          <w:color w:val="000000" w:themeColor="text1"/>
          <w:sz w:val="16"/>
        </w:rPr>
      </w:pPr>
      <w:r w:rsidRPr="005161E7">
        <w:rPr>
          <w:rFonts w:ascii="Lucida Console" w:eastAsia="Times New Roman" w:hAnsi="Lucida Console" w:cs="Times New Roman"/>
          <w:b/>
          <w:noProof/>
          <w:color w:val="000000" w:themeColor="text1"/>
          <w:sz w:val="16"/>
        </w:rPr>
        <w:t xml:space="preserve">  $( () =&gt; {</w:t>
      </w:r>
    </w:p>
    <w:p w14:paraId="2026D903" w14:textId="77777777" w:rsidR="00472796" w:rsidRDefault="00472796" w:rsidP="005161E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792"/>
        <w:contextualSpacing/>
        <w:rPr>
          <w:rFonts w:ascii="Lucida Console" w:eastAsia="Times New Roman" w:hAnsi="Lucida Console" w:cs="Times New Roman"/>
          <w:b/>
          <w:noProof/>
          <w:color w:val="7F7F7F" w:themeColor="text1" w:themeTint="80"/>
          <w:sz w:val="16"/>
        </w:rPr>
      </w:pPr>
    </w:p>
    <w:p w14:paraId="1C2F8686" w14:textId="72436FD9" w:rsidR="005161E7" w:rsidRPr="005161E7" w:rsidRDefault="005161E7" w:rsidP="005161E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792"/>
        <w:contextualSpacing/>
        <w:rPr>
          <w:rFonts w:ascii="Lucida Console" w:eastAsia="Times New Roman" w:hAnsi="Lucida Console" w:cs="Times New Roman"/>
          <w:b/>
          <w:noProof/>
          <w:color w:val="7F7F7F" w:themeColor="text1" w:themeTint="80"/>
          <w:sz w:val="16"/>
        </w:rPr>
      </w:pPr>
      <w:r w:rsidRPr="005161E7">
        <w:rPr>
          <w:rFonts w:ascii="Lucida Console" w:eastAsia="Times New Roman" w:hAnsi="Lucida Console" w:cs="Times New Roman"/>
          <w:b/>
          <w:noProof/>
          <w:color w:val="7F7F7F" w:themeColor="text1" w:themeTint="80"/>
          <w:sz w:val="16"/>
        </w:rPr>
        <w:t xml:space="preserve">    // initialize the app</w:t>
      </w:r>
    </w:p>
    <w:p w14:paraId="1D5A4FEB" w14:textId="77777777" w:rsidR="00472796" w:rsidRDefault="00472796" w:rsidP="005161E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792"/>
        <w:contextualSpacing/>
        <w:rPr>
          <w:rFonts w:ascii="Lucida Console" w:eastAsia="Times New Roman" w:hAnsi="Lucida Console" w:cs="Times New Roman"/>
          <w:b/>
          <w:noProof/>
          <w:color w:val="000000" w:themeColor="text1"/>
          <w:sz w:val="16"/>
        </w:rPr>
      </w:pPr>
    </w:p>
    <w:p w14:paraId="66488849" w14:textId="52ABA15D" w:rsidR="005161E7" w:rsidRPr="005161E7" w:rsidRDefault="005161E7" w:rsidP="005161E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792"/>
        <w:contextualSpacing/>
        <w:rPr>
          <w:rFonts w:ascii="Lucida Console" w:eastAsia="Times New Roman" w:hAnsi="Lucida Console" w:cs="Times New Roman"/>
          <w:b/>
          <w:noProof/>
          <w:color w:val="000000" w:themeColor="text1"/>
          <w:sz w:val="16"/>
        </w:rPr>
      </w:pPr>
      <w:r w:rsidRPr="005161E7">
        <w:rPr>
          <w:rFonts w:ascii="Lucida Console" w:eastAsia="Times New Roman" w:hAnsi="Lucida Console" w:cs="Times New Roman"/>
          <w:b/>
          <w:noProof/>
          <w:color w:val="000000" w:themeColor="text1"/>
          <w:sz w:val="16"/>
        </w:rPr>
        <w:t xml:space="preserve">  });</w:t>
      </w:r>
    </w:p>
    <w:p w14:paraId="15604131" w14:textId="77777777" w:rsidR="00472796" w:rsidRDefault="00472796" w:rsidP="005161E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792"/>
        <w:contextualSpacing/>
        <w:rPr>
          <w:rFonts w:ascii="Lucida Console" w:eastAsia="Times New Roman" w:hAnsi="Lucida Console" w:cs="Times New Roman"/>
          <w:b/>
          <w:noProof/>
          <w:color w:val="000000" w:themeColor="text1"/>
          <w:sz w:val="16"/>
        </w:rPr>
      </w:pPr>
    </w:p>
    <w:p w14:paraId="525CF3D2" w14:textId="625942B0" w:rsidR="005161E7" w:rsidRPr="005161E7" w:rsidRDefault="005161E7" w:rsidP="005161E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792"/>
        <w:contextualSpacing/>
        <w:rPr>
          <w:rFonts w:ascii="Lucida Console" w:eastAsia="Times New Roman" w:hAnsi="Lucida Console" w:cs="Times New Roman"/>
          <w:b/>
          <w:noProof/>
          <w:color w:val="000000" w:themeColor="text1"/>
          <w:sz w:val="16"/>
        </w:rPr>
      </w:pPr>
      <w:r w:rsidRPr="005161E7">
        <w:rPr>
          <w:rFonts w:ascii="Lucida Console" w:eastAsia="Times New Roman" w:hAnsi="Lucida Console" w:cs="Times New Roman"/>
          <w:b/>
          <w:noProof/>
          <w:color w:val="000000" w:themeColor="text1"/>
          <w:sz w:val="16"/>
        </w:rPr>
        <w:t>}</w:t>
      </w:r>
    </w:p>
    <w:p w14:paraId="53029B73" w14:textId="77777777" w:rsidR="005161E7" w:rsidRPr="005161E7" w:rsidRDefault="005161E7" w:rsidP="005161E7">
      <w:pPr>
        <w:numPr>
          <w:ilvl w:val="1"/>
          <w:numId w:val="6"/>
        </w:numPr>
        <w:spacing w:before="80" w:after="40"/>
        <w:rPr>
          <w:rFonts w:eastAsia="Times New Roman" w:cs="Times New Roman"/>
          <w:sz w:val="18"/>
        </w:rPr>
      </w:pPr>
      <w:r w:rsidRPr="005161E7">
        <w:rPr>
          <w:rFonts w:eastAsia="Times New Roman" w:cs="Times New Roman"/>
          <w:sz w:val="18"/>
        </w:rPr>
        <w:t xml:space="preserve">Create a variable named </w:t>
      </w:r>
      <w:proofErr w:type="spellStart"/>
      <w:r w:rsidRPr="005161E7">
        <w:rPr>
          <w:rFonts w:eastAsia="Times New Roman" w:cs="Times New Roman"/>
          <w:b/>
          <w:sz w:val="18"/>
        </w:rPr>
        <w:t>contentBoxDiv</w:t>
      </w:r>
      <w:proofErr w:type="spellEnd"/>
      <w:r w:rsidRPr="005161E7">
        <w:rPr>
          <w:rFonts w:eastAsia="Times New Roman" w:cs="Times New Roman"/>
          <w:sz w:val="18"/>
        </w:rPr>
        <w:t xml:space="preserve"> and initialize it with a jQuery object which wraps the div element in </w:t>
      </w:r>
      <w:r w:rsidRPr="005161E7">
        <w:rPr>
          <w:rFonts w:eastAsia="Times New Roman" w:cs="Times New Roman"/>
          <w:b/>
          <w:sz w:val="18"/>
        </w:rPr>
        <w:t>index.html</w:t>
      </w:r>
      <w:r w:rsidRPr="005161E7">
        <w:rPr>
          <w:rFonts w:eastAsia="Times New Roman" w:cs="Times New Roman"/>
          <w:sz w:val="18"/>
        </w:rPr>
        <w:t xml:space="preserve"> which has an id of </w:t>
      </w:r>
      <w:r w:rsidRPr="005161E7">
        <w:rPr>
          <w:rFonts w:eastAsia="Times New Roman" w:cs="Times New Roman"/>
          <w:b/>
          <w:sz w:val="18"/>
        </w:rPr>
        <w:t>content-box</w:t>
      </w:r>
      <w:r w:rsidRPr="005161E7">
        <w:rPr>
          <w:rFonts w:eastAsia="Times New Roman" w:cs="Times New Roman"/>
          <w:sz w:val="18"/>
        </w:rPr>
        <w:t xml:space="preserve">. Make sure to declare the </w:t>
      </w:r>
      <w:proofErr w:type="spellStart"/>
      <w:r w:rsidRPr="005161E7">
        <w:rPr>
          <w:rFonts w:eastAsia="Times New Roman" w:cs="Times New Roman"/>
          <w:b/>
          <w:sz w:val="18"/>
        </w:rPr>
        <w:t>contentBoxDiv</w:t>
      </w:r>
      <w:proofErr w:type="spellEnd"/>
      <w:r w:rsidRPr="005161E7">
        <w:rPr>
          <w:rFonts w:eastAsia="Times New Roman" w:cs="Times New Roman"/>
          <w:sz w:val="18"/>
        </w:rPr>
        <w:t xml:space="preserve"> variable so it is strongly-typed to the </w:t>
      </w:r>
      <w:r w:rsidRPr="005161E7">
        <w:rPr>
          <w:rFonts w:eastAsia="Times New Roman" w:cs="Times New Roman"/>
          <w:b/>
          <w:sz w:val="18"/>
        </w:rPr>
        <w:t>JQuery</w:t>
      </w:r>
      <w:r w:rsidRPr="005161E7">
        <w:rPr>
          <w:rFonts w:eastAsia="Times New Roman" w:cs="Times New Roman"/>
          <w:sz w:val="18"/>
        </w:rPr>
        <w:t xml:space="preserve"> type.</w:t>
      </w:r>
    </w:p>
    <w:p w14:paraId="261274A7" w14:textId="77777777" w:rsidR="005161E7" w:rsidRPr="005022B4" w:rsidRDefault="005161E7" w:rsidP="005022B4">
      <w:pPr>
        <w:pStyle w:val="LabStepCodeBlockLevel2"/>
        <w:rPr>
          <w:color w:val="7F7F7F" w:themeColor="text1" w:themeTint="80"/>
        </w:rPr>
      </w:pPr>
      <w:r w:rsidRPr="005022B4">
        <w:rPr>
          <w:color w:val="7F7F7F" w:themeColor="text1" w:themeTint="80"/>
        </w:rPr>
        <w:t>// initialize the app</w:t>
      </w:r>
    </w:p>
    <w:p w14:paraId="2D11F765" w14:textId="77777777" w:rsidR="005161E7" w:rsidRPr="005161E7" w:rsidRDefault="005161E7" w:rsidP="005022B4">
      <w:pPr>
        <w:pStyle w:val="LabStepCodeBlockLevel2"/>
      </w:pPr>
      <w:r w:rsidRPr="005161E7">
        <w:t>let contentBoxDiv: JQuery = $("#content-box");</w:t>
      </w:r>
    </w:p>
    <w:p w14:paraId="254CB788" w14:textId="1EB9B3DD" w:rsidR="005161E7" w:rsidRPr="005161E7" w:rsidRDefault="005161E7" w:rsidP="005161E7">
      <w:pPr>
        <w:numPr>
          <w:ilvl w:val="1"/>
          <w:numId w:val="6"/>
        </w:numPr>
        <w:spacing w:before="80" w:after="40"/>
        <w:rPr>
          <w:rFonts w:eastAsia="Times New Roman" w:cs="Times New Roman"/>
          <w:sz w:val="18"/>
        </w:rPr>
      </w:pPr>
      <w:r w:rsidRPr="005161E7">
        <w:rPr>
          <w:rFonts w:eastAsia="Times New Roman" w:cs="Times New Roman"/>
          <w:sz w:val="18"/>
        </w:rPr>
        <w:t xml:space="preserve">Execute the </w:t>
      </w:r>
      <w:r w:rsidR="005022B4">
        <w:rPr>
          <w:rFonts w:eastAsia="Times New Roman" w:cs="Times New Roman"/>
          <w:b/>
          <w:sz w:val="18"/>
        </w:rPr>
        <w:t>text</w:t>
      </w:r>
      <w:r w:rsidRPr="005161E7">
        <w:rPr>
          <w:rFonts w:eastAsia="Times New Roman" w:cs="Times New Roman"/>
          <w:sz w:val="18"/>
        </w:rPr>
        <w:t xml:space="preserve"> method and the </w:t>
      </w:r>
      <w:proofErr w:type="spellStart"/>
      <w:r w:rsidR="005022B4">
        <w:rPr>
          <w:rFonts w:eastAsia="Times New Roman" w:cs="Times New Roman"/>
          <w:b/>
          <w:sz w:val="18"/>
        </w:rPr>
        <w:t>css</w:t>
      </w:r>
      <w:proofErr w:type="spellEnd"/>
      <w:r w:rsidRPr="005161E7">
        <w:rPr>
          <w:rFonts w:eastAsia="Times New Roman" w:cs="Times New Roman"/>
          <w:sz w:val="18"/>
        </w:rPr>
        <w:t xml:space="preserve"> method on the </w:t>
      </w:r>
      <w:proofErr w:type="spellStart"/>
      <w:r w:rsidRPr="005161E7">
        <w:rPr>
          <w:rFonts w:eastAsia="Times New Roman" w:cs="Times New Roman"/>
          <w:b/>
          <w:sz w:val="18"/>
        </w:rPr>
        <w:t>contentBoxDiv</w:t>
      </w:r>
      <w:proofErr w:type="spellEnd"/>
      <w:r w:rsidRPr="005161E7">
        <w:rPr>
          <w:rFonts w:eastAsia="Times New Roman" w:cs="Times New Roman"/>
          <w:sz w:val="18"/>
        </w:rPr>
        <w:t xml:space="preserve"> object </w:t>
      </w:r>
      <w:r w:rsidR="005022B4">
        <w:rPr>
          <w:rFonts w:eastAsia="Times New Roman" w:cs="Times New Roman"/>
          <w:sz w:val="18"/>
        </w:rPr>
        <w:t xml:space="preserve">using </w:t>
      </w:r>
      <w:r w:rsidRPr="005161E7">
        <w:rPr>
          <w:rFonts w:eastAsia="Times New Roman" w:cs="Times New Roman"/>
          <w:sz w:val="18"/>
        </w:rPr>
        <w:t xml:space="preserve">the following </w:t>
      </w:r>
      <w:r w:rsidR="005022B4">
        <w:rPr>
          <w:rFonts w:eastAsia="Times New Roman" w:cs="Times New Roman"/>
          <w:sz w:val="18"/>
        </w:rPr>
        <w:t>TypeScript</w:t>
      </w:r>
      <w:r w:rsidRPr="005161E7">
        <w:rPr>
          <w:rFonts w:eastAsia="Times New Roman" w:cs="Times New Roman"/>
          <w:sz w:val="18"/>
        </w:rPr>
        <w:t>.</w:t>
      </w:r>
    </w:p>
    <w:p w14:paraId="0B29AE15" w14:textId="061F4695" w:rsidR="005161E7" w:rsidRPr="005022B4" w:rsidRDefault="005161E7" w:rsidP="005022B4">
      <w:pPr>
        <w:pStyle w:val="LabStepCodeBlockLevel2"/>
      </w:pPr>
      <w:r w:rsidRPr="005022B4">
        <w:t>module myApp {</w:t>
      </w:r>
    </w:p>
    <w:p w14:paraId="78E370F5" w14:textId="77777777" w:rsidR="005022B4" w:rsidRPr="005022B4" w:rsidRDefault="005022B4" w:rsidP="005022B4">
      <w:pPr>
        <w:pStyle w:val="LabStepCodeBlockLevel2"/>
      </w:pPr>
    </w:p>
    <w:p w14:paraId="59080EA7" w14:textId="1ED97749" w:rsidR="005161E7" w:rsidRDefault="005161E7" w:rsidP="005022B4">
      <w:pPr>
        <w:pStyle w:val="LabStepCodeBlockLevel2"/>
      </w:pPr>
      <w:r w:rsidRPr="005022B4">
        <w:t xml:space="preserve">  $( () =&gt; {</w:t>
      </w:r>
    </w:p>
    <w:p w14:paraId="223679EB" w14:textId="77777777" w:rsidR="00472796" w:rsidRDefault="00472796" w:rsidP="005022B4">
      <w:pPr>
        <w:pStyle w:val="LabStepCodeBlockLevel2"/>
        <w:rPr>
          <w:color w:val="7F7F7F" w:themeColor="text1" w:themeTint="80"/>
        </w:rPr>
      </w:pPr>
    </w:p>
    <w:p w14:paraId="7F9C96C1" w14:textId="34725BBF" w:rsidR="009B1E8F" w:rsidRPr="005022B4" w:rsidRDefault="005022B4" w:rsidP="005022B4">
      <w:pPr>
        <w:pStyle w:val="LabStepCodeBlockLevel2"/>
        <w:rPr>
          <w:color w:val="7F7F7F" w:themeColor="text1" w:themeTint="80"/>
        </w:rPr>
      </w:pPr>
      <w:r w:rsidRPr="005022B4">
        <w:rPr>
          <w:color w:val="7F7F7F" w:themeColor="text1" w:themeTint="80"/>
        </w:rPr>
        <w:t xml:space="preserve">    // initialize the app</w:t>
      </w:r>
      <w:r w:rsidR="009B1E8F" w:rsidRPr="005022B4">
        <w:rPr>
          <w:color w:val="7F7F7F" w:themeColor="text1" w:themeTint="80"/>
        </w:rPr>
        <w:t xml:space="preserve"> </w:t>
      </w:r>
    </w:p>
    <w:p w14:paraId="5C9AEC95" w14:textId="77777777" w:rsidR="009B1E8F" w:rsidRPr="005022B4" w:rsidRDefault="009B1E8F" w:rsidP="005022B4">
      <w:pPr>
        <w:pStyle w:val="LabStepCodeBlockLevel2"/>
      </w:pPr>
      <w:r w:rsidRPr="005022B4">
        <w:t xml:space="preserve">    let contentBoxDiv: JQuery = $("#content-box");</w:t>
      </w:r>
    </w:p>
    <w:p w14:paraId="3E72E686" w14:textId="77777777" w:rsidR="009B1E8F" w:rsidRPr="005022B4" w:rsidRDefault="009B1E8F" w:rsidP="005022B4">
      <w:pPr>
        <w:pStyle w:val="LabStepCodeBlockLevel2"/>
      </w:pPr>
    </w:p>
    <w:p w14:paraId="34E7241E" w14:textId="77777777" w:rsidR="009B1E8F" w:rsidRPr="005022B4" w:rsidRDefault="009B1E8F" w:rsidP="005022B4">
      <w:pPr>
        <w:pStyle w:val="LabStepCodeBlockLevel2"/>
      </w:pPr>
      <w:r w:rsidRPr="005022B4">
        <w:t xml:space="preserve">    contentBoxDiv</w:t>
      </w:r>
    </w:p>
    <w:p w14:paraId="22616732" w14:textId="77777777" w:rsidR="009B1E8F" w:rsidRPr="005022B4" w:rsidRDefault="009B1E8F" w:rsidP="005022B4">
      <w:pPr>
        <w:pStyle w:val="LabStepCodeBlockLevel2"/>
      </w:pPr>
      <w:r w:rsidRPr="005022B4">
        <w:t xml:space="preserve">      .text("Hello TypeScript")</w:t>
      </w:r>
    </w:p>
    <w:p w14:paraId="0DC0A9E8" w14:textId="77777777" w:rsidR="009B1E8F" w:rsidRPr="005022B4" w:rsidRDefault="009B1E8F" w:rsidP="005022B4">
      <w:pPr>
        <w:pStyle w:val="LabStepCodeBlockLevel2"/>
      </w:pPr>
      <w:r w:rsidRPr="005022B4">
        <w:t xml:space="preserve">      .css({</w:t>
      </w:r>
    </w:p>
    <w:p w14:paraId="3342DA5C" w14:textId="77777777" w:rsidR="009B1E8F" w:rsidRPr="005022B4" w:rsidRDefault="009B1E8F" w:rsidP="005022B4">
      <w:pPr>
        <w:pStyle w:val="LabStepCodeBlockLevel2"/>
      </w:pPr>
      <w:r w:rsidRPr="005022B4">
        <w:t xml:space="preserve">        "padding": "12px",</w:t>
      </w:r>
    </w:p>
    <w:p w14:paraId="26BFD44A" w14:textId="77777777" w:rsidR="009B1E8F" w:rsidRPr="005022B4" w:rsidRDefault="009B1E8F" w:rsidP="005022B4">
      <w:pPr>
        <w:pStyle w:val="LabStepCodeBlockLevel2"/>
      </w:pPr>
      <w:r w:rsidRPr="005022B4">
        <w:t xml:space="preserve">        "color": "Blue",</w:t>
      </w:r>
    </w:p>
    <w:p w14:paraId="283FDEB2" w14:textId="77777777" w:rsidR="009B1E8F" w:rsidRPr="005022B4" w:rsidRDefault="009B1E8F" w:rsidP="005022B4">
      <w:pPr>
        <w:pStyle w:val="LabStepCodeBlockLevel2"/>
      </w:pPr>
      <w:r w:rsidRPr="005022B4">
        <w:t xml:space="preserve">        "font-size": "32px"</w:t>
      </w:r>
    </w:p>
    <w:p w14:paraId="0ACC2043" w14:textId="354F14E7" w:rsidR="005161E7" w:rsidRPr="005022B4" w:rsidRDefault="009B1E8F" w:rsidP="005022B4">
      <w:pPr>
        <w:pStyle w:val="LabStepCodeBlockLevel2"/>
      </w:pPr>
      <w:r w:rsidRPr="005022B4">
        <w:t xml:space="preserve">      });</w:t>
      </w:r>
    </w:p>
    <w:p w14:paraId="32C8DBA8" w14:textId="77777777" w:rsidR="005022B4" w:rsidRPr="005022B4" w:rsidRDefault="005022B4" w:rsidP="005022B4">
      <w:pPr>
        <w:pStyle w:val="LabStepCodeBlockLevel2"/>
      </w:pPr>
    </w:p>
    <w:p w14:paraId="53FE4E28" w14:textId="0A4FCF1A" w:rsidR="005161E7" w:rsidRPr="005022B4" w:rsidRDefault="005161E7" w:rsidP="005022B4">
      <w:pPr>
        <w:pStyle w:val="LabStepCodeBlockLevel2"/>
      </w:pPr>
      <w:r w:rsidRPr="005022B4">
        <w:t xml:space="preserve">  });</w:t>
      </w:r>
    </w:p>
    <w:p w14:paraId="0EAAFF79" w14:textId="77777777" w:rsidR="005022B4" w:rsidRPr="005022B4" w:rsidRDefault="005022B4" w:rsidP="005022B4">
      <w:pPr>
        <w:pStyle w:val="LabStepCodeBlockLevel2"/>
      </w:pPr>
    </w:p>
    <w:p w14:paraId="20420FD3" w14:textId="74F5A43F" w:rsidR="005161E7" w:rsidRPr="005022B4" w:rsidRDefault="005161E7" w:rsidP="005022B4">
      <w:pPr>
        <w:pStyle w:val="LabStepCodeBlockLevel2"/>
      </w:pPr>
      <w:r w:rsidRPr="005022B4">
        <w:t>}</w:t>
      </w:r>
    </w:p>
    <w:p w14:paraId="2165DE4E" w14:textId="77777777" w:rsidR="005161E7" w:rsidRPr="005161E7" w:rsidRDefault="005161E7" w:rsidP="005161E7">
      <w:pPr>
        <w:numPr>
          <w:ilvl w:val="1"/>
          <w:numId w:val="6"/>
        </w:numPr>
        <w:spacing w:before="80" w:after="40"/>
        <w:rPr>
          <w:rFonts w:eastAsia="Times New Roman" w:cs="Times New Roman"/>
          <w:sz w:val="18"/>
        </w:rPr>
      </w:pPr>
      <w:r w:rsidRPr="005161E7">
        <w:rPr>
          <w:rFonts w:eastAsia="Times New Roman" w:cs="Times New Roman"/>
          <w:sz w:val="18"/>
        </w:rPr>
        <w:t xml:space="preserve">Save your changes to </w:t>
      </w:r>
      <w:proofErr w:type="spellStart"/>
      <w:r w:rsidRPr="005161E7">
        <w:rPr>
          <w:rFonts w:eastAsia="Times New Roman" w:cs="Times New Roman"/>
          <w:b/>
          <w:sz w:val="18"/>
        </w:rPr>
        <w:t>app.ts</w:t>
      </w:r>
      <w:proofErr w:type="spellEnd"/>
      <w:r w:rsidRPr="005161E7">
        <w:rPr>
          <w:rFonts w:eastAsia="Times New Roman" w:cs="Times New Roman"/>
          <w:sz w:val="18"/>
        </w:rPr>
        <w:t>.</w:t>
      </w:r>
    </w:p>
    <w:p w14:paraId="7AD04FDA" w14:textId="1548C233" w:rsidR="007B55FB" w:rsidRDefault="007B55FB" w:rsidP="007B55FB">
      <w:pPr>
        <w:pStyle w:val="LabStepNumbered"/>
      </w:pPr>
      <w:r>
        <w:t xml:space="preserve">Update </w:t>
      </w:r>
      <w:r w:rsidRPr="005022B4">
        <w:rPr>
          <w:b/>
        </w:rPr>
        <w:t>index.html</w:t>
      </w:r>
      <w:r w:rsidR="005022B4">
        <w:t xml:space="preserve"> with links to </w:t>
      </w:r>
      <w:r w:rsidR="005022B4" w:rsidRPr="005022B4">
        <w:rPr>
          <w:b/>
        </w:rPr>
        <w:t>app.css</w:t>
      </w:r>
      <w:r w:rsidR="005022B4">
        <w:t xml:space="preserve"> and </w:t>
      </w:r>
      <w:r w:rsidR="005022B4" w:rsidRPr="005022B4">
        <w:rPr>
          <w:b/>
        </w:rPr>
        <w:t>app.js</w:t>
      </w:r>
      <w:r w:rsidR="005022B4">
        <w:t>.</w:t>
      </w:r>
    </w:p>
    <w:p w14:paraId="24945E79" w14:textId="07F53ACF" w:rsidR="007B55FB" w:rsidRDefault="005022B4" w:rsidP="007B55FB">
      <w:pPr>
        <w:pStyle w:val="LabStepNumberedLevel2"/>
      </w:pPr>
      <w:r>
        <w:t xml:space="preserve">In the </w:t>
      </w:r>
      <w:r w:rsidRPr="005022B4">
        <w:rPr>
          <w:b/>
        </w:rPr>
        <w:t>head</w:t>
      </w:r>
      <w:r>
        <w:t xml:space="preserve"> section of the </w:t>
      </w:r>
      <w:r w:rsidRPr="005022B4">
        <w:rPr>
          <w:b/>
        </w:rPr>
        <w:t>index.htm</w:t>
      </w:r>
      <w:r>
        <w:t xml:space="preserve">, add a new link to </w:t>
      </w:r>
      <w:r w:rsidRPr="005022B4">
        <w:rPr>
          <w:b/>
        </w:rPr>
        <w:t>app.css</w:t>
      </w:r>
      <w:r>
        <w:t>. under the links to the 3</w:t>
      </w:r>
      <w:r w:rsidRPr="005022B4">
        <w:rPr>
          <w:vertAlign w:val="superscript"/>
        </w:rPr>
        <w:t>rd</w:t>
      </w:r>
      <w:r>
        <w:t xml:space="preserve"> party CSS files.</w:t>
      </w:r>
    </w:p>
    <w:p w14:paraId="6AF92098" w14:textId="77777777" w:rsidR="007B55FB" w:rsidRPr="005D26F2" w:rsidRDefault="007B55FB" w:rsidP="007B55FB">
      <w:pPr>
        <w:pStyle w:val="LabStepCodeBlockLevel2"/>
        <w:rPr>
          <w:color w:val="7F7F7F" w:themeColor="text1" w:themeTint="80"/>
        </w:rPr>
      </w:pPr>
      <w:r w:rsidRPr="005D26F2">
        <w:rPr>
          <w:color w:val="7F7F7F" w:themeColor="text1" w:themeTint="80"/>
        </w:rPr>
        <w:t>&lt;head&gt;</w:t>
      </w:r>
    </w:p>
    <w:p w14:paraId="726462D9" w14:textId="77777777" w:rsidR="007B55FB" w:rsidRPr="005D26F2" w:rsidRDefault="007B55FB" w:rsidP="007B55FB">
      <w:pPr>
        <w:pStyle w:val="LabStepCodeBlockLevel2"/>
        <w:rPr>
          <w:color w:val="7F7F7F" w:themeColor="text1" w:themeTint="80"/>
        </w:rPr>
      </w:pPr>
      <w:r w:rsidRPr="005D26F2">
        <w:rPr>
          <w:color w:val="7F7F7F" w:themeColor="text1" w:themeTint="80"/>
        </w:rPr>
        <w:t xml:space="preserve">  &lt;title&gt;D3 Lab&lt;/title&gt;</w:t>
      </w:r>
    </w:p>
    <w:p w14:paraId="103113F3" w14:textId="77777777" w:rsidR="007B55FB" w:rsidRPr="005D26F2" w:rsidRDefault="007B55FB" w:rsidP="007B55FB">
      <w:pPr>
        <w:pStyle w:val="LabStepCodeBlockLevel2"/>
        <w:rPr>
          <w:color w:val="7F7F7F" w:themeColor="text1" w:themeTint="80"/>
        </w:rPr>
      </w:pPr>
      <w:r w:rsidRPr="005D26F2">
        <w:rPr>
          <w:color w:val="7F7F7F" w:themeColor="text1" w:themeTint="80"/>
        </w:rPr>
        <w:t xml:space="preserve">  &lt;meta charset="utf-8" /&gt;</w:t>
      </w:r>
    </w:p>
    <w:p w14:paraId="45D70128" w14:textId="77777777" w:rsidR="007B55FB" w:rsidRPr="005D26F2" w:rsidRDefault="007B55FB" w:rsidP="007B55FB">
      <w:pPr>
        <w:pStyle w:val="LabStepCodeBlockLevel2"/>
        <w:rPr>
          <w:color w:val="7F7F7F" w:themeColor="text1" w:themeTint="80"/>
        </w:rPr>
      </w:pPr>
      <w:r w:rsidRPr="005D26F2">
        <w:rPr>
          <w:color w:val="7F7F7F" w:themeColor="text1" w:themeTint="80"/>
        </w:rPr>
        <w:t xml:space="preserve">  &lt;link href="Content/bootstrap.css" rel="stylesheet" /&gt;</w:t>
      </w:r>
    </w:p>
    <w:p w14:paraId="645437FE" w14:textId="77777777" w:rsidR="007B55FB" w:rsidRPr="005D26F2" w:rsidRDefault="007B55FB" w:rsidP="007B55FB">
      <w:pPr>
        <w:pStyle w:val="LabStepCodeBlockLevel2"/>
        <w:rPr>
          <w:color w:val="7F7F7F" w:themeColor="text1" w:themeTint="80"/>
        </w:rPr>
      </w:pPr>
      <w:r w:rsidRPr="005D26F2">
        <w:rPr>
          <w:color w:val="7F7F7F" w:themeColor="text1" w:themeTint="80"/>
        </w:rPr>
        <w:t xml:space="preserve">  &lt;link href="Content/bootstrap-theme.css" rel="stylesheet" /&gt;</w:t>
      </w:r>
    </w:p>
    <w:p w14:paraId="0DF4EAA9" w14:textId="77777777" w:rsidR="007B55FB" w:rsidRPr="005D26F2" w:rsidRDefault="007B55FB" w:rsidP="007B55FB">
      <w:pPr>
        <w:pStyle w:val="LabStepCodeBlockLevel2"/>
        <w:rPr>
          <w:color w:val="7F7F7F" w:themeColor="text1" w:themeTint="80"/>
        </w:rPr>
      </w:pPr>
      <w:r w:rsidRPr="005D26F2">
        <w:rPr>
          <w:color w:val="7F7F7F" w:themeColor="text1" w:themeTint="80"/>
        </w:rPr>
        <w:t xml:space="preserve">  &lt;link href="Content/font-awesome.css" rel="stylesheet" /&gt;</w:t>
      </w:r>
    </w:p>
    <w:p w14:paraId="07DB11A4" w14:textId="77777777" w:rsidR="007B55FB" w:rsidRDefault="007B55FB" w:rsidP="007B55FB">
      <w:pPr>
        <w:pStyle w:val="LabStepCodeBlockLevel2"/>
      </w:pPr>
      <w:r>
        <w:t xml:space="preserve">  &lt;link href="App/app.css" rel="stylesheet" /&gt;</w:t>
      </w:r>
    </w:p>
    <w:p w14:paraId="7A40758D" w14:textId="77777777" w:rsidR="007B55FB" w:rsidRPr="005D26F2" w:rsidRDefault="007B55FB" w:rsidP="007B55FB">
      <w:pPr>
        <w:pStyle w:val="LabStepCodeBlockLevel2"/>
        <w:rPr>
          <w:color w:val="7F7F7F" w:themeColor="text1" w:themeTint="80"/>
        </w:rPr>
      </w:pPr>
      <w:r w:rsidRPr="005D26F2">
        <w:rPr>
          <w:color w:val="7F7F7F" w:themeColor="text1" w:themeTint="80"/>
        </w:rPr>
        <w:t>&lt;/head&gt;</w:t>
      </w:r>
    </w:p>
    <w:p w14:paraId="072D5D75" w14:textId="0B426203" w:rsidR="005022B4" w:rsidRDefault="005022B4" w:rsidP="005022B4">
      <w:pPr>
        <w:pStyle w:val="LabStepNumberedLevel2"/>
      </w:pPr>
      <w:r>
        <w:t xml:space="preserve">At the bottom of the page, add a new script link to </w:t>
      </w:r>
      <w:r>
        <w:rPr>
          <w:b/>
        </w:rPr>
        <w:t>app</w:t>
      </w:r>
      <w:r w:rsidRPr="002B3ADF">
        <w:rPr>
          <w:b/>
        </w:rPr>
        <w:t>.js</w:t>
      </w:r>
      <w:r>
        <w:t xml:space="preserve"> underneath the existing script links to 3</w:t>
      </w:r>
      <w:r w:rsidRPr="005022B4">
        <w:rPr>
          <w:vertAlign w:val="superscript"/>
        </w:rPr>
        <w:t>rd</w:t>
      </w:r>
      <w:r>
        <w:t xml:space="preserve"> party libraries.</w:t>
      </w:r>
    </w:p>
    <w:p w14:paraId="621047D4" w14:textId="77777777" w:rsidR="007B55FB" w:rsidRPr="005161E7" w:rsidRDefault="007B55FB" w:rsidP="007B55FB">
      <w:pPr>
        <w:pStyle w:val="LabStepCodeBlockLevel2"/>
        <w:rPr>
          <w:color w:val="7F7F7F" w:themeColor="text1" w:themeTint="80"/>
        </w:rPr>
      </w:pPr>
      <w:r w:rsidRPr="005161E7">
        <w:rPr>
          <w:color w:val="7F7F7F" w:themeColor="text1" w:themeTint="80"/>
        </w:rPr>
        <w:t xml:space="preserve">  &lt;script src="Scripts/jquery-3.1.1.js"&gt;&lt;/script&gt;</w:t>
      </w:r>
    </w:p>
    <w:p w14:paraId="25A073AC" w14:textId="77777777" w:rsidR="007B55FB" w:rsidRPr="005161E7" w:rsidRDefault="007B55FB" w:rsidP="007B55FB">
      <w:pPr>
        <w:pStyle w:val="LabStepCodeBlockLevel2"/>
        <w:rPr>
          <w:color w:val="7F7F7F" w:themeColor="text1" w:themeTint="80"/>
        </w:rPr>
      </w:pPr>
      <w:r w:rsidRPr="005161E7">
        <w:rPr>
          <w:color w:val="7F7F7F" w:themeColor="text1" w:themeTint="80"/>
        </w:rPr>
        <w:t xml:space="preserve">  &lt;script src="Scripts/bootstrap.js"&gt;&lt;/script&gt;</w:t>
      </w:r>
    </w:p>
    <w:p w14:paraId="1782574B" w14:textId="77777777" w:rsidR="007B55FB" w:rsidRPr="005161E7" w:rsidRDefault="007B55FB" w:rsidP="007B55FB">
      <w:pPr>
        <w:pStyle w:val="LabStepCodeBlockLevel2"/>
        <w:rPr>
          <w:color w:val="7F7F7F" w:themeColor="text1" w:themeTint="80"/>
        </w:rPr>
      </w:pPr>
      <w:r w:rsidRPr="005161E7">
        <w:rPr>
          <w:color w:val="7F7F7F" w:themeColor="text1" w:themeTint="80"/>
        </w:rPr>
        <w:t xml:space="preserve">  &lt;script src="Scripts/d3/d3.js"&gt;&lt;/script&gt;</w:t>
      </w:r>
    </w:p>
    <w:p w14:paraId="7E5B887F" w14:textId="77777777" w:rsidR="007B55FB" w:rsidRDefault="007B55FB" w:rsidP="007B55FB">
      <w:pPr>
        <w:pStyle w:val="LabStepCodeBlockLevel2"/>
      </w:pPr>
      <w:r>
        <w:t xml:space="preserve">  &lt;script src="App/app.js"&gt;&lt;/script&gt;</w:t>
      </w:r>
    </w:p>
    <w:p w14:paraId="18906F71" w14:textId="77777777" w:rsidR="007B55FB" w:rsidRPr="005161E7" w:rsidRDefault="007B55FB" w:rsidP="007B55FB">
      <w:pPr>
        <w:pStyle w:val="LabStepCodeBlockLevel2"/>
        <w:rPr>
          <w:color w:val="7F7F7F" w:themeColor="text1" w:themeTint="80"/>
        </w:rPr>
      </w:pPr>
    </w:p>
    <w:p w14:paraId="78100CE7" w14:textId="77777777" w:rsidR="007B55FB" w:rsidRPr="005161E7" w:rsidRDefault="007B55FB" w:rsidP="007B55FB">
      <w:pPr>
        <w:pStyle w:val="LabStepCodeBlockLevel2"/>
        <w:rPr>
          <w:color w:val="7F7F7F" w:themeColor="text1" w:themeTint="80"/>
        </w:rPr>
      </w:pPr>
      <w:r w:rsidRPr="005161E7">
        <w:rPr>
          <w:color w:val="7F7F7F" w:themeColor="text1" w:themeTint="80"/>
        </w:rPr>
        <w:t>&lt;/body&gt;</w:t>
      </w:r>
    </w:p>
    <w:p w14:paraId="1ACBE55E" w14:textId="77777777" w:rsidR="007B55FB" w:rsidRPr="005161E7" w:rsidRDefault="007B55FB" w:rsidP="007B55FB">
      <w:pPr>
        <w:pStyle w:val="LabStepCodeBlockLevel2"/>
        <w:rPr>
          <w:color w:val="7F7F7F" w:themeColor="text1" w:themeTint="80"/>
        </w:rPr>
      </w:pPr>
      <w:r w:rsidRPr="005161E7">
        <w:rPr>
          <w:color w:val="7F7F7F" w:themeColor="text1" w:themeTint="80"/>
        </w:rPr>
        <w:t>&lt;/html&gt;</w:t>
      </w:r>
    </w:p>
    <w:p w14:paraId="5BB635A2" w14:textId="1DC3B64C" w:rsidR="007B55FB" w:rsidRDefault="005022B4" w:rsidP="005022B4">
      <w:pPr>
        <w:pStyle w:val="LabStepNumberedLevel2"/>
      </w:pPr>
      <w:r>
        <w:t xml:space="preserve">Save your changes </w:t>
      </w:r>
      <w:r w:rsidRPr="005022B4">
        <w:rPr>
          <w:b/>
        </w:rPr>
        <w:t>index.html</w:t>
      </w:r>
      <w:r>
        <w:t>.</w:t>
      </w:r>
    </w:p>
    <w:p w14:paraId="67B518F1" w14:textId="22922585" w:rsidR="009B1E8F" w:rsidRPr="009B1E8F" w:rsidRDefault="009B1E8F" w:rsidP="009B1E8F">
      <w:pPr>
        <w:numPr>
          <w:ilvl w:val="0"/>
          <w:numId w:val="6"/>
        </w:numPr>
        <w:tabs>
          <w:tab w:val="clear" w:pos="360"/>
          <w:tab w:val="num" w:pos="630"/>
        </w:tabs>
        <w:spacing w:before="80" w:after="40"/>
        <w:ind w:left="630"/>
        <w:rPr>
          <w:rFonts w:eastAsia="Times New Roman" w:cs="Times New Roman"/>
          <w:sz w:val="18"/>
        </w:rPr>
      </w:pPr>
      <w:r w:rsidRPr="009B1E8F">
        <w:rPr>
          <w:rFonts w:eastAsia="Times New Roman" w:cs="Times New Roman"/>
          <w:sz w:val="18"/>
        </w:rPr>
        <w:t xml:space="preserve">Test out the </w:t>
      </w:r>
      <w:r>
        <w:rPr>
          <w:rFonts w:eastAsia="Times New Roman" w:cs="Times New Roman"/>
          <w:b/>
          <w:sz w:val="18"/>
        </w:rPr>
        <w:t>D3Lab</w:t>
      </w:r>
      <w:r w:rsidRPr="009B1E8F">
        <w:rPr>
          <w:rFonts w:eastAsia="Times New Roman" w:cs="Times New Roman"/>
          <w:sz w:val="18"/>
        </w:rPr>
        <w:t xml:space="preserve"> project using the Visual Studio Debugger</w:t>
      </w:r>
    </w:p>
    <w:p w14:paraId="298AC39F" w14:textId="77777777" w:rsidR="009B1E8F" w:rsidRPr="009B1E8F" w:rsidRDefault="009B1E8F" w:rsidP="009B1E8F">
      <w:pPr>
        <w:numPr>
          <w:ilvl w:val="1"/>
          <w:numId w:val="6"/>
        </w:numPr>
        <w:spacing w:before="80" w:after="40"/>
        <w:rPr>
          <w:rFonts w:eastAsia="Times New Roman" w:cs="Times New Roman"/>
          <w:sz w:val="18"/>
        </w:rPr>
      </w:pPr>
      <w:r w:rsidRPr="009B1E8F">
        <w:rPr>
          <w:rFonts w:eastAsia="Times New Roman" w:cs="Times New Roman"/>
          <w:sz w:val="18"/>
        </w:rPr>
        <w:t xml:space="preserve">Press the </w:t>
      </w:r>
      <w:r w:rsidRPr="009B1E8F">
        <w:rPr>
          <w:rFonts w:eastAsia="Times New Roman" w:cs="Times New Roman"/>
          <w:b/>
          <w:sz w:val="18"/>
        </w:rPr>
        <w:t>{F5}</w:t>
      </w:r>
      <w:r w:rsidRPr="009B1E8F">
        <w:rPr>
          <w:rFonts w:eastAsia="Times New Roman" w:cs="Times New Roman"/>
          <w:sz w:val="18"/>
        </w:rPr>
        <w:t xml:space="preserve"> key to start up the project in the Visual Studio debugger.</w:t>
      </w:r>
    </w:p>
    <w:p w14:paraId="4B7F7E15" w14:textId="77777777" w:rsidR="009B1E8F" w:rsidRPr="009B1E8F" w:rsidRDefault="009B1E8F" w:rsidP="009B1E8F">
      <w:pPr>
        <w:numPr>
          <w:ilvl w:val="1"/>
          <w:numId w:val="6"/>
        </w:numPr>
        <w:spacing w:before="80" w:after="40"/>
        <w:rPr>
          <w:rFonts w:eastAsia="Times New Roman" w:cs="Times New Roman"/>
          <w:sz w:val="18"/>
        </w:rPr>
      </w:pPr>
      <w:r w:rsidRPr="009B1E8F">
        <w:rPr>
          <w:rFonts w:eastAsia="Times New Roman" w:cs="Times New Roman"/>
          <w:sz w:val="18"/>
        </w:rPr>
        <w:lastRenderedPageBreak/>
        <w:t>When the project starts, it should appear in the browser and match the following screenshot.</w:t>
      </w:r>
    </w:p>
    <w:p w14:paraId="7514C4DE" w14:textId="34E953DC" w:rsidR="009B1E8F" w:rsidRPr="009B1E8F" w:rsidRDefault="009B1E8F" w:rsidP="009B1E8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720"/>
        <w:rPr>
          <w:rFonts w:eastAsia="Times New Roman" w:cs="Times New Roman"/>
          <w:noProof/>
        </w:rPr>
      </w:pPr>
      <w:r>
        <w:rPr>
          <w:rFonts w:eastAsia="Times New Roman" w:cs="Times New Roman"/>
          <w:noProof/>
        </w:rPr>
        <w:drawing>
          <wp:inline distT="0" distB="0" distL="0" distR="0" wp14:anchorId="5249DDF0" wp14:editId="4705C60F">
            <wp:extent cx="2392680" cy="1231458"/>
            <wp:effectExtent l="19050" t="19050" r="2667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3128" cy="1236836"/>
                    </a:xfrm>
                    <a:prstGeom prst="rect">
                      <a:avLst/>
                    </a:prstGeom>
                    <a:noFill/>
                    <a:ln>
                      <a:solidFill>
                        <a:schemeClr val="bg1">
                          <a:lumMod val="50000"/>
                        </a:schemeClr>
                      </a:solidFill>
                    </a:ln>
                  </pic:spPr>
                </pic:pic>
              </a:graphicData>
            </a:graphic>
          </wp:inline>
        </w:drawing>
      </w:r>
    </w:p>
    <w:p w14:paraId="38D15F4D" w14:textId="4DA9DF13" w:rsidR="009B1E8F" w:rsidRPr="009B1E8F" w:rsidRDefault="009B1E8F" w:rsidP="009B1E8F">
      <w:pPr>
        <w:numPr>
          <w:ilvl w:val="1"/>
          <w:numId w:val="6"/>
        </w:numPr>
        <w:spacing w:before="80" w:after="40"/>
        <w:rPr>
          <w:rFonts w:eastAsia="Times New Roman" w:cs="Times New Roman"/>
          <w:sz w:val="18"/>
        </w:rPr>
      </w:pPr>
      <w:r w:rsidRPr="009B1E8F">
        <w:rPr>
          <w:rFonts w:eastAsia="Times New Roman" w:cs="Times New Roman"/>
          <w:sz w:val="18"/>
        </w:rPr>
        <w:t xml:space="preserve">Once you have tested </w:t>
      </w:r>
      <w:r>
        <w:rPr>
          <w:rFonts w:eastAsia="Times New Roman" w:cs="Times New Roman"/>
          <w:b/>
          <w:sz w:val="18"/>
        </w:rPr>
        <w:t>D3Lab</w:t>
      </w:r>
      <w:r w:rsidRPr="009B1E8F">
        <w:rPr>
          <w:rFonts w:eastAsia="Times New Roman" w:cs="Times New Roman"/>
          <w:sz w:val="18"/>
        </w:rPr>
        <w:t>, close the browser window, return to Visual Studio and stop the debugger.</w:t>
      </w:r>
    </w:p>
    <w:p w14:paraId="5341E11E" w14:textId="1FFAEB9A" w:rsidR="009B1E8F" w:rsidRPr="009B1E8F" w:rsidRDefault="009B1E8F" w:rsidP="009B1E8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ind w:left="72"/>
        <w:rPr>
          <w:rFonts w:eastAsia="Times New Roman" w:cs="Times New Roman"/>
          <w:color w:val="333333"/>
          <w:sz w:val="18"/>
        </w:rPr>
      </w:pPr>
      <w:r w:rsidRPr="009B1E8F">
        <w:rPr>
          <w:rFonts w:eastAsia="Times New Roman" w:cs="Times New Roman"/>
          <w:color w:val="333333"/>
          <w:sz w:val="18"/>
        </w:rPr>
        <w:t xml:space="preserve">In this initial exercise, you got </w:t>
      </w:r>
      <w:r w:rsidR="00472796">
        <w:rPr>
          <w:rFonts w:eastAsia="Times New Roman" w:cs="Times New Roman"/>
          <w:color w:val="333333"/>
          <w:sz w:val="18"/>
        </w:rPr>
        <w:t xml:space="preserve">the D3Lab </w:t>
      </w:r>
      <w:r w:rsidRPr="009B1E8F">
        <w:rPr>
          <w:rFonts w:eastAsia="Times New Roman" w:cs="Times New Roman"/>
          <w:color w:val="333333"/>
          <w:sz w:val="18"/>
        </w:rPr>
        <w:t xml:space="preserve">project up and running and you have begun to write and test code written in TypeScript. You have </w:t>
      </w:r>
      <w:r w:rsidR="00593224">
        <w:rPr>
          <w:rFonts w:eastAsia="Times New Roman" w:cs="Times New Roman"/>
          <w:color w:val="333333"/>
          <w:sz w:val="18"/>
        </w:rPr>
        <w:t xml:space="preserve">also </w:t>
      </w:r>
      <w:r w:rsidR="00472796">
        <w:rPr>
          <w:rFonts w:eastAsia="Times New Roman" w:cs="Times New Roman"/>
          <w:color w:val="333333"/>
          <w:sz w:val="18"/>
        </w:rPr>
        <w:t xml:space="preserve">added </w:t>
      </w:r>
      <w:r w:rsidR="00593224">
        <w:rPr>
          <w:rFonts w:eastAsia="Times New Roman" w:cs="Times New Roman"/>
          <w:color w:val="333333"/>
          <w:sz w:val="18"/>
        </w:rPr>
        <w:t>typed definition files</w:t>
      </w:r>
      <w:r w:rsidRPr="009B1E8F">
        <w:rPr>
          <w:rFonts w:eastAsia="Times New Roman" w:cs="Times New Roman"/>
          <w:color w:val="333333"/>
          <w:sz w:val="18"/>
        </w:rPr>
        <w:t xml:space="preserve"> </w:t>
      </w:r>
      <w:r w:rsidR="00472796">
        <w:rPr>
          <w:rFonts w:eastAsia="Times New Roman" w:cs="Times New Roman"/>
          <w:color w:val="333333"/>
          <w:sz w:val="18"/>
        </w:rPr>
        <w:t xml:space="preserve">that </w:t>
      </w:r>
      <w:r w:rsidRPr="009B1E8F">
        <w:rPr>
          <w:rFonts w:eastAsia="Times New Roman" w:cs="Times New Roman"/>
          <w:color w:val="333333"/>
          <w:sz w:val="18"/>
        </w:rPr>
        <w:t xml:space="preserve">make it possible to program in TypeScript against jQuery in a strongly typed fashion. </w:t>
      </w:r>
      <w:r>
        <w:rPr>
          <w:rFonts w:eastAsia="Times New Roman" w:cs="Times New Roman"/>
          <w:color w:val="333333"/>
          <w:sz w:val="18"/>
        </w:rPr>
        <w:t>In the following exercise, you will also begin to program against the D3.js library and its typed definitions as well.</w:t>
      </w:r>
    </w:p>
    <w:p w14:paraId="4496BCE9" w14:textId="0DDEB611" w:rsidR="00C27FED" w:rsidRDefault="00C27FED" w:rsidP="00C27FED">
      <w:pPr>
        <w:pStyle w:val="Heading3"/>
      </w:pPr>
      <w:r>
        <w:t xml:space="preserve">Exercise 2: </w:t>
      </w:r>
      <w:r w:rsidR="00472796">
        <w:t xml:space="preserve">Implement an </w:t>
      </w:r>
      <w:r w:rsidR="0080614E">
        <w:t xml:space="preserve">Application </w:t>
      </w:r>
      <w:r w:rsidR="00472796">
        <w:t xml:space="preserve">Design </w:t>
      </w:r>
      <w:r w:rsidR="00593224">
        <w:t>to Load Custom Visuals</w:t>
      </w:r>
    </w:p>
    <w:p w14:paraId="65DA0C36" w14:textId="7D51A551" w:rsidR="00C27FED" w:rsidRDefault="00C27FED" w:rsidP="00C27FED">
      <w:pPr>
        <w:pStyle w:val="LabExerciseLeadIn"/>
      </w:pPr>
      <w:r>
        <w:t>In this exercise</w:t>
      </w:r>
      <w:r w:rsidR="00472796">
        <w:t xml:space="preserve">, you will add </w:t>
      </w:r>
      <w:r w:rsidR="005F5E65">
        <w:t>two TypeScript interfaces to define the behavior of a custom visual which can be loaded on demand. You will then add some more HTML and TypeScript code to provide user experience to select and load custom visuals.</w:t>
      </w:r>
    </w:p>
    <w:p w14:paraId="2F91F8A5" w14:textId="02CDE72A" w:rsidR="005F5E65" w:rsidRPr="005F5E65" w:rsidRDefault="005F5E65" w:rsidP="005F5E65">
      <w:pPr>
        <w:pStyle w:val="LabStepNumbered"/>
        <w:numPr>
          <w:ilvl w:val="0"/>
          <w:numId w:val="7"/>
        </w:numPr>
      </w:pPr>
      <w:r>
        <w:rPr>
          <w:rFonts w:eastAsia="Times New Roman" w:cs="Times New Roman"/>
        </w:rPr>
        <w:t xml:space="preserve">Create a new TypeScript source file named </w:t>
      </w:r>
      <w:r w:rsidRPr="005F5E65">
        <w:rPr>
          <w:rFonts w:eastAsia="Times New Roman" w:cs="Times New Roman"/>
          <w:b/>
        </w:rPr>
        <w:t>visuals.ts</w:t>
      </w:r>
      <w:r w:rsidRPr="005F5E65">
        <w:rPr>
          <w:rFonts w:eastAsia="Times New Roman" w:cs="Times New Roman"/>
        </w:rPr>
        <w:t>.</w:t>
      </w:r>
      <w:r>
        <w:rPr>
          <w:rFonts w:eastAsia="Times New Roman" w:cs="Times New Roman"/>
        </w:rPr>
        <w:t xml:space="preserve">in the </w:t>
      </w:r>
      <w:r w:rsidRPr="005F5E65">
        <w:rPr>
          <w:rFonts w:eastAsia="Times New Roman" w:cs="Times New Roman"/>
          <w:b/>
        </w:rPr>
        <w:t>App</w:t>
      </w:r>
      <w:r>
        <w:rPr>
          <w:rFonts w:eastAsia="Times New Roman" w:cs="Times New Roman"/>
        </w:rPr>
        <w:t xml:space="preserve"> folder.</w:t>
      </w:r>
    </w:p>
    <w:p w14:paraId="59F1E0F2" w14:textId="77777777" w:rsidR="005F5E65" w:rsidRPr="005F5E65" w:rsidRDefault="005F5E65" w:rsidP="005F5E65">
      <w:pPr>
        <w:pStyle w:val="LabStepNumberedLevel2"/>
        <w:numPr>
          <w:ilvl w:val="1"/>
          <w:numId w:val="7"/>
        </w:numPr>
        <w:rPr>
          <w:rFonts w:eastAsia="Times New Roman" w:cs="Times New Roman"/>
        </w:rPr>
      </w:pPr>
      <w:r w:rsidRPr="005F5E65">
        <w:rPr>
          <w:rFonts w:eastAsia="Times New Roman" w:cs="Times New Roman"/>
        </w:rPr>
        <w:t xml:space="preserve">Right-click on </w:t>
      </w:r>
      <w:r w:rsidRPr="005F5E65">
        <w:rPr>
          <w:rFonts w:eastAsia="Times New Roman" w:cs="Times New Roman"/>
          <w:b/>
        </w:rPr>
        <w:t>App</w:t>
      </w:r>
      <w:r w:rsidRPr="005F5E65">
        <w:rPr>
          <w:rFonts w:eastAsia="Times New Roman" w:cs="Times New Roman"/>
        </w:rPr>
        <w:t xml:space="preserve"> folder and select the </w:t>
      </w:r>
      <w:r w:rsidRPr="005F5E65">
        <w:rPr>
          <w:rFonts w:eastAsia="Times New Roman" w:cs="Times New Roman"/>
          <w:b/>
        </w:rPr>
        <w:t>Add &gt; New Item</w:t>
      </w:r>
      <w:r w:rsidRPr="005F5E65">
        <w:rPr>
          <w:rFonts w:eastAsia="Times New Roman" w:cs="Times New Roman"/>
        </w:rPr>
        <w:t xml:space="preserve"> menu command.</w:t>
      </w:r>
    </w:p>
    <w:p w14:paraId="2F4F8E9D" w14:textId="77777777" w:rsidR="005F5E65" w:rsidRPr="005F5E65" w:rsidRDefault="005F5E65" w:rsidP="005F5E65">
      <w:pPr>
        <w:pStyle w:val="LabStepNumberedLevel2"/>
        <w:numPr>
          <w:ilvl w:val="1"/>
          <w:numId w:val="7"/>
        </w:numPr>
        <w:rPr>
          <w:rFonts w:eastAsia="Times New Roman" w:cs="Times New Roman"/>
        </w:rPr>
      </w:pPr>
      <w:r w:rsidRPr="005F5E65">
        <w:rPr>
          <w:rFonts w:eastAsia="Times New Roman" w:cs="Times New Roman"/>
        </w:rPr>
        <w:t>On the left side of the N</w:t>
      </w:r>
      <w:r w:rsidRPr="005F5E65">
        <w:rPr>
          <w:rFonts w:eastAsia="Times New Roman" w:cs="Times New Roman"/>
          <w:b/>
        </w:rPr>
        <w:t>ew Item</w:t>
      </w:r>
      <w:r w:rsidRPr="005F5E65">
        <w:rPr>
          <w:rFonts w:eastAsia="Times New Roman" w:cs="Times New Roman"/>
        </w:rPr>
        <w:t xml:space="preserve"> dialog, select </w:t>
      </w:r>
      <w:r w:rsidRPr="005F5E65">
        <w:rPr>
          <w:rFonts w:eastAsia="Times New Roman" w:cs="Times New Roman"/>
          <w:b/>
        </w:rPr>
        <w:t>Visual C# &gt; Web &gt; Scripts</w:t>
      </w:r>
      <w:r w:rsidRPr="005F5E65">
        <w:rPr>
          <w:rFonts w:eastAsia="Times New Roman" w:cs="Times New Roman"/>
        </w:rPr>
        <w:t>.</w:t>
      </w:r>
    </w:p>
    <w:p w14:paraId="1A1EE9B0" w14:textId="77777777" w:rsidR="005F5E65" w:rsidRPr="005F5E65" w:rsidRDefault="005F5E65" w:rsidP="005F5E65">
      <w:pPr>
        <w:pStyle w:val="LabStepNumberedLevel2"/>
        <w:numPr>
          <w:ilvl w:val="1"/>
          <w:numId w:val="7"/>
        </w:numPr>
        <w:rPr>
          <w:rFonts w:eastAsia="Times New Roman" w:cs="Times New Roman"/>
        </w:rPr>
      </w:pPr>
      <w:r w:rsidRPr="005F5E65">
        <w:rPr>
          <w:rFonts w:eastAsia="Times New Roman" w:cs="Times New Roman"/>
        </w:rPr>
        <w:t xml:space="preserve">Select </w:t>
      </w:r>
      <w:r w:rsidRPr="005F5E65">
        <w:rPr>
          <w:rFonts w:eastAsia="Times New Roman" w:cs="Times New Roman"/>
          <w:b/>
        </w:rPr>
        <w:t>TypeScript File</w:t>
      </w:r>
      <w:r w:rsidRPr="005F5E65">
        <w:rPr>
          <w:rFonts w:eastAsia="Times New Roman" w:cs="Times New Roman"/>
        </w:rPr>
        <w:t xml:space="preserve"> as the item template.</w:t>
      </w:r>
    </w:p>
    <w:p w14:paraId="2EF7D7CF" w14:textId="7CCD9186" w:rsidR="005F5E65" w:rsidRPr="005F5E65" w:rsidRDefault="005F5E65" w:rsidP="005F5E65">
      <w:pPr>
        <w:pStyle w:val="LabStepNumberedLevel2"/>
        <w:numPr>
          <w:ilvl w:val="1"/>
          <w:numId w:val="7"/>
        </w:numPr>
        <w:rPr>
          <w:rFonts w:eastAsia="Times New Roman" w:cs="Times New Roman"/>
        </w:rPr>
      </w:pPr>
      <w:r w:rsidRPr="005F5E65">
        <w:rPr>
          <w:rFonts w:eastAsia="Times New Roman" w:cs="Times New Roman"/>
        </w:rPr>
        <w:t xml:space="preserve">Provide a file name of </w:t>
      </w:r>
      <w:proofErr w:type="spellStart"/>
      <w:r>
        <w:rPr>
          <w:rFonts w:eastAsia="Times New Roman" w:cs="Times New Roman"/>
          <w:b/>
        </w:rPr>
        <w:t>visuals</w:t>
      </w:r>
      <w:r w:rsidRPr="005F5E65">
        <w:rPr>
          <w:rFonts w:eastAsia="Times New Roman" w:cs="Times New Roman"/>
          <w:b/>
        </w:rPr>
        <w:t>.ts</w:t>
      </w:r>
      <w:proofErr w:type="spellEnd"/>
      <w:r w:rsidRPr="005F5E65">
        <w:rPr>
          <w:rFonts w:eastAsia="Times New Roman" w:cs="Times New Roman"/>
        </w:rPr>
        <w:t>.</w:t>
      </w:r>
    </w:p>
    <w:p w14:paraId="751EF5FD" w14:textId="77777777" w:rsidR="005F5E65" w:rsidRPr="005F5E65" w:rsidRDefault="005F5E65" w:rsidP="005F5E65">
      <w:pPr>
        <w:pStyle w:val="LabStepNumberedLevel2"/>
        <w:numPr>
          <w:ilvl w:val="1"/>
          <w:numId w:val="7"/>
        </w:numPr>
        <w:rPr>
          <w:rFonts w:eastAsia="Times New Roman" w:cs="Times New Roman"/>
        </w:rPr>
      </w:pPr>
      <w:r w:rsidRPr="005F5E65">
        <w:rPr>
          <w:rFonts w:eastAsia="Times New Roman" w:cs="Times New Roman"/>
        </w:rPr>
        <w:t xml:space="preserve">Click the </w:t>
      </w:r>
      <w:r w:rsidRPr="005F5E65">
        <w:rPr>
          <w:rFonts w:eastAsia="Times New Roman" w:cs="Times New Roman"/>
          <w:b/>
        </w:rPr>
        <w:t>Add</w:t>
      </w:r>
      <w:r w:rsidRPr="005F5E65">
        <w:rPr>
          <w:rFonts w:eastAsia="Times New Roman" w:cs="Times New Roman"/>
        </w:rPr>
        <w:t xml:space="preserve"> button in the bottom right of the dialog.</w:t>
      </w:r>
    </w:p>
    <w:p w14:paraId="265BEAA2" w14:textId="3EF24F69" w:rsidR="005F5E65" w:rsidRDefault="005F5E65" w:rsidP="005F5E65">
      <w:pPr>
        <w:pStyle w:val="LabStepNumberedLevel2"/>
        <w:numPr>
          <w:ilvl w:val="1"/>
          <w:numId w:val="7"/>
        </w:numPr>
      </w:pPr>
      <w:r>
        <w:t xml:space="preserve">There should now be a TypeScript file in the </w:t>
      </w:r>
      <w:r w:rsidRPr="005F5E65">
        <w:rPr>
          <w:b/>
        </w:rPr>
        <w:t>App</w:t>
      </w:r>
      <w:r>
        <w:t xml:space="preserve"> folder named </w:t>
      </w:r>
      <w:proofErr w:type="spellStart"/>
      <w:r>
        <w:rPr>
          <w:b/>
        </w:rPr>
        <w:t>visuals</w:t>
      </w:r>
      <w:r w:rsidRPr="005F5E65">
        <w:rPr>
          <w:b/>
        </w:rPr>
        <w:t>.ts</w:t>
      </w:r>
      <w:proofErr w:type="spellEnd"/>
      <w:r>
        <w:t>.</w:t>
      </w:r>
    </w:p>
    <w:p w14:paraId="77B8DC62" w14:textId="10D83E17" w:rsidR="00593224" w:rsidRDefault="00593224" w:rsidP="00593224">
      <w:pPr>
        <w:pStyle w:val="LabStepScreenshotLevel2"/>
      </w:pPr>
      <w:r>
        <w:drawing>
          <wp:inline distT="0" distB="0" distL="0" distR="0" wp14:anchorId="3B2EED98" wp14:editId="74868A7B">
            <wp:extent cx="1938182" cy="1447800"/>
            <wp:effectExtent l="19050" t="19050" r="2413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2423" cy="1458438"/>
                    </a:xfrm>
                    <a:prstGeom prst="rect">
                      <a:avLst/>
                    </a:prstGeom>
                    <a:noFill/>
                    <a:ln>
                      <a:solidFill>
                        <a:schemeClr val="bg1">
                          <a:lumMod val="50000"/>
                        </a:schemeClr>
                      </a:solidFill>
                    </a:ln>
                  </pic:spPr>
                </pic:pic>
              </a:graphicData>
            </a:graphic>
          </wp:inline>
        </w:drawing>
      </w:r>
    </w:p>
    <w:p w14:paraId="6208147B" w14:textId="56C6755B" w:rsidR="00715F4C" w:rsidRDefault="005F5E65" w:rsidP="003F7F91">
      <w:pPr>
        <w:pStyle w:val="LabStepNumbered"/>
      </w:pPr>
      <w:r>
        <w:t xml:space="preserve">Inside </w:t>
      </w:r>
      <w:proofErr w:type="spellStart"/>
      <w:r w:rsidRPr="005F5E65">
        <w:rPr>
          <w:b/>
        </w:rPr>
        <w:t>visuals.ts</w:t>
      </w:r>
      <w:proofErr w:type="spellEnd"/>
      <w:r>
        <w:t xml:space="preserve">, add two interfaces named </w:t>
      </w:r>
      <w:proofErr w:type="spellStart"/>
      <w:r w:rsidRPr="005F5E65">
        <w:rPr>
          <w:b/>
        </w:rPr>
        <w:t>IViewPort</w:t>
      </w:r>
      <w:proofErr w:type="spellEnd"/>
      <w:r>
        <w:t xml:space="preserve"> and </w:t>
      </w:r>
      <w:proofErr w:type="spellStart"/>
      <w:r w:rsidRPr="005F5E65">
        <w:rPr>
          <w:b/>
        </w:rPr>
        <w:t>ICustomVisual</w:t>
      </w:r>
      <w:proofErr w:type="spellEnd"/>
      <w:r>
        <w:t xml:space="preserve"> and a class named </w:t>
      </w:r>
      <w:r w:rsidRPr="005F5E65">
        <w:rPr>
          <w:b/>
        </w:rPr>
        <w:t>Viz01</w:t>
      </w:r>
      <w:r>
        <w:t xml:space="preserve">. </w:t>
      </w:r>
    </w:p>
    <w:p w14:paraId="1690FFB3" w14:textId="4AA931D0" w:rsidR="00715F4C" w:rsidRDefault="00715F4C" w:rsidP="00715F4C">
      <w:pPr>
        <w:pStyle w:val="LabStepNumberedLevel2"/>
      </w:pPr>
      <w:r>
        <w:t xml:space="preserve">Add a new top-level module named </w:t>
      </w:r>
      <w:proofErr w:type="spellStart"/>
      <w:r w:rsidRPr="005F5E65">
        <w:rPr>
          <w:b/>
        </w:rPr>
        <w:t>myApp</w:t>
      </w:r>
      <w:proofErr w:type="spellEnd"/>
      <w:r>
        <w:t>.</w:t>
      </w:r>
    </w:p>
    <w:p w14:paraId="42C9B6B3" w14:textId="352A10FB" w:rsidR="003F7F91" w:rsidRDefault="00715F4C" w:rsidP="00715F4C">
      <w:pPr>
        <w:pStyle w:val="LabStepNumberedLevel2"/>
      </w:pPr>
      <w:r>
        <w:t xml:space="preserve">Inside the </w:t>
      </w:r>
      <w:proofErr w:type="spellStart"/>
      <w:r w:rsidRPr="00715F4C">
        <w:rPr>
          <w:b/>
        </w:rPr>
        <w:t>myApp</w:t>
      </w:r>
      <w:proofErr w:type="spellEnd"/>
      <w:r>
        <w:t xml:space="preserve"> module, add two interfaces named </w:t>
      </w:r>
      <w:proofErr w:type="spellStart"/>
      <w:r w:rsidRPr="005F5E65">
        <w:rPr>
          <w:b/>
        </w:rPr>
        <w:t>IViewPort</w:t>
      </w:r>
      <w:proofErr w:type="spellEnd"/>
      <w:r>
        <w:t xml:space="preserve"> and </w:t>
      </w:r>
      <w:proofErr w:type="spellStart"/>
      <w:r w:rsidRPr="00715F4C">
        <w:rPr>
          <w:b/>
        </w:rPr>
        <w:t>ICustomVisual</w:t>
      </w:r>
      <w:proofErr w:type="spellEnd"/>
      <w:r>
        <w:t xml:space="preserve"> and a class named Viz01 </w:t>
      </w:r>
      <w:r w:rsidR="005F5E65">
        <w:t>as shown in the following code.</w:t>
      </w:r>
    </w:p>
    <w:p w14:paraId="1C9EA2E6" w14:textId="77777777" w:rsidR="003F7F91" w:rsidRDefault="003F7F91" w:rsidP="003F7F91">
      <w:pPr>
        <w:pStyle w:val="LabStepCodeBlockLevel2"/>
      </w:pPr>
      <w:r>
        <w:t>module myApp {</w:t>
      </w:r>
    </w:p>
    <w:p w14:paraId="0CDC0BB4" w14:textId="77777777" w:rsidR="003F7F91" w:rsidRDefault="003F7F91" w:rsidP="003F7F91">
      <w:pPr>
        <w:pStyle w:val="LabStepCodeBlockLevel2"/>
      </w:pPr>
    </w:p>
    <w:p w14:paraId="70B9AA11" w14:textId="77777777" w:rsidR="003F7F91" w:rsidRDefault="003F7F91" w:rsidP="003F7F91">
      <w:pPr>
        <w:pStyle w:val="LabStepCodeBlockLevel2"/>
      </w:pPr>
      <w:r>
        <w:t xml:space="preserve">  export interface IViewPort {}</w:t>
      </w:r>
    </w:p>
    <w:p w14:paraId="1DBE386D" w14:textId="77777777" w:rsidR="003F7F91" w:rsidRDefault="003F7F91" w:rsidP="003F7F91">
      <w:pPr>
        <w:pStyle w:val="LabStepCodeBlockLevel2"/>
      </w:pPr>
    </w:p>
    <w:p w14:paraId="258776F4" w14:textId="77777777" w:rsidR="003F7F91" w:rsidRDefault="003F7F91" w:rsidP="003F7F91">
      <w:pPr>
        <w:pStyle w:val="LabStepCodeBlockLevel2"/>
      </w:pPr>
      <w:r>
        <w:t xml:space="preserve">  export interface ICustomVisual {}</w:t>
      </w:r>
    </w:p>
    <w:p w14:paraId="58EB41CF" w14:textId="77777777" w:rsidR="003F7F91" w:rsidRDefault="003F7F91" w:rsidP="003F7F91">
      <w:pPr>
        <w:pStyle w:val="LabStepCodeBlockLevel2"/>
      </w:pPr>
    </w:p>
    <w:p w14:paraId="544893DD" w14:textId="77777777" w:rsidR="003F7F91" w:rsidRDefault="003F7F91" w:rsidP="003F7F91">
      <w:pPr>
        <w:pStyle w:val="LabStepCodeBlockLevel2"/>
      </w:pPr>
      <w:r>
        <w:t xml:space="preserve">  export class Viz01 { }</w:t>
      </w:r>
    </w:p>
    <w:p w14:paraId="7F5D742D" w14:textId="77777777" w:rsidR="003F7F91" w:rsidRDefault="003F7F91" w:rsidP="003F7F91">
      <w:pPr>
        <w:pStyle w:val="LabStepCodeBlockLevel2"/>
      </w:pPr>
      <w:r>
        <w:t xml:space="preserve">  </w:t>
      </w:r>
    </w:p>
    <w:p w14:paraId="5082ACC2" w14:textId="3CBC3054" w:rsidR="003F7F91" w:rsidRDefault="003F7F91" w:rsidP="003F7F91">
      <w:pPr>
        <w:pStyle w:val="LabStepCodeBlockLevel2"/>
      </w:pPr>
      <w:r>
        <w:t>}</w:t>
      </w:r>
    </w:p>
    <w:p w14:paraId="72D20ACF" w14:textId="7553FF36" w:rsidR="00715F4C" w:rsidRDefault="00715F4C" w:rsidP="00715F4C">
      <w:pPr>
        <w:pStyle w:val="LabExerciseCallout"/>
      </w:pPr>
      <w:r>
        <w:lastRenderedPageBreak/>
        <w:t xml:space="preserve">Note that defining these interfaces and class using the </w:t>
      </w:r>
      <w:r w:rsidRPr="00715F4C">
        <w:rPr>
          <w:b/>
        </w:rPr>
        <w:t>export</w:t>
      </w:r>
      <w:r>
        <w:t xml:space="preserve"> keyword makes them available across TypeScript source file boundaries. This will make it possible to program against types defined inside </w:t>
      </w:r>
      <w:proofErr w:type="spellStart"/>
      <w:r w:rsidRPr="00715F4C">
        <w:rPr>
          <w:b/>
        </w:rPr>
        <w:t>visuals.ts</w:t>
      </w:r>
      <w:proofErr w:type="spellEnd"/>
      <w:r>
        <w:t xml:space="preserve"> when writing code inside </w:t>
      </w:r>
      <w:proofErr w:type="spellStart"/>
      <w:r w:rsidRPr="00715F4C">
        <w:rPr>
          <w:b/>
        </w:rPr>
        <w:t>app.ts</w:t>
      </w:r>
      <w:proofErr w:type="spellEnd"/>
      <w:r>
        <w:t>.</w:t>
      </w:r>
    </w:p>
    <w:p w14:paraId="0DAEFFFB" w14:textId="6469AB89" w:rsidR="00BC7716" w:rsidRDefault="00BC7716" w:rsidP="00BC7716">
      <w:pPr>
        <w:pStyle w:val="LabStepNumbered"/>
      </w:pPr>
      <w:r>
        <w:t xml:space="preserve">Modify the interface definitions for </w:t>
      </w:r>
      <w:proofErr w:type="spellStart"/>
      <w:r w:rsidRPr="00715F4C">
        <w:rPr>
          <w:b/>
        </w:rPr>
        <w:t>IViewPort</w:t>
      </w:r>
      <w:proofErr w:type="spellEnd"/>
      <w:r>
        <w:t xml:space="preserve"> and </w:t>
      </w:r>
      <w:proofErr w:type="spellStart"/>
      <w:r w:rsidRPr="00BC7716">
        <w:rPr>
          <w:b/>
        </w:rPr>
        <w:t>ICustomVisual</w:t>
      </w:r>
      <w:proofErr w:type="spellEnd"/>
      <w:r>
        <w:t>.</w:t>
      </w:r>
    </w:p>
    <w:p w14:paraId="1A96CEF9" w14:textId="66455A88" w:rsidR="003F7F91" w:rsidRDefault="00715F4C" w:rsidP="003F7F91">
      <w:pPr>
        <w:pStyle w:val="LabStepNumberedLevel2"/>
      </w:pPr>
      <w:r>
        <w:t xml:space="preserve">Modify the definition of the </w:t>
      </w:r>
      <w:proofErr w:type="spellStart"/>
      <w:r w:rsidRPr="00715F4C">
        <w:rPr>
          <w:b/>
        </w:rPr>
        <w:t>IViewPort</w:t>
      </w:r>
      <w:proofErr w:type="spellEnd"/>
      <w:r>
        <w:t xml:space="preserve"> interface using the following code.</w:t>
      </w:r>
    </w:p>
    <w:p w14:paraId="6F6CFA57" w14:textId="1CF3405A" w:rsidR="003F7F91" w:rsidRDefault="003F7F91" w:rsidP="003F7F91">
      <w:pPr>
        <w:pStyle w:val="LabStepCodeBlockLevel2"/>
      </w:pPr>
      <w:r>
        <w:t>export interface IViewPort {</w:t>
      </w:r>
    </w:p>
    <w:p w14:paraId="42CCC481" w14:textId="3AD8717D" w:rsidR="003F7F91" w:rsidRDefault="003F7F91" w:rsidP="003F7F91">
      <w:pPr>
        <w:pStyle w:val="LabStepCodeBlockLevel2"/>
      </w:pPr>
      <w:r>
        <w:t xml:space="preserve">  width: number;</w:t>
      </w:r>
    </w:p>
    <w:p w14:paraId="449B6E17" w14:textId="5161C701" w:rsidR="003F7F91" w:rsidRDefault="003F7F91" w:rsidP="003F7F91">
      <w:pPr>
        <w:pStyle w:val="LabStepCodeBlockLevel2"/>
      </w:pPr>
      <w:r>
        <w:t xml:space="preserve">  height: number;</w:t>
      </w:r>
    </w:p>
    <w:p w14:paraId="26AF4B09" w14:textId="22BCF51B" w:rsidR="003F7F91" w:rsidRDefault="003F7F91" w:rsidP="003F7F91">
      <w:pPr>
        <w:pStyle w:val="LabStepCodeBlockLevel2"/>
      </w:pPr>
      <w:r>
        <w:t>}</w:t>
      </w:r>
    </w:p>
    <w:p w14:paraId="00780A14" w14:textId="35E61614" w:rsidR="00715F4C" w:rsidRDefault="00715F4C" w:rsidP="00715F4C">
      <w:pPr>
        <w:pStyle w:val="LabStepNumberedLevel2"/>
      </w:pPr>
      <w:r>
        <w:t xml:space="preserve">Modify the definition of the </w:t>
      </w:r>
      <w:proofErr w:type="spellStart"/>
      <w:r w:rsidRPr="00715F4C">
        <w:rPr>
          <w:b/>
        </w:rPr>
        <w:t>ICustomVisual</w:t>
      </w:r>
      <w:proofErr w:type="spellEnd"/>
      <w:r>
        <w:t xml:space="preserve"> interface using the following code.</w:t>
      </w:r>
    </w:p>
    <w:p w14:paraId="609A6B75" w14:textId="77777777" w:rsidR="003F7F91" w:rsidRDefault="003F7F91" w:rsidP="003F7F91">
      <w:pPr>
        <w:pStyle w:val="LabStepCodeBlockLevel2"/>
      </w:pPr>
      <w:r>
        <w:t>export interface ICustomVisual {</w:t>
      </w:r>
    </w:p>
    <w:p w14:paraId="1F195EDE" w14:textId="77777777" w:rsidR="003F7F91" w:rsidRDefault="003F7F91" w:rsidP="003F7F91">
      <w:pPr>
        <w:pStyle w:val="LabStepCodeBlockLevel2"/>
      </w:pPr>
      <w:r>
        <w:t xml:space="preserve">  name: string;</w:t>
      </w:r>
    </w:p>
    <w:p w14:paraId="2B592BB0" w14:textId="77777777" w:rsidR="003F7F91" w:rsidRDefault="003F7F91" w:rsidP="003F7F91">
      <w:pPr>
        <w:pStyle w:val="LabStepCodeBlockLevel2"/>
      </w:pPr>
      <w:r>
        <w:t xml:space="preserve">  load(container: HTMLElement): void;</w:t>
      </w:r>
    </w:p>
    <w:p w14:paraId="16EDCBE4" w14:textId="77777777" w:rsidR="003F7F91" w:rsidRDefault="003F7F91" w:rsidP="003F7F91">
      <w:pPr>
        <w:pStyle w:val="LabStepCodeBlockLevel2"/>
      </w:pPr>
      <w:r>
        <w:t xml:space="preserve">  update(viewport: IViewPort): void;</w:t>
      </w:r>
    </w:p>
    <w:p w14:paraId="3575477A" w14:textId="3BB3B236" w:rsidR="003F7F91" w:rsidRDefault="003F7F91" w:rsidP="003F7F91">
      <w:pPr>
        <w:pStyle w:val="LabStepCodeBlockLevel2"/>
      </w:pPr>
      <w:r>
        <w:t>}</w:t>
      </w:r>
    </w:p>
    <w:p w14:paraId="1CB9CA58" w14:textId="7C03174B" w:rsidR="00BC7716" w:rsidRDefault="00BC7716" w:rsidP="00BC7716">
      <w:pPr>
        <w:pStyle w:val="LabStepNumbered"/>
      </w:pPr>
      <w:r>
        <w:t xml:space="preserve">Implement the </w:t>
      </w:r>
      <w:r>
        <w:rPr>
          <w:b/>
        </w:rPr>
        <w:t xml:space="preserve">Viz01 </w:t>
      </w:r>
      <w:r>
        <w:t>class.</w:t>
      </w:r>
    </w:p>
    <w:p w14:paraId="78A8C93F" w14:textId="3A68CE47" w:rsidR="003F7F91" w:rsidRDefault="00BC7716" w:rsidP="00BC7716">
      <w:pPr>
        <w:pStyle w:val="LabStepNumberedLevel2"/>
      </w:pPr>
      <w:r>
        <w:t xml:space="preserve">Modify the top line of the Viz01 class definition of the Viz01 class to implement the </w:t>
      </w:r>
    </w:p>
    <w:p w14:paraId="61BE56B4" w14:textId="36640788" w:rsidR="00BC7716" w:rsidRDefault="00BC7716" w:rsidP="00BC7716">
      <w:pPr>
        <w:pStyle w:val="LabStepCodeBlockLevel2"/>
      </w:pPr>
      <w:r w:rsidRPr="00BC7716">
        <w:t>export class Viz01 implements ICustomVisual {</w:t>
      </w:r>
    </w:p>
    <w:p w14:paraId="52E4B533" w14:textId="27241E5A" w:rsidR="00BC7716" w:rsidRDefault="00BC7716" w:rsidP="003F7F91">
      <w:pPr>
        <w:pStyle w:val="LabStepNumberedLevel2"/>
      </w:pPr>
      <w:r>
        <w:t xml:space="preserve">Update the </w:t>
      </w:r>
      <w:r w:rsidRPr="00BC7716">
        <w:rPr>
          <w:b/>
        </w:rPr>
        <w:t>Viz01</w:t>
      </w:r>
      <w:r>
        <w:t xml:space="preserve"> class with the following code to provide a minimal implementation of the </w:t>
      </w:r>
      <w:proofErr w:type="spellStart"/>
      <w:r w:rsidRPr="00BC7716">
        <w:rPr>
          <w:b/>
        </w:rPr>
        <w:t>ICustomVisual</w:t>
      </w:r>
      <w:proofErr w:type="spellEnd"/>
      <w:r>
        <w:t xml:space="preserve"> interface.</w:t>
      </w:r>
    </w:p>
    <w:p w14:paraId="70AEB059" w14:textId="77777777" w:rsidR="00BC7716" w:rsidRDefault="00BC7716" w:rsidP="00BC7716">
      <w:pPr>
        <w:pStyle w:val="LabStepCodeBlockLevel2"/>
      </w:pPr>
      <w:r>
        <w:t>export class Viz01 implements ICustomVisual {</w:t>
      </w:r>
    </w:p>
    <w:p w14:paraId="78B043E9" w14:textId="77777777" w:rsidR="00BC7716" w:rsidRDefault="00BC7716" w:rsidP="00BC7716">
      <w:pPr>
        <w:pStyle w:val="LabStepCodeBlockLevel2"/>
      </w:pPr>
    </w:p>
    <w:p w14:paraId="1D2A2BF8" w14:textId="77777777" w:rsidR="00BC7716" w:rsidRDefault="00BC7716" w:rsidP="00BC7716">
      <w:pPr>
        <w:pStyle w:val="LabStepCodeBlockLevel2"/>
      </w:pPr>
      <w:r>
        <w:t xml:space="preserve">  name = "Visual 1: Hello jQuery";</w:t>
      </w:r>
    </w:p>
    <w:p w14:paraId="0887FBAD" w14:textId="77777777" w:rsidR="00BC7716" w:rsidRDefault="00BC7716" w:rsidP="00BC7716">
      <w:pPr>
        <w:pStyle w:val="LabStepCodeBlockLevel2"/>
      </w:pPr>
    </w:p>
    <w:p w14:paraId="63CEC80E" w14:textId="77777777" w:rsidR="00BC7716" w:rsidRDefault="00BC7716" w:rsidP="00BC7716">
      <w:pPr>
        <w:pStyle w:val="LabStepCodeBlockLevel2"/>
      </w:pPr>
      <w:r>
        <w:t xml:space="preserve">  load(container: HTMLElement) { }</w:t>
      </w:r>
    </w:p>
    <w:p w14:paraId="0EDDA15F" w14:textId="77777777" w:rsidR="00BC7716" w:rsidRDefault="00BC7716" w:rsidP="00BC7716">
      <w:pPr>
        <w:pStyle w:val="LabStepCodeBlockLevel2"/>
      </w:pPr>
    </w:p>
    <w:p w14:paraId="67847CA5" w14:textId="77777777" w:rsidR="00BC7716" w:rsidRDefault="00BC7716" w:rsidP="00BC7716">
      <w:pPr>
        <w:pStyle w:val="LabStepCodeBlockLevel2"/>
      </w:pPr>
      <w:r>
        <w:t xml:space="preserve">  public update(viewport: IViewPort) { }</w:t>
      </w:r>
    </w:p>
    <w:p w14:paraId="60764D51" w14:textId="77777777" w:rsidR="00BC7716" w:rsidRDefault="00BC7716" w:rsidP="00BC7716">
      <w:pPr>
        <w:pStyle w:val="LabStepCodeBlockLevel2"/>
      </w:pPr>
    </w:p>
    <w:p w14:paraId="5DDC96A3" w14:textId="33A51DD5" w:rsidR="00BC7716" w:rsidRDefault="00BC7716" w:rsidP="00BC7716">
      <w:pPr>
        <w:pStyle w:val="LabStepCodeBlockLevel2"/>
      </w:pPr>
      <w:r>
        <w:t>}</w:t>
      </w:r>
    </w:p>
    <w:p w14:paraId="362DB150" w14:textId="1CDB4F08" w:rsidR="003F7F91" w:rsidRDefault="00BC7716" w:rsidP="003F7F91">
      <w:pPr>
        <w:pStyle w:val="LabStepNumberedLevel2"/>
      </w:pPr>
      <w:r>
        <w:t xml:space="preserve">Underneath the </w:t>
      </w:r>
      <w:r w:rsidRPr="00BC7716">
        <w:rPr>
          <w:b/>
        </w:rPr>
        <w:t>name</w:t>
      </w:r>
      <w:r>
        <w:t xml:space="preserve"> property, add two new private properties named </w:t>
      </w:r>
      <w:r w:rsidRPr="00FC6047">
        <w:rPr>
          <w:b/>
        </w:rPr>
        <w:t>container</w:t>
      </w:r>
      <w:r>
        <w:t xml:space="preserve"> and </w:t>
      </w:r>
      <w:r w:rsidRPr="00FC6047">
        <w:rPr>
          <w:b/>
        </w:rPr>
        <w:t>message</w:t>
      </w:r>
      <w:r w:rsidR="00FC6047">
        <w:t xml:space="preserve">. Define both of these properties </w:t>
      </w:r>
      <w:r w:rsidR="00224CD9">
        <w:t xml:space="preserve">with a type annotation </w:t>
      </w:r>
      <w:r w:rsidR="00FC6047">
        <w:t xml:space="preserve">using the </w:t>
      </w:r>
      <w:r w:rsidR="00FC6047" w:rsidRPr="00FC6047">
        <w:rPr>
          <w:b/>
        </w:rPr>
        <w:t>JQuery</w:t>
      </w:r>
      <w:r w:rsidR="00FC6047">
        <w:t xml:space="preserve"> type.</w:t>
      </w:r>
    </w:p>
    <w:p w14:paraId="59396E15" w14:textId="77777777" w:rsidR="003F7F91" w:rsidRPr="00BC7716" w:rsidRDefault="003F7F91" w:rsidP="003F7F91">
      <w:pPr>
        <w:pStyle w:val="LabStepCodeBlockLevel2"/>
        <w:rPr>
          <w:color w:val="7F7F7F" w:themeColor="text1" w:themeTint="80"/>
        </w:rPr>
      </w:pPr>
      <w:r w:rsidRPr="00BC7716">
        <w:rPr>
          <w:color w:val="7F7F7F" w:themeColor="text1" w:themeTint="80"/>
        </w:rPr>
        <w:t>export class Viz01 implements ICustomVisual {</w:t>
      </w:r>
    </w:p>
    <w:p w14:paraId="0B4107E7" w14:textId="77777777" w:rsidR="003F7F91" w:rsidRPr="00BC7716" w:rsidRDefault="003F7F91" w:rsidP="003F7F91">
      <w:pPr>
        <w:pStyle w:val="LabStepCodeBlockLevel2"/>
        <w:rPr>
          <w:color w:val="7F7F7F" w:themeColor="text1" w:themeTint="80"/>
        </w:rPr>
      </w:pPr>
    </w:p>
    <w:p w14:paraId="58D8EE73" w14:textId="560ABDAF" w:rsidR="003F7F91" w:rsidRDefault="003F7F91" w:rsidP="003F7F91">
      <w:pPr>
        <w:pStyle w:val="LabStepCodeBlockLevel2"/>
      </w:pPr>
      <w:r w:rsidRPr="00BC7716">
        <w:rPr>
          <w:color w:val="7F7F7F" w:themeColor="text1" w:themeTint="80"/>
        </w:rPr>
        <w:t xml:space="preserve">  name = "Visual 1: Hello jQuery";</w:t>
      </w:r>
    </w:p>
    <w:p w14:paraId="1540A133" w14:textId="1EDA3E35" w:rsidR="003F7F91" w:rsidRDefault="003F7F91" w:rsidP="003F7F91">
      <w:pPr>
        <w:pStyle w:val="LabStepCodeBlockLevel2"/>
      </w:pPr>
      <w:r>
        <w:t xml:space="preserve">  </w:t>
      </w:r>
      <w:r w:rsidR="00DE228E">
        <w:t>private</w:t>
      </w:r>
      <w:r>
        <w:t xml:space="preserve"> container: JQuery;</w:t>
      </w:r>
    </w:p>
    <w:p w14:paraId="6B74D8D2" w14:textId="2DF844CD" w:rsidR="003F7F91" w:rsidRDefault="003F7F91" w:rsidP="003F7F91">
      <w:pPr>
        <w:pStyle w:val="LabStepCodeBlockLevel2"/>
      </w:pPr>
      <w:r>
        <w:t xml:space="preserve">  </w:t>
      </w:r>
      <w:r w:rsidR="00DE228E">
        <w:t xml:space="preserve">private </w:t>
      </w:r>
      <w:r>
        <w:t>message: JQuery;</w:t>
      </w:r>
    </w:p>
    <w:p w14:paraId="7CAEF270" w14:textId="77777777" w:rsidR="003F7F91" w:rsidRDefault="003F7F91" w:rsidP="003F7F91">
      <w:pPr>
        <w:pStyle w:val="LabStepCodeBlockLevel2"/>
      </w:pPr>
    </w:p>
    <w:p w14:paraId="5E97A028" w14:textId="6B892443" w:rsidR="003F7F91" w:rsidRPr="00BC7716" w:rsidRDefault="003F7F91" w:rsidP="003F7F91">
      <w:pPr>
        <w:pStyle w:val="LabStepCodeBlockLevel2"/>
        <w:rPr>
          <w:color w:val="7F7F7F" w:themeColor="text1" w:themeTint="80"/>
        </w:rPr>
      </w:pPr>
      <w:r w:rsidRPr="00BC7716">
        <w:rPr>
          <w:color w:val="7F7F7F" w:themeColor="text1" w:themeTint="80"/>
        </w:rPr>
        <w:t xml:space="preserve">  load(container: HTMLElement) { }</w:t>
      </w:r>
    </w:p>
    <w:p w14:paraId="79E806E7" w14:textId="77777777" w:rsidR="003F7F91" w:rsidRPr="00BC7716" w:rsidRDefault="003F7F91" w:rsidP="003F7F91">
      <w:pPr>
        <w:pStyle w:val="LabStepCodeBlockLevel2"/>
        <w:rPr>
          <w:color w:val="7F7F7F" w:themeColor="text1" w:themeTint="80"/>
        </w:rPr>
      </w:pPr>
    </w:p>
    <w:p w14:paraId="555DCD18" w14:textId="46A3A8F6" w:rsidR="003F7F91" w:rsidRPr="00BC7716" w:rsidRDefault="003F7F91" w:rsidP="003F7F91">
      <w:pPr>
        <w:pStyle w:val="LabStepCodeBlockLevel2"/>
        <w:rPr>
          <w:color w:val="7F7F7F" w:themeColor="text1" w:themeTint="80"/>
        </w:rPr>
      </w:pPr>
      <w:r w:rsidRPr="00BC7716">
        <w:rPr>
          <w:color w:val="7F7F7F" w:themeColor="text1" w:themeTint="80"/>
        </w:rPr>
        <w:t xml:space="preserve">  public update(viewport: IViewPort) { }</w:t>
      </w:r>
    </w:p>
    <w:p w14:paraId="30D603E4" w14:textId="2517311B" w:rsidR="003F7F91" w:rsidRDefault="003F7F91" w:rsidP="003F7F91">
      <w:pPr>
        <w:pStyle w:val="LabStepCodeBlockLevel2"/>
      </w:pPr>
      <w:r w:rsidRPr="00BC7716">
        <w:rPr>
          <w:color w:val="7F7F7F" w:themeColor="text1" w:themeTint="80"/>
        </w:rPr>
        <w:t>}</w:t>
      </w:r>
    </w:p>
    <w:p w14:paraId="05C397FA" w14:textId="4848ACEC" w:rsidR="003F7F91" w:rsidRDefault="00FC6047" w:rsidP="003F7F91">
      <w:pPr>
        <w:pStyle w:val="LabStepNumberedLevel2"/>
      </w:pPr>
      <w:r>
        <w:t xml:space="preserve">Implement the </w:t>
      </w:r>
      <w:r w:rsidRPr="00FC6047">
        <w:rPr>
          <w:b/>
        </w:rPr>
        <w:t>load</w:t>
      </w:r>
      <w:r>
        <w:t xml:space="preserve"> method using the following code.</w:t>
      </w:r>
    </w:p>
    <w:p w14:paraId="1543F15A" w14:textId="77777777" w:rsidR="003F7F91" w:rsidRDefault="003F7F91" w:rsidP="003F7F91">
      <w:pPr>
        <w:pStyle w:val="LabStepCodeBlockLevel2"/>
      </w:pPr>
      <w:r>
        <w:t>load(container: HTMLElement) {</w:t>
      </w:r>
    </w:p>
    <w:p w14:paraId="6A8EC290" w14:textId="77777777" w:rsidR="003F7F91" w:rsidRDefault="003F7F91" w:rsidP="003F7F91">
      <w:pPr>
        <w:pStyle w:val="LabStepCodeBlockLevel2"/>
      </w:pPr>
    </w:p>
    <w:p w14:paraId="01CB0959" w14:textId="77777777" w:rsidR="003F7F91" w:rsidRDefault="003F7F91" w:rsidP="003F7F91">
      <w:pPr>
        <w:pStyle w:val="LabStepCodeBlockLevel2"/>
      </w:pPr>
      <w:r>
        <w:t xml:space="preserve">  this.container = $(container);</w:t>
      </w:r>
    </w:p>
    <w:p w14:paraId="6532588C" w14:textId="77777777" w:rsidR="003F7F91" w:rsidRDefault="003F7F91" w:rsidP="003F7F91">
      <w:pPr>
        <w:pStyle w:val="LabStepCodeBlockLevel2"/>
      </w:pPr>
    </w:p>
    <w:p w14:paraId="577BDC0F" w14:textId="77777777" w:rsidR="003F7F91" w:rsidRDefault="003F7F91" w:rsidP="003F7F91">
      <w:pPr>
        <w:pStyle w:val="LabStepCodeBlockLevel2"/>
      </w:pPr>
      <w:r>
        <w:t xml:space="preserve">  this.message = $("&lt;div&gt;")</w:t>
      </w:r>
    </w:p>
    <w:p w14:paraId="45B61D31" w14:textId="77777777" w:rsidR="003F7F91" w:rsidRDefault="003F7F91" w:rsidP="003F7F91">
      <w:pPr>
        <w:pStyle w:val="LabStepCodeBlockLevel2"/>
      </w:pPr>
      <w:r>
        <w:t xml:space="preserve">    .text("Hello jQuery")</w:t>
      </w:r>
    </w:p>
    <w:p w14:paraId="768AB04C" w14:textId="77777777" w:rsidR="003F7F91" w:rsidRDefault="003F7F91" w:rsidP="003F7F91">
      <w:pPr>
        <w:pStyle w:val="LabStepCodeBlockLevel2"/>
      </w:pPr>
      <w:r>
        <w:t xml:space="preserve">    .css({</w:t>
      </w:r>
    </w:p>
    <w:p w14:paraId="419A4919" w14:textId="77777777" w:rsidR="003F7F91" w:rsidRDefault="003F7F91" w:rsidP="003F7F91">
      <w:pPr>
        <w:pStyle w:val="LabStepCodeBlockLevel2"/>
      </w:pPr>
      <w:r>
        <w:t xml:space="preserve">      "display": "table-cell",</w:t>
      </w:r>
    </w:p>
    <w:p w14:paraId="56F316BA" w14:textId="77777777" w:rsidR="003F7F91" w:rsidRDefault="003F7F91" w:rsidP="003F7F91">
      <w:pPr>
        <w:pStyle w:val="LabStepCodeBlockLevel2"/>
      </w:pPr>
      <w:r>
        <w:t xml:space="preserve">      "text-align": "center",</w:t>
      </w:r>
    </w:p>
    <w:p w14:paraId="46BBC4D2" w14:textId="77777777" w:rsidR="003F7F91" w:rsidRDefault="003F7F91" w:rsidP="003F7F91">
      <w:pPr>
        <w:pStyle w:val="LabStepCodeBlockLevel2"/>
      </w:pPr>
      <w:r>
        <w:t xml:space="preserve">      "vertical-align": "middle",</w:t>
      </w:r>
    </w:p>
    <w:p w14:paraId="2C7A91AB" w14:textId="77777777" w:rsidR="003F7F91" w:rsidRDefault="003F7F91" w:rsidP="003F7F91">
      <w:pPr>
        <w:pStyle w:val="LabStepCodeBlockLevel2"/>
      </w:pPr>
      <w:r>
        <w:t xml:space="preserve">      "text-wrap": "none",</w:t>
      </w:r>
    </w:p>
    <w:p w14:paraId="75331DBE" w14:textId="77777777" w:rsidR="003F7F91" w:rsidRDefault="003F7F91" w:rsidP="003F7F91">
      <w:pPr>
        <w:pStyle w:val="LabStepCodeBlockLevel2"/>
      </w:pPr>
      <w:r>
        <w:t xml:space="preserve">      "background-color": "yellow"</w:t>
      </w:r>
    </w:p>
    <w:p w14:paraId="4508ECF2" w14:textId="77777777" w:rsidR="003F7F91" w:rsidRDefault="003F7F91" w:rsidP="003F7F91">
      <w:pPr>
        <w:pStyle w:val="LabStepCodeBlockLevel2"/>
      </w:pPr>
      <w:r>
        <w:t xml:space="preserve">    });</w:t>
      </w:r>
    </w:p>
    <w:p w14:paraId="0276E18D" w14:textId="77777777" w:rsidR="003F7F91" w:rsidRDefault="003F7F91" w:rsidP="003F7F91">
      <w:pPr>
        <w:pStyle w:val="LabStepCodeBlockLevel2"/>
      </w:pPr>
    </w:p>
    <w:p w14:paraId="25B78556" w14:textId="77777777" w:rsidR="003F7F91" w:rsidRDefault="003F7F91" w:rsidP="003F7F91">
      <w:pPr>
        <w:pStyle w:val="LabStepCodeBlockLevel2"/>
      </w:pPr>
      <w:r>
        <w:t xml:space="preserve">  this.container.append(this.message);</w:t>
      </w:r>
    </w:p>
    <w:p w14:paraId="6CDDB953" w14:textId="0C83070B" w:rsidR="003F7F91" w:rsidRDefault="003F7F91" w:rsidP="003F7F91">
      <w:pPr>
        <w:pStyle w:val="LabStepCodeBlockLevel2"/>
      </w:pPr>
      <w:r>
        <w:t>}</w:t>
      </w:r>
    </w:p>
    <w:p w14:paraId="3F6F3262" w14:textId="3AA0ADC1" w:rsidR="003F7F91" w:rsidRDefault="00FC6047" w:rsidP="003F7F91">
      <w:pPr>
        <w:pStyle w:val="LabStepNumberedLevel2"/>
      </w:pPr>
      <w:r>
        <w:lastRenderedPageBreak/>
        <w:t xml:space="preserve">Implement the </w:t>
      </w:r>
      <w:r w:rsidRPr="00224CD9">
        <w:rPr>
          <w:b/>
        </w:rPr>
        <w:t>update</w:t>
      </w:r>
      <w:r>
        <w:t xml:space="preserve"> method using the following code.</w:t>
      </w:r>
    </w:p>
    <w:p w14:paraId="04167928" w14:textId="4AA2CF71" w:rsidR="003F7F91" w:rsidRDefault="003F7F91" w:rsidP="003F7F91">
      <w:pPr>
        <w:pStyle w:val="LabStepCodeBlockLevel2"/>
      </w:pPr>
      <w:r>
        <w:t>update(viewport: IViewPort) {</w:t>
      </w:r>
    </w:p>
    <w:p w14:paraId="6D32A91A" w14:textId="77777777" w:rsidR="003F7F91" w:rsidRDefault="003F7F91" w:rsidP="003F7F91">
      <w:pPr>
        <w:pStyle w:val="LabStepCodeBlockLevel2"/>
      </w:pPr>
    </w:p>
    <w:p w14:paraId="4B8E45C7" w14:textId="77777777" w:rsidR="003F7F91" w:rsidRDefault="003F7F91" w:rsidP="003F7F91">
      <w:pPr>
        <w:pStyle w:val="LabStepCodeBlockLevel2"/>
      </w:pPr>
      <w:r>
        <w:t xml:space="preserve">  let paddingX: number = 2;</w:t>
      </w:r>
    </w:p>
    <w:p w14:paraId="2C17BC89" w14:textId="77777777" w:rsidR="003F7F91" w:rsidRDefault="003F7F91" w:rsidP="003F7F91">
      <w:pPr>
        <w:pStyle w:val="LabStepCodeBlockLevel2"/>
      </w:pPr>
      <w:r>
        <w:t xml:space="preserve">  let paddingY: number = 2;</w:t>
      </w:r>
    </w:p>
    <w:p w14:paraId="25A8940F" w14:textId="77777777" w:rsidR="003F7F91" w:rsidRDefault="003F7F91" w:rsidP="003F7F91">
      <w:pPr>
        <w:pStyle w:val="LabStepCodeBlockLevel2"/>
      </w:pPr>
      <w:r>
        <w:t xml:space="preserve">  let fontSizeMultiplierX: number = viewport.width * 0.15;</w:t>
      </w:r>
    </w:p>
    <w:p w14:paraId="4F44D771" w14:textId="77777777" w:rsidR="003F7F91" w:rsidRDefault="003F7F91" w:rsidP="003F7F91">
      <w:pPr>
        <w:pStyle w:val="LabStepCodeBlockLevel2"/>
      </w:pPr>
      <w:r>
        <w:t xml:space="preserve">  let fontSizeMultiplierY: number = viewport.height * 0.4;</w:t>
      </w:r>
    </w:p>
    <w:p w14:paraId="1F09FBA5" w14:textId="77777777" w:rsidR="003F7F91" w:rsidRDefault="003F7F91" w:rsidP="003F7F91">
      <w:pPr>
        <w:pStyle w:val="LabStepCodeBlockLevel2"/>
      </w:pPr>
      <w:r>
        <w:t xml:space="preserve">  let fontSizeMultiplier: number = Math.min(...[fontSizeMultiplierX, fontSizeMultiplierY]);</w:t>
      </w:r>
    </w:p>
    <w:p w14:paraId="5D07AA81" w14:textId="77777777" w:rsidR="003F7F91" w:rsidRDefault="003F7F91" w:rsidP="003F7F91">
      <w:pPr>
        <w:pStyle w:val="LabStepCodeBlockLevel2"/>
      </w:pPr>
    </w:p>
    <w:p w14:paraId="0A24EE3C" w14:textId="77777777" w:rsidR="003F7F91" w:rsidRDefault="003F7F91" w:rsidP="003F7F91">
      <w:pPr>
        <w:pStyle w:val="LabStepCodeBlockLevel2"/>
      </w:pPr>
      <w:r>
        <w:t xml:space="preserve">  this.message.css({</w:t>
      </w:r>
    </w:p>
    <w:p w14:paraId="45D41F55" w14:textId="77777777" w:rsidR="003F7F91" w:rsidRDefault="003F7F91" w:rsidP="003F7F91">
      <w:pPr>
        <w:pStyle w:val="LabStepCodeBlockLevel2"/>
      </w:pPr>
      <w:r>
        <w:t xml:space="preserve">    "width": viewport.width - paddingX,</w:t>
      </w:r>
    </w:p>
    <w:p w14:paraId="75C2C7CF" w14:textId="77777777" w:rsidR="003F7F91" w:rsidRDefault="003F7F91" w:rsidP="003F7F91">
      <w:pPr>
        <w:pStyle w:val="LabStepCodeBlockLevel2"/>
      </w:pPr>
      <w:r>
        <w:t xml:space="preserve">    "height": viewport.height - paddingY,</w:t>
      </w:r>
    </w:p>
    <w:p w14:paraId="4C78386D" w14:textId="77777777" w:rsidR="003F7F91" w:rsidRDefault="003F7F91" w:rsidP="003F7F91">
      <w:pPr>
        <w:pStyle w:val="LabStepCodeBlockLevel2"/>
      </w:pPr>
      <w:r>
        <w:t xml:space="preserve">    "font-size": fontSizeMultiplier</w:t>
      </w:r>
    </w:p>
    <w:p w14:paraId="3B197A8D" w14:textId="77777777" w:rsidR="003F7F91" w:rsidRDefault="003F7F91" w:rsidP="003F7F91">
      <w:pPr>
        <w:pStyle w:val="LabStepCodeBlockLevel2"/>
      </w:pPr>
      <w:r>
        <w:t xml:space="preserve">  });</w:t>
      </w:r>
    </w:p>
    <w:p w14:paraId="5B7F3B9A" w14:textId="77777777" w:rsidR="003F7F91" w:rsidRDefault="003F7F91" w:rsidP="003F7F91">
      <w:pPr>
        <w:pStyle w:val="LabStepCodeBlockLevel2"/>
      </w:pPr>
    </w:p>
    <w:p w14:paraId="6B6AA8D8" w14:textId="78CF5C96" w:rsidR="003F7F91" w:rsidRDefault="003F7F91" w:rsidP="003F7F91">
      <w:pPr>
        <w:pStyle w:val="LabStepCodeBlockLevel2"/>
      </w:pPr>
      <w:r>
        <w:t>}</w:t>
      </w:r>
    </w:p>
    <w:p w14:paraId="77393513" w14:textId="17615984" w:rsidR="003F7F91" w:rsidRDefault="00FC6047" w:rsidP="003F7F91">
      <w:pPr>
        <w:pStyle w:val="LabStepNumberedLevel2"/>
      </w:pPr>
      <w:r>
        <w:t xml:space="preserve">Save your changes to </w:t>
      </w:r>
      <w:proofErr w:type="spellStart"/>
      <w:r w:rsidRPr="00FC6047">
        <w:rPr>
          <w:b/>
        </w:rPr>
        <w:t>visuals.ts</w:t>
      </w:r>
      <w:proofErr w:type="spellEnd"/>
      <w:r>
        <w:t>.</w:t>
      </w:r>
    </w:p>
    <w:p w14:paraId="2A325B5A" w14:textId="5B273BCD" w:rsidR="00FC6047" w:rsidRDefault="00FC6047" w:rsidP="003F7F91">
      <w:pPr>
        <w:pStyle w:val="LabStepNumbered"/>
      </w:pPr>
      <w:r>
        <w:t xml:space="preserve">Modify </w:t>
      </w:r>
      <w:r w:rsidRPr="00FC6047">
        <w:rPr>
          <w:b/>
        </w:rPr>
        <w:t>index.html</w:t>
      </w:r>
      <w:r>
        <w:t xml:space="preserve"> with a script link to </w:t>
      </w:r>
      <w:proofErr w:type="spellStart"/>
      <w:r w:rsidRPr="00FC6047">
        <w:rPr>
          <w:b/>
        </w:rPr>
        <w:t>visuals.ts</w:t>
      </w:r>
      <w:proofErr w:type="spellEnd"/>
      <w:r>
        <w:t>.</w:t>
      </w:r>
    </w:p>
    <w:p w14:paraId="55611D69" w14:textId="5874BAB8" w:rsidR="00FC6047" w:rsidRDefault="00FC6047" w:rsidP="00FC6047">
      <w:pPr>
        <w:pStyle w:val="LabStepNumberedLevel2"/>
      </w:pPr>
      <w:r>
        <w:t xml:space="preserve">Move to the bottom of the body section of </w:t>
      </w:r>
      <w:r w:rsidRPr="00FC6047">
        <w:rPr>
          <w:b/>
        </w:rPr>
        <w:t>index.html</w:t>
      </w:r>
      <w:r>
        <w:t xml:space="preserve"> where you have added script links.</w:t>
      </w:r>
    </w:p>
    <w:p w14:paraId="61683E84" w14:textId="74F95473" w:rsidR="00FC6047" w:rsidRDefault="00FC6047" w:rsidP="00FC6047">
      <w:pPr>
        <w:pStyle w:val="LabStepNumberedLevel2"/>
      </w:pPr>
      <w:r>
        <w:t xml:space="preserve">Add a new script link to </w:t>
      </w:r>
      <w:r w:rsidRPr="00FC6047">
        <w:rPr>
          <w:b/>
        </w:rPr>
        <w:t>visuals.js</w:t>
      </w:r>
      <w:r>
        <w:t xml:space="preserve"> after the scripts links to 3</w:t>
      </w:r>
      <w:r w:rsidRPr="00FC6047">
        <w:rPr>
          <w:vertAlign w:val="superscript"/>
        </w:rPr>
        <w:t>rd</w:t>
      </w:r>
      <w:r>
        <w:t xml:space="preserve"> party JavaScript libraries but before the script link to </w:t>
      </w:r>
      <w:r w:rsidRPr="00FC6047">
        <w:rPr>
          <w:b/>
        </w:rPr>
        <w:t>app.js</w:t>
      </w:r>
      <w:r>
        <w:t>.</w:t>
      </w:r>
    </w:p>
    <w:p w14:paraId="77333FFE" w14:textId="77777777" w:rsidR="00FC6047" w:rsidRPr="00593224" w:rsidRDefault="00FC6047" w:rsidP="00FC6047">
      <w:pPr>
        <w:pStyle w:val="LabStepCodeBlockLevel2"/>
        <w:rPr>
          <w:color w:val="7F7F7F" w:themeColor="text1" w:themeTint="80"/>
        </w:rPr>
      </w:pPr>
      <w:r w:rsidRPr="00593224">
        <w:rPr>
          <w:color w:val="7F7F7F" w:themeColor="text1" w:themeTint="80"/>
        </w:rPr>
        <w:t xml:space="preserve">  &lt;script src="Scripts/jquery-3.1.1.js"&gt;&lt;/script&gt;</w:t>
      </w:r>
    </w:p>
    <w:p w14:paraId="042ADEA6" w14:textId="77777777" w:rsidR="00FC6047" w:rsidRPr="00593224" w:rsidRDefault="00FC6047" w:rsidP="00FC6047">
      <w:pPr>
        <w:pStyle w:val="LabStepCodeBlockLevel2"/>
        <w:rPr>
          <w:color w:val="7F7F7F" w:themeColor="text1" w:themeTint="80"/>
        </w:rPr>
      </w:pPr>
      <w:r w:rsidRPr="00593224">
        <w:rPr>
          <w:color w:val="7F7F7F" w:themeColor="text1" w:themeTint="80"/>
        </w:rPr>
        <w:t xml:space="preserve">  &lt;script src="Scripts/bootstrap.js"&gt;&lt;/script&gt;</w:t>
      </w:r>
    </w:p>
    <w:p w14:paraId="7BAC4504" w14:textId="77777777" w:rsidR="00FC6047" w:rsidRPr="00593224" w:rsidRDefault="00FC6047" w:rsidP="00FC6047">
      <w:pPr>
        <w:pStyle w:val="LabStepCodeBlockLevel2"/>
        <w:rPr>
          <w:color w:val="7F7F7F" w:themeColor="text1" w:themeTint="80"/>
        </w:rPr>
      </w:pPr>
      <w:r w:rsidRPr="00593224">
        <w:rPr>
          <w:color w:val="7F7F7F" w:themeColor="text1" w:themeTint="80"/>
        </w:rPr>
        <w:t xml:space="preserve">  &lt;script src="Scripts/d3/d3.js"&gt;&lt;/script&gt;</w:t>
      </w:r>
    </w:p>
    <w:p w14:paraId="1AE0ABEF" w14:textId="77777777" w:rsidR="00FC6047" w:rsidRDefault="00FC6047" w:rsidP="00FC6047">
      <w:pPr>
        <w:pStyle w:val="LabStepCodeBlockLevel2"/>
      </w:pPr>
      <w:r>
        <w:t xml:space="preserve">  &lt;script src="App/visuals.js"&gt;&lt;/script&gt;</w:t>
      </w:r>
    </w:p>
    <w:p w14:paraId="38309E81" w14:textId="77777777" w:rsidR="00FC6047" w:rsidRPr="00593224" w:rsidRDefault="00FC6047" w:rsidP="00FC6047">
      <w:pPr>
        <w:pStyle w:val="LabStepCodeBlockLevel2"/>
        <w:rPr>
          <w:color w:val="7F7F7F" w:themeColor="text1" w:themeTint="80"/>
        </w:rPr>
      </w:pPr>
      <w:r w:rsidRPr="00593224">
        <w:rPr>
          <w:color w:val="7F7F7F" w:themeColor="text1" w:themeTint="80"/>
        </w:rPr>
        <w:t xml:space="preserve">  &lt;script src="App/app.js"&gt;&lt;/script&gt;</w:t>
      </w:r>
    </w:p>
    <w:p w14:paraId="3C3D9AEC" w14:textId="77777777" w:rsidR="00FC6047" w:rsidRPr="00593224" w:rsidRDefault="00FC6047" w:rsidP="00FC6047">
      <w:pPr>
        <w:pStyle w:val="LabStepCodeBlockLevel2"/>
        <w:rPr>
          <w:color w:val="7F7F7F" w:themeColor="text1" w:themeTint="80"/>
        </w:rPr>
      </w:pPr>
    </w:p>
    <w:p w14:paraId="226D2455" w14:textId="77777777" w:rsidR="00FC6047" w:rsidRPr="00593224" w:rsidRDefault="00FC6047" w:rsidP="00FC6047">
      <w:pPr>
        <w:pStyle w:val="LabStepCodeBlockLevel2"/>
        <w:rPr>
          <w:color w:val="7F7F7F" w:themeColor="text1" w:themeTint="80"/>
        </w:rPr>
      </w:pPr>
      <w:r w:rsidRPr="00593224">
        <w:rPr>
          <w:color w:val="7F7F7F" w:themeColor="text1" w:themeTint="80"/>
        </w:rPr>
        <w:t>&lt;/body&gt;</w:t>
      </w:r>
    </w:p>
    <w:p w14:paraId="50178720" w14:textId="77777777" w:rsidR="00FC6047" w:rsidRDefault="00FC6047" w:rsidP="00FC6047">
      <w:pPr>
        <w:pStyle w:val="LabStepCodeBlockLevel2"/>
      </w:pPr>
      <w:r w:rsidRPr="00593224">
        <w:rPr>
          <w:color w:val="7F7F7F" w:themeColor="text1" w:themeTint="80"/>
        </w:rPr>
        <w:t>&lt;/html&gt;</w:t>
      </w:r>
    </w:p>
    <w:p w14:paraId="31A7C3F2" w14:textId="4ED34766" w:rsidR="00FC6047" w:rsidRDefault="00FC6047" w:rsidP="00FC6047">
      <w:pPr>
        <w:pStyle w:val="LabStepNumberedLevel2"/>
      </w:pPr>
      <w:r>
        <w:t xml:space="preserve">Save changes to </w:t>
      </w:r>
      <w:r w:rsidRPr="00FC6047">
        <w:rPr>
          <w:b/>
        </w:rPr>
        <w:t>index.html</w:t>
      </w:r>
      <w:r>
        <w:t>.</w:t>
      </w:r>
    </w:p>
    <w:p w14:paraId="68C9FD3D" w14:textId="0E9054A0" w:rsidR="003F7F91" w:rsidRDefault="00FC6047" w:rsidP="003F7F91">
      <w:pPr>
        <w:pStyle w:val="LabStepNumbered"/>
      </w:pPr>
      <w:r>
        <w:t xml:space="preserve">Modify the HTML </w:t>
      </w:r>
      <w:r w:rsidR="00553C72">
        <w:t xml:space="preserve">inside </w:t>
      </w:r>
      <w:r w:rsidR="00553C72" w:rsidRPr="00553C72">
        <w:rPr>
          <w:b/>
        </w:rPr>
        <w:t>index.html</w:t>
      </w:r>
      <w:r w:rsidR="00553C72">
        <w:t xml:space="preserve"> </w:t>
      </w:r>
      <w:r>
        <w:t xml:space="preserve">to provide the user with a </w:t>
      </w:r>
      <w:r w:rsidR="00553C72">
        <w:t xml:space="preserve">left </w:t>
      </w:r>
      <w:r>
        <w:t>navigation menu for loading custom visuals.</w:t>
      </w:r>
    </w:p>
    <w:p w14:paraId="1007F58F" w14:textId="0B4677A9" w:rsidR="003F7F91" w:rsidRDefault="00FC6047" w:rsidP="003F7F91">
      <w:pPr>
        <w:pStyle w:val="LabStepNumberedLevel2"/>
      </w:pPr>
      <w:r>
        <w:t xml:space="preserve">Inside </w:t>
      </w:r>
      <w:r w:rsidRPr="00FC6047">
        <w:rPr>
          <w:b/>
        </w:rPr>
        <w:t>index.html</w:t>
      </w:r>
      <w:r>
        <w:t xml:space="preserve">, locate the </w:t>
      </w:r>
      <w:r w:rsidRPr="00FC6047">
        <w:rPr>
          <w:b/>
        </w:rPr>
        <w:t>div</w:t>
      </w:r>
      <w:r>
        <w:t xml:space="preserve"> element</w:t>
      </w:r>
      <w:r w:rsidR="00553C72">
        <w:t>s</w:t>
      </w:r>
      <w:r>
        <w:t xml:space="preserve"> with </w:t>
      </w:r>
      <w:r w:rsidR="00553C72">
        <w:t xml:space="preserve">the </w:t>
      </w:r>
      <w:r>
        <w:t xml:space="preserve">id </w:t>
      </w:r>
      <w:r w:rsidR="00553C72">
        <w:t xml:space="preserve">values of </w:t>
      </w:r>
      <w:r w:rsidRPr="00FC6047">
        <w:rPr>
          <w:b/>
        </w:rPr>
        <w:t>left-</w:t>
      </w:r>
      <w:proofErr w:type="spellStart"/>
      <w:r w:rsidRPr="00FC6047">
        <w:rPr>
          <w:b/>
        </w:rPr>
        <w:t>nav</w:t>
      </w:r>
      <w:proofErr w:type="spellEnd"/>
      <w:r w:rsidR="00553C72">
        <w:t xml:space="preserve"> and </w:t>
      </w:r>
      <w:r w:rsidR="00553C72" w:rsidRPr="00553C72">
        <w:rPr>
          <w:b/>
        </w:rPr>
        <w:t>content-box</w:t>
      </w:r>
      <w:r w:rsidR="00553C72">
        <w:t>.</w:t>
      </w:r>
    </w:p>
    <w:p w14:paraId="506C7F94" w14:textId="77777777" w:rsidR="00553C72" w:rsidRPr="00553C72" w:rsidRDefault="00553C72" w:rsidP="00553C72">
      <w:pPr>
        <w:pStyle w:val="LabStepCodeBlockLevel2"/>
        <w:rPr>
          <w:color w:val="7F7F7F" w:themeColor="text1" w:themeTint="80"/>
        </w:rPr>
      </w:pPr>
      <w:r w:rsidRPr="00553C72">
        <w:rPr>
          <w:color w:val="7F7F7F" w:themeColor="text1" w:themeTint="80"/>
        </w:rPr>
        <w:t>&lt;body&gt;</w:t>
      </w:r>
    </w:p>
    <w:p w14:paraId="6D673A30" w14:textId="77777777" w:rsidR="00553C72" w:rsidRPr="00553C72" w:rsidRDefault="00553C72" w:rsidP="00553C72">
      <w:pPr>
        <w:pStyle w:val="LabStepCodeBlockLevel2"/>
        <w:rPr>
          <w:color w:val="7F7F7F" w:themeColor="text1" w:themeTint="80"/>
        </w:rPr>
      </w:pPr>
    </w:p>
    <w:p w14:paraId="2C303315" w14:textId="77777777" w:rsidR="00553C72" w:rsidRPr="00553C72" w:rsidRDefault="00553C72" w:rsidP="00553C72">
      <w:pPr>
        <w:pStyle w:val="LabStepCodeBlockLevel2"/>
        <w:rPr>
          <w:color w:val="7F7F7F" w:themeColor="text1" w:themeTint="80"/>
        </w:rPr>
      </w:pPr>
      <w:r w:rsidRPr="00553C72">
        <w:rPr>
          <w:color w:val="7F7F7F" w:themeColor="text1" w:themeTint="80"/>
        </w:rPr>
        <w:t xml:space="preserve">  &lt;div id="banner"&gt;</w:t>
      </w:r>
    </w:p>
    <w:p w14:paraId="502478FB" w14:textId="77777777" w:rsidR="00553C72" w:rsidRPr="00553C72" w:rsidRDefault="00553C72" w:rsidP="00553C72">
      <w:pPr>
        <w:pStyle w:val="LabStepCodeBlockLevel2"/>
        <w:rPr>
          <w:color w:val="7F7F7F" w:themeColor="text1" w:themeTint="80"/>
        </w:rPr>
      </w:pPr>
      <w:r w:rsidRPr="00553C72">
        <w:rPr>
          <w:color w:val="7F7F7F" w:themeColor="text1" w:themeTint="80"/>
        </w:rPr>
        <w:t xml:space="preserve">    &lt;div id="app-icon"&gt;&lt;/div&gt;</w:t>
      </w:r>
    </w:p>
    <w:p w14:paraId="2242128C" w14:textId="77777777" w:rsidR="00553C72" w:rsidRPr="00553C72" w:rsidRDefault="00553C72" w:rsidP="00553C72">
      <w:pPr>
        <w:pStyle w:val="LabStepCodeBlockLevel2"/>
        <w:rPr>
          <w:color w:val="7F7F7F" w:themeColor="text1" w:themeTint="80"/>
        </w:rPr>
      </w:pPr>
      <w:r w:rsidRPr="00553C72">
        <w:rPr>
          <w:color w:val="7F7F7F" w:themeColor="text1" w:themeTint="80"/>
        </w:rPr>
        <w:t xml:space="preserve">    &lt;div id="app-title"&gt;</w:t>
      </w:r>
    </w:p>
    <w:p w14:paraId="5BCE44C6" w14:textId="77777777" w:rsidR="00553C72" w:rsidRPr="00553C72" w:rsidRDefault="00553C72" w:rsidP="00553C72">
      <w:pPr>
        <w:pStyle w:val="LabStepCodeBlockLevel2"/>
        <w:rPr>
          <w:color w:val="7F7F7F" w:themeColor="text1" w:themeTint="80"/>
        </w:rPr>
      </w:pPr>
      <w:r w:rsidRPr="00553C72">
        <w:rPr>
          <w:color w:val="7F7F7F" w:themeColor="text1" w:themeTint="80"/>
        </w:rPr>
        <w:t xml:space="preserve">      D3 Lab&lt;span id="visualName"&gt;&lt;/span&gt;</w:t>
      </w:r>
    </w:p>
    <w:p w14:paraId="13313773" w14:textId="77777777" w:rsidR="00553C72" w:rsidRPr="00553C72" w:rsidRDefault="00553C72" w:rsidP="00553C72">
      <w:pPr>
        <w:pStyle w:val="LabStepCodeBlockLevel2"/>
        <w:rPr>
          <w:color w:val="7F7F7F" w:themeColor="text1" w:themeTint="80"/>
        </w:rPr>
      </w:pPr>
      <w:r w:rsidRPr="00553C72">
        <w:rPr>
          <w:color w:val="7F7F7F" w:themeColor="text1" w:themeTint="80"/>
        </w:rPr>
        <w:t xml:space="preserve">    &lt;/div&gt;</w:t>
      </w:r>
    </w:p>
    <w:p w14:paraId="6228F03F" w14:textId="77777777" w:rsidR="00553C72" w:rsidRPr="00553C72" w:rsidRDefault="00553C72" w:rsidP="00553C72">
      <w:pPr>
        <w:pStyle w:val="LabStepCodeBlockLevel2"/>
        <w:rPr>
          <w:color w:val="7F7F7F" w:themeColor="text1" w:themeTint="80"/>
        </w:rPr>
      </w:pPr>
      <w:r w:rsidRPr="00553C72">
        <w:rPr>
          <w:color w:val="7F7F7F" w:themeColor="text1" w:themeTint="80"/>
        </w:rPr>
        <w:t xml:space="preserve">  &lt;/div&gt;</w:t>
      </w:r>
    </w:p>
    <w:p w14:paraId="579586F0" w14:textId="77777777" w:rsidR="00553C72" w:rsidRDefault="00553C72" w:rsidP="00553C72">
      <w:pPr>
        <w:pStyle w:val="LabStepCodeBlockLevel2"/>
      </w:pPr>
    </w:p>
    <w:p w14:paraId="1E668E2A" w14:textId="77777777" w:rsidR="00553C72" w:rsidRDefault="00553C72" w:rsidP="00553C72">
      <w:pPr>
        <w:pStyle w:val="LabStepCodeBlockLevel2"/>
      </w:pPr>
      <w:r>
        <w:t xml:space="preserve">  &lt;div id="left-nav"&gt;&lt;/div&gt;</w:t>
      </w:r>
    </w:p>
    <w:p w14:paraId="5F68A717" w14:textId="77777777" w:rsidR="00553C72" w:rsidRDefault="00553C72" w:rsidP="00553C72">
      <w:pPr>
        <w:pStyle w:val="LabStepCodeBlockLevel2"/>
      </w:pPr>
    </w:p>
    <w:p w14:paraId="4CDF0249" w14:textId="77777777" w:rsidR="00553C72" w:rsidRDefault="00553C72" w:rsidP="00553C72">
      <w:pPr>
        <w:pStyle w:val="LabStepCodeBlockLevel2"/>
      </w:pPr>
      <w:r>
        <w:t xml:space="preserve">  &lt;div id="content-box" &gt;&lt;/div&gt;</w:t>
      </w:r>
    </w:p>
    <w:p w14:paraId="226777B3" w14:textId="77777777" w:rsidR="00553C72" w:rsidRDefault="00553C72" w:rsidP="00553C72">
      <w:pPr>
        <w:pStyle w:val="LabStepCodeBlockLevel2"/>
      </w:pPr>
    </w:p>
    <w:p w14:paraId="211DF156" w14:textId="7667C4F2" w:rsidR="00553C72" w:rsidRPr="00553C72" w:rsidRDefault="00553C72" w:rsidP="00553C72">
      <w:pPr>
        <w:pStyle w:val="LabStepCodeBlockLevel2"/>
        <w:rPr>
          <w:color w:val="7F7F7F" w:themeColor="text1" w:themeTint="80"/>
        </w:rPr>
      </w:pPr>
      <w:r w:rsidRPr="00553C72">
        <w:rPr>
          <w:color w:val="7F7F7F" w:themeColor="text1" w:themeTint="80"/>
        </w:rPr>
        <w:t>&lt;/body&gt;</w:t>
      </w:r>
    </w:p>
    <w:p w14:paraId="3B72219C" w14:textId="11AEDD49" w:rsidR="00FC6047" w:rsidRDefault="00FC6047" w:rsidP="003F7F91">
      <w:pPr>
        <w:pStyle w:val="LabStepNumberedLevel2"/>
      </w:pPr>
      <w:r>
        <w:t xml:space="preserve">Replace the existing </w:t>
      </w:r>
      <w:r w:rsidRPr="00FC6047">
        <w:rPr>
          <w:b/>
        </w:rPr>
        <w:t>left-</w:t>
      </w:r>
      <w:proofErr w:type="spellStart"/>
      <w:r w:rsidRPr="00FC6047">
        <w:rPr>
          <w:b/>
        </w:rPr>
        <w:t>nav</w:t>
      </w:r>
      <w:proofErr w:type="spellEnd"/>
      <w:r>
        <w:t xml:space="preserve"> div element inside </w:t>
      </w:r>
      <w:r w:rsidRPr="00FC6047">
        <w:rPr>
          <w:b/>
        </w:rPr>
        <w:t>index.html</w:t>
      </w:r>
      <w:r>
        <w:t xml:space="preserve"> by copying and pasting the following HTML code.</w:t>
      </w:r>
    </w:p>
    <w:p w14:paraId="01D04651" w14:textId="77777777" w:rsidR="003F7F91" w:rsidRDefault="003F7F91" w:rsidP="003F7F91">
      <w:pPr>
        <w:pStyle w:val="LabStepCodeBlockLevel2"/>
      </w:pPr>
      <w:r>
        <w:t>&lt;div id="left-nav" class="navigationPane navigationPaneCollapsed" &gt;</w:t>
      </w:r>
    </w:p>
    <w:p w14:paraId="2E263A43" w14:textId="77777777" w:rsidR="003F7F91" w:rsidRDefault="003F7F91" w:rsidP="003F7F91">
      <w:pPr>
        <w:pStyle w:val="LabStepCodeBlockLevel2"/>
      </w:pPr>
      <w:r>
        <w:t xml:space="preserve">  &lt;div id="left-nav-body"&gt;</w:t>
      </w:r>
    </w:p>
    <w:p w14:paraId="0B95F5F6" w14:textId="77777777" w:rsidR="003F7F91" w:rsidRDefault="003F7F91" w:rsidP="003F7F91">
      <w:pPr>
        <w:pStyle w:val="LabStepCodeBlockLevel2"/>
      </w:pPr>
      <w:r>
        <w:t xml:space="preserve">    &lt;div class="leftNavSection"&gt;</w:t>
      </w:r>
    </w:p>
    <w:p w14:paraId="13098BC7" w14:textId="77777777" w:rsidR="003F7F91" w:rsidRDefault="003F7F91" w:rsidP="003F7F91">
      <w:pPr>
        <w:pStyle w:val="LabStepCodeBlockLevel2"/>
      </w:pPr>
      <w:r>
        <w:t xml:space="preserve">      &lt;div id="left-nav-toggle"&gt;</w:t>
      </w:r>
    </w:p>
    <w:p w14:paraId="7044079D" w14:textId="77777777" w:rsidR="003F7F91" w:rsidRDefault="003F7F91" w:rsidP="003F7F91">
      <w:pPr>
        <w:pStyle w:val="LabStepCodeBlockLevel2"/>
      </w:pPr>
      <w:r>
        <w:t xml:space="preserve">        &lt;div class="leftNavIcon fa fa-bar-chart"&gt;&lt;/div&gt;</w:t>
      </w:r>
    </w:p>
    <w:p w14:paraId="7CE50652" w14:textId="77777777" w:rsidR="003F7F91" w:rsidRDefault="003F7F91" w:rsidP="003F7F91">
      <w:pPr>
        <w:pStyle w:val="LabStepCodeBlockLevel2"/>
      </w:pPr>
      <w:r>
        <w:t xml:space="preserve">        &lt;div class="leftNavTitle leftNavItem leftNavHide"&gt;Visual Picker&lt;/div&gt;</w:t>
      </w:r>
    </w:p>
    <w:p w14:paraId="79307464" w14:textId="77777777" w:rsidR="003F7F91" w:rsidRDefault="003F7F91" w:rsidP="003F7F91">
      <w:pPr>
        <w:pStyle w:val="LabStepCodeBlockLevel2"/>
      </w:pPr>
      <w:r>
        <w:t xml:space="preserve">      &lt;/div&gt;</w:t>
      </w:r>
    </w:p>
    <w:p w14:paraId="52EE233A" w14:textId="77777777" w:rsidR="003F7F91" w:rsidRDefault="003F7F91" w:rsidP="003F7F91">
      <w:pPr>
        <w:pStyle w:val="LabStepCodeBlockLevel2"/>
      </w:pPr>
      <w:r>
        <w:t xml:space="preserve">      &lt;ul id="visualPickerMenu" class="leftNavMenu leftNavItem leftNavHide"&gt;</w:t>
      </w:r>
    </w:p>
    <w:p w14:paraId="14CA4E80" w14:textId="77777777" w:rsidR="003F7F91" w:rsidRDefault="003F7F91" w:rsidP="003F7F91">
      <w:pPr>
        <w:pStyle w:val="LabStepCodeBlockLevel2"/>
      </w:pPr>
      <w:r>
        <w:t xml:space="preserve">      &lt;/ul&gt;</w:t>
      </w:r>
    </w:p>
    <w:p w14:paraId="30324397" w14:textId="77777777" w:rsidR="003F7F91" w:rsidRDefault="003F7F91" w:rsidP="003F7F91">
      <w:pPr>
        <w:pStyle w:val="LabStepCodeBlockLevel2"/>
      </w:pPr>
      <w:r>
        <w:t xml:space="preserve">    &lt;/div&gt;</w:t>
      </w:r>
    </w:p>
    <w:p w14:paraId="1357CF73" w14:textId="77777777" w:rsidR="003F7F91" w:rsidRDefault="003F7F91" w:rsidP="003F7F91">
      <w:pPr>
        <w:pStyle w:val="LabStepCodeBlockLevel2"/>
      </w:pPr>
      <w:r>
        <w:t xml:space="preserve">  &lt;/div&gt;</w:t>
      </w:r>
    </w:p>
    <w:p w14:paraId="066437BF" w14:textId="2ABE2F38" w:rsidR="003F7F91" w:rsidRDefault="003F7F91" w:rsidP="003F7F91">
      <w:pPr>
        <w:pStyle w:val="LabStepCodeBlockLevel2"/>
      </w:pPr>
      <w:r>
        <w:t>&lt;/div&gt;</w:t>
      </w:r>
    </w:p>
    <w:p w14:paraId="34270D06" w14:textId="4A2C7A06" w:rsidR="003F7F91" w:rsidRDefault="00553C72" w:rsidP="003F7F91">
      <w:pPr>
        <w:pStyle w:val="LabStepNumberedLevel2"/>
      </w:pPr>
      <w:r>
        <w:t xml:space="preserve">Replace the existing </w:t>
      </w:r>
      <w:r>
        <w:rPr>
          <w:b/>
        </w:rPr>
        <w:t>content-box</w:t>
      </w:r>
      <w:r>
        <w:t xml:space="preserve"> div element inside </w:t>
      </w:r>
      <w:r w:rsidRPr="00FC6047">
        <w:rPr>
          <w:b/>
        </w:rPr>
        <w:t>index.html</w:t>
      </w:r>
      <w:r>
        <w:t xml:space="preserve"> by copying and pasting the following HTML code.</w:t>
      </w:r>
    </w:p>
    <w:p w14:paraId="3FBC4154" w14:textId="42484A18" w:rsidR="0026760E" w:rsidRDefault="0026760E" w:rsidP="0026760E">
      <w:pPr>
        <w:pStyle w:val="LabStepCodeBlockLevel2"/>
      </w:pPr>
      <w:r>
        <w:lastRenderedPageBreak/>
        <w:t>&lt;div id="content-bo</w:t>
      </w:r>
      <w:r w:rsidR="00553C72">
        <w:t>x</w:t>
      </w:r>
      <w:r>
        <w:t>" class="contentBody contentBodyNavigationCollapsed"&gt;</w:t>
      </w:r>
    </w:p>
    <w:p w14:paraId="34230111" w14:textId="77777777" w:rsidR="0026760E" w:rsidRDefault="0026760E" w:rsidP="0026760E">
      <w:pPr>
        <w:pStyle w:val="LabStepCodeBlockLevel2"/>
      </w:pPr>
      <w:r>
        <w:t xml:space="preserve">  &lt;div id="viz" /&gt;</w:t>
      </w:r>
    </w:p>
    <w:p w14:paraId="62305904" w14:textId="3DECC2F1" w:rsidR="003F7F91" w:rsidRDefault="0026760E" w:rsidP="0026760E">
      <w:pPr>
        <w:pStyle w:val="LabStepCodeBlockLevel2"/>
      </w:pPr>
      <w:r>
        <w:t>&lt;/div&gt;</w:t>
      </w:r>
    </w:p>
    <w:p w14:paraId="2D3724D0" w14:textId="6C678805" w:rsidR="0026760E" w:rsidRDefault="00553C72" w:rsidP="0026760E">
      <w:pPr>
        <w:pStyle w:val="LabStepNumbered"/>
      </w:pPr>
      <w:r>
        <w:t xml:space="preserve">Replace the TypeScript code </w:t>
      </w:r>
      <w:r w:rsidR="00D27786">
        <w:t>you</w:t>
      </w:r>
      <w:r>
        <w:t xml:space="preserve"> </w:t>
      </w:r>
      <w:r w:rsidR="00D27786">
        <w:t xml:space="preserve">have written </w:t>
      </w:r>
      <w:r>
        <w:t xml:space="preserve">inside </w:t>
      </w:r>
      <w:proofErr w:type="spellStart"/>
      <w:r w:rsidR="00D27786">
        <w:rPr>
          <w:b/>
        </w:rPr>
        <w:t>a</w:t>
      </w:r>
      <w:r w:rsidR="0026760E" w:rsidRPr="00D27786">
        <w:rPr>
          <w:b/>
        </w:rPr>
        <w:t>pp.ts</w:t>
      </w:r>
      <w:proofErr w:type="spellEnd"/>
      <w:r>
        <w:t xml:space="preserve"> with </w:t>
      </w:r>
      <w:r w:rsidR="00F32740">
        <w:t>some pre-provided code to initialize the app’s navigation scheme.</w:t>
      </w:r>
    </w:p>
    <w:p w14:paraId="05B24D15" w14:textId="77777777" w:rsidR="00D27786" w:rsidRPr="00D27786" w:rsidRDefault="00D27786" w:rsidP="00D27786">
      <w:pPr>
        <w:numPr>
          <w:ilvl w:val="1"/>
          <w:numId w:val="6"/>
        </w:numPr>
        <w:spacing w:before="80" w:after="40"/>
        <w:rPr>
          <w:rFonts w:eastAsia="Times New Roman" w:cs="Times New Roman"/>
          <w:sz w:val="18"/>
        </w:rPr>
      </w:pPr>
      <w:r w:rsidRPr="00D27786">
        <w:rPr>
          <w:rFonts w:eastAsia="Times New Roman" w:cs="Times New Roman"/>
          <w:sz w:val="18"/>
        </w:rPr>
        <w:t xml:space="preserve">Using Windows Explorer, locate the file named </w:t>
      </w:r>
      <w:r w:rsidRPr="00D27786">
        <w:rPr>
          <w:rFonts w:eastAsia="Times New Roman" w:cs="Times New Roman"/>
          <w:b/>
          <w:sz w:val="18"/>
        </w:rPr>
        <w:t>AsyncInMemoryProductDataService.cs.txt</w:t>
      </w:r>
      <w:r w:rsidRPr="00D27786">
        <w:rPr>
          <w:rFonts w:eastAsia="Times New Roman" w:cs="Times New Roman"/>
          <w:sz w:val="18"/>
        </w:rPr>
        <w:t xml:space="preserve"> in the </w:t>
      </w:r>
      <w:r w:rsidRPr="00D27786">
        <w:rPr>
          <w:rFonts w:eastAsia="Times New Roman" w:cs="Times New Roman"/>
          <w:b/>
          <w:sz w:val="18"/>
        </w:rPr>
        <w:t>Students</w:t>
      </w:r>
      <w:r w:rsidRPr="00D27786">
        <w:rPr>
          <w:rFonts w:eastAsia="Times New Roman" w:cs="Times New Roman"/>
          <w:sz w:val="18"/>
        </w:rPr>
        <w:t xml:space="preserve"> folder.</w:t>
      </w:r>
    </w:p>
    <w:p w14:paraId="2443C512" w14:textId="2589596B" w:rsidR="00D27786" w:rsidRPr="00D27786" w:rsidRDefault="00D27786" w:rsidP="00D27786">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792"/>
        <w:contextualSpacing/>
        <w:rPr>
          <w:rFonts w:ascii="Lucida Console" w:eastAsia="Times New Roman" w:hAnsi="Lucida Console" w:cs="Times New Roman"/>
          <w:b/>
          <w:noProof/>
          <w:color w:val="000000" w:themeColor="text1"/>
          <w:sz w:val="16"/>
        </w:rPr>
      </w:pPr>
      <w:r w:rsidRPr="00D27786">
        <w:rPr>
          <w:rFonts w:ascii="Lucida Console" w:eastAsia="Times New Roman" w:hAnsi="Lucida Console" w:cs="Times New Roman"/>
          <w:b/>
          <w:noProof/>
          <w:color w:val="000000" w:themeColor="text1"/>
          <w:sz w:val="16"/>
        </w:rPr>
        <w:t>C:\Student\Module\04_IntroToD3\Lab\StarterFiles</w:t>
      </w:r>
      <w:r>
        <w:rPr>
          <w:rFonts w:ascii="Lucida Console" w:eastAsia="Times New Roman" w:hAnsi="Lucida Console" w:cs="Times New Roman"/>
          <w:b/>
          <w:noProof/>
          <w:color w:val="000000" w:themeColor="text1"/>
          <w:sz w:val="16"/>
        </w:rPr>
        <w:t>\app.ts</w:t>
      </w:r>
      <w:r w:rsidRPr="00D27786">
        <w:rPr>
          <w:rFonts w:ascii="Lucida Console" w:eastAsia="Times New Roman" w:hAnsi="Lucida Console" w:cs="Times New Roman"/>
          <w:b/>
          <w:noProof/>
          <w:color w:val="000000" w:themeColor="text1"/>
          <w:sz w:val="16"/>
        </w:rPr>
        <w:t>.txt</w:t>
      </w:r>
    </w:p>
    <w:p w14:paraId="56EBFDFB" w14:textId="1CF0BE5A" w:rsidR="00D27786" w:rsidRPr="00D27786" w:rsidRDefault="00D27786" w:rsidP="00D27786">
      <w:pPr>
        <w:numPr>
          <w:ilvl w:val="1"/>
          <w:numId w:val="6"/>
        </w:numPr>
        <w:spacing w:before="80" w:after="40"/>
        <w:rPr>
          <w:rFonts w:eastAsia="Times New Roman" w:cs="Times New Roman"/>
          <w:sz w:val="18"/>
        </w:rPr>
      </w:pPr>
      <w:r w:rsidRPr="00D27786">
        <w:rPr>
          <w:rFonts w:eastAsia="Times New Roman" w:cs="Times New Roman"/>
          <w:sz w:val="18"/>
        </w:rPr>
        <w:t xml:space="preserve">Double-click on </w:t>
      </w:r>
      <w:r>
        <w:rPr>
          <w:rFonts w:ascii="Lucida Console" w:eastAsia="Times New Roman" w:hAnsi="Lucida Console" w:cs="Times New Roman"/>
          <w:b/>
          <w:noProof/>
          <w:color w:val="000000" w:themeColor="text1"/>
          <w:sz w:val="16"/>
        </w:rPr>
        <w:t>app.ts</w:t>
      </w:r>
      <w:r w:rsidRPr="00D27786">
        <w:rPr>
          <w:rFonts w:ascii="Lucida Console" w:eastAsia="Times New Roman" w:hAnsi="Lucida Console" w:cs="Times New Roman"/>
          <w:b/>
          <w:noProof/>
          <w:color w:val="000000" w:themeColor="text1"/>
          <w:sz w:val="16"/>
        </w:rPr>
        <w:t>.txt</w:t>
      </w:r>
      <w:r w:rsidRPr="00D27786">
        <w:rPr>
          <w:rFonts w:eastAsia="Times New Roman" w:cs="Times New Roman"/>
          <w:sz w:val="18"/>
        </w:rPr>
        <w:t xml:space="preserve"> to open this file in Notepad.</w:t>
      </w:r>
    </w:p>
    <w:p w14:paraId="367B7A19" w14:textId="0DDE95AE" w:rsidR="00D27786" w:rsidRPr="00D27786" w:rsidRDefault="00D27786" w:rsidP="00D27786">
      <w:pPr>
        <w:numPr>
          <w:ilvl w:val="1"/>
          <w:numId w:val="6"/>
        </w:numPr>
        <w:spacing w:before="80" w:after="40"/>
        <w:rPr>
          <w:rFonts w:eastAsia="Times New Roman" w:cs="Times New Roman"/>
          <w:sz w:val="18"/>
        </w:rPr>
      </w:pPr>
      <w:r w:rsidRPr="00D27786">
        <w:rPr>
          <w:rFonts w:eastAsia="Times New Roman" w:cs="Times New Roman"/>
          <w:sz w:val="18"/>
        </w:rPr>
        <w:t xml:space="preserve">Copy the contents of </w:t>
      </w:r>
      <w:r>
        <w:rPr>
          <w:rFonts w:ascii="Lucida Console" w:eastAsia="Times New Roman" w:hAnsi="Lucida Console" w:cs="Times New Roman"/>
          <w:b/>
          <w:noProof/>
          <w:color w:val="000000" w:themeColor="text1"/>
          <w:sz w:val="16"/>
        </w:rPr>
        <w:t>app.ts</w:t>
      </w:r>
      <w:r w:rsidRPr="00D27786">
        <w:rPr>
          <w:rFonts w:ascii="Lucida Console" w:eastAsia="Times New Roman" w:hAnsi="Lucida Console" w:cs="Times New Roman"/>
          <w:b/>
          <w:noProof/>
          <w:color w:val="000000" w:themeColor="text1"/>
          <w:sz w:val="16"/>
        </w:rPr>
        <w:t>.txt</w:t>
      </w:r>
      <w:r w:rsidRPr="00D27786">
        <w:rPr>
          <w:rFonts w:eastAsia="Times New Roman" w:cs="Times New Roman"/>
          <w:sz w:val="18"/>
        </w:rPr>
        <w:t xml:space="preserve"> to the Windows clipboard.</w:t>
      </w:r>
    </w:p>
    <w:p w14:paraId="3A07EAD9" w14:textId="14951FC9" w:rsidR="00D27786" w:rsidRPr="00D27786" w:rsidRDefault="00D27786" w:rsidP="00D27786">
      <w:pPr>
        <w:numPr>
          <w:ilvl w:val="1"/>
          <w:numId w:val="6"/>
        </w:numPr>
        <w:spacing w:before="80" w:after="40"/>
        <w:rPr>
          <w:rFonts w:eastAsia="Times New Roman" w:cs="Times New Roman"/>
          <w:sz w:val="18"/>
        </w:rPr>
      </w:pPr>
      <w:r w:rsidRPr="00D27786">
        <w:rPr>
          <w:rFonts w:eastAsia="Times New Roman" w:cs="Times New Roman"/>
          <w:sz w:val="18"/>
        </w:rPr>
        <w:t xml:space="preserve">Return to Visual Studio and place the cursor inside the editor window for </w:t>
      </w:r>
      <w:proofErr w:type="spellStart"/>
      <w:r>
        <w:rPr>
          <w:rFonts w:eastAsia="Times New Roman" w:cs="Times New Roman"/>
          <w:b/>
          <w:sz w:val="18"/>
        </w:rPr>
        <w:t>app</w:t>
      </w:r>
      <w:r w:rsidRPr="00D27786">
        <w:rPr>
          <w:rFonts w:eastAsia="Times New Roman" w:cs="Times New Roman"/>
          <w:b/>
          <w:sz w:val="18"/>
        </w:rPr>
        <w:t>.ts</w:t>
      </w:r>
      <w:proofErr w:type="spellEnd"/>
      <w:r w:rsidRPr="00D27786">
        <w:rPr>
          <w:rFonts w:eastAsia="Times New Roman" w:cs="Times New Roman"/>
          <w:sz w:val="18"/>
        </w:rPr>
        <w:t>.</w:t>
      </w:r>
    </w:p>
    <w:p w14:paraId="5090ECC5" w14:textId="2655A336" w:rsidR="0026760E" w:rsidRDefault="00D27786" w:rsidP="0026760E">
      <w:pPr>
        <w:pStyle w:val="LabStepNumberedLevel2"/>
      </w:pPr>
      <w:r>
        <w:t xml:space="preserve">The code you have added inside </w:t>
      </w:r>
      <w:proofErr w:type="spellStart"/>
      <w:r w:rsidRPr="00D27786">
        <w:rPr>
          <w:b/>
        </w:rPr>
        <w:t>app.ts</w:t>
      </w:r>
      <w:proofErr w:type="spellEnd"/>
      <w:r>
        <w:t xml:space="preserve"> should now match the code shown in the following screenshot.</w:t>
      </w:r>
    </w:p>
    <w:p w14:paraId="0DE53A27" w14:textId="40E94B27" w:rsidR="0026760E" w:rsidRDefault="0026760E" w:rsidP="0026760E">
      <w:pPr>
        <w:pStyle w:val="LabStepScreenshotLevel2"/>
      </w:pPr>
      <w:r>
        <w:drawing>
          <wp:inline distT="0" distB="0" distL="0" distR="0" wp14:anchorId="0B9E470D" wp14:editId="3DB23887">
            <wp:extent cx="2690105" cy="1962150"/>
            <wp:effectExtent l="19050" t="19050" r="152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8133" cy="1968005"/>
                    </a:xfrm>
                    <a:prstGeom prst="rect">
                      <a:avLst/>
                    </a:prstGeom>
                    <a:noFill/>
                    <a:ln>
                      <a:solidFill>
                        <a:schemeClr val="tx1">
                          <a:lumMod val="50000"/>
                          <a:lumOff val="50000"/>
                        </a:schemeClr>
                      </a:solidFill>
                    </a:ln>
                  </pic:spPr>
                </pic:pic>
              </a:graphicData>
            </a:graphic>
          </wp:inline>
        </w:drawing>
      </w:r>
    </w:p>
    <w:p w14:paraId="337B137D" w14:textId="77777777" w:rsidR="0026760E" w:rsidRPr="009B1E8F" w:rsidRDefault="0026760E" w:rsidP="0026760E">
      <w:pPr>
        <w:numPr>
          <w:ilvl w:val="0"/>
          <w:numId w:val="6"/>
        </w:numPr>
        <w:tabs>
          <w:tab w:val="clear" w:pos="360"/>
          <w:tab w:val="num" w:pos="630"/>
        </w:tabs>
        <w:spacing w:before="80" w:after="40"/>
        <w:ind w:left="630"/>
        <w:rPr>
          <w:rFonts w:eastAsia="Times New Roman" w:cs="Times New Roman"/>
          <w:sz w:val="18"/>
        </w:rPr>
      </w:pPr>
      <w:r w:rsidRPr="009B1E8F">
        <w:rPr>
          <w:rFonts w:eastAsia="Times New Roman" w:cs="Times New Roman"/>
          <w:sz w:val="18"/>
        </w:rPr>
        <w:t xml:space="preserve">Test out the </w:t>
      </w:r>
      <w:r>
        <w:rPr>
          <w:rFonts w:eastAsia="Times New Roman" w:cs="Times New Roman"/>
          <w:b/>
          <w:sz w:val="18"/>
        </w:rPr>
        <w:t>D3Lab</w:t>
      </w:r>
      <w:r w:rsidRPr="009B1E8F">
        <w:rPr>
          <w:rFonts w:eastAsia="Times New Roman" w:cs="Times New Roman"/>
          <w:sz w:val="18"/>
        </w:rPr>
        <w:t xml:space="preserve"> project using the Visual Studio Debugger</w:t>
      </w:r>
    </w:p>
    <w:p w14:paraId="13A77895" w14:textId="77777777" w:rsidR="0026760E" w:rsidRPr="009B1E8F" w:rsidRDefault="0026760E" w:rsidP="0026760E">
      <w:pPr>
        <w:numPr>
          <w:ilvl w:val="1"/>
          <w:numId w:val="6"/>
        </w:numPr>
        <w:spacing w:before="80" w:after="40"/>
        <w:rPr>
          <w:rFonts w:eastAsia="Times New Roman" w:cs="Times New Roman"/>
          <w:sz w:val="18"/>
        </w:rPr>
      </w:pPr>
      <w:r w:rsidRPr="009B1E8F">
        <w:rPr>
          <w:rFonts w:eastAsia="Times New Roman" w:cs="Times New Roman"/>
          <w:sz w:val="18"/>
        </w:rPr>
        <w:t xml:space="preserve">Press the </w:t>
      </w:r>
      <w:r w:rsidRPr="009B1E8F">
        <w:rPr>
          <w:rFonts w:eastAsia="Times New Roman" w:cs="Times New Roman"/>
          <w:b/>
          <w:sz w:val="18"/>
        </w:rPr>
        <w:t>{F5}</w:t>
      </w:r>
      <w:r w:rsidRPr="009B1E8F">
        <w:rPr>
          <w:rFonts w:eastAsia="Times New Roman" w:cs="Times New Roman"/>
          <w:sz w:val="18"/>
        </w:rPr>
        <w:t xml:space="preserve"> key to start up the project in the Visual Studio debugger.</w:t>
      </w:r>
    </w:p>
    <w:p w14:paraId="1AC99B43" w14:textId="77777777" w:rsidR="0026760E" w:rsidRPr="009B1E8F" w:rsidRDefault="0026760E" w:rsidP="0026760E">
      <w:pPr>
        <w:numPr>
          <w:ilvl w:val="1"/>
          <w:numId w:val="6"/>
        </w:numPr>
        <w:spacing w:before="80" w:after="40"/>
        <w:rPr>
          <w:rFonts w:eastAsia="Times New Roman" w:cs="Times New Roman"/>
          <w:sz w:val="18"/>
        </w:rPr>
      </w:pPr>
      <w:r w:rsidRPr="009B1E8F">
        <w:rPr>
          <w:rFonts w:eastAsia="Times New Roman" w:cs="Times New Roman"/>
          <w:sz w:val="18"/>
        </w:rPr>
        <w:t>When the project starts, it should appear in the browser and match the following screenshot.</w:t>
      </w:r>
    </w:p>
    <w:p w14:paraId="50F4DBCD" w14:textId="548D8B1B" w:rsidR="0026760E" w:rsidRDefault="0026760E" w:rsidP="0026760E">
      <w:pPr>
        <w:pStyle w:val="LabStepScreenshotLevel2"/>
      </w:pPr>
      <w:r>
        <w:drawing>
          <wp:inline distT="0" distB="0" distL="0" distR="0" wp14:anchorId="2C201E3A" wp14:editId="468EC7DA">
            <wp:extent cx="3168650" cy="1781192"/>
            <wp:effectExtent l="19050" t="19050" r="1270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3620" cy="1789607"/>
                    </a:xfrm>
                    <a:prstGeom prst="rect">
                      <a:avLst/>
                    </a:prstGeom>
                    <a:ln>
                      <a:solidFill>
                        <a:schemeClr val="tx1">
                          <a:lumMod val="50000"/>
                          <a:lumOff val="50000"/>
                        </a:schemeClr>
                      </a:solidFill>
                    </a:ln>
                  </pic:spPr>
                </pic:pic>
              </a:graphicData>
            </a:graphic>
          </wp:inline>
        </w:drawing>
      </w:r>
    </w:p>
    <w:p w14:paraId="551E63F9" w14:textId="12778DAA" w:rsidR="00D27786" w:rsidRDefault="00D27786" w:rsidP="00D27786">
      <w:pPr>
        <w:pStyle w:val="LabStepNumberedLevel2"/>
      </w:pPr>
      <w:r>
        <w:t>Click on the bar chart icon in the left navigation menu to collapse it.</w:t>
      </w:r>
    </w:p>
    <w:p w14:paraId="2E3A22BE" w14:textId="389C0BD3" w:rsidR="0026760E" w:rsidRDefault="0026760E" w:rsidP="0026760E">
      <w:pPr>
        <w:pStyle w:val="LabStepScreenshotLevel2"/>
      </w:pPr>
      <w:r>
        <w:drawing>
          <wp:inline distT="0" distB="0" distL="0" distR="0" wp14:anchorId="09E9817B" wp14:editId="3AD762FE">
            <wp:extent cx="1797879" cy="1314450"/>
            <wp:effectExtent l="19050" t="19050" r="1206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0411" cy="1338234"/>
                    </a:xfrm>
                    <a:prstGeom prst="rect">
                      <a:avLst/>
                    </a:prstGeom>
                    <a:noFill/>
                    <a:ln>
                      <a:solidFill>
                        <a:schemeClr val="tx1">
                          <a:lumMod val="50000"/>
                          <a:lumOff val="50000"/>
                        </a:schemeClr>
                      </a:solidFill>
                    </a:ln>
                  </pic:spPr>
                </pic:pic>
              </a:graphicData>
            </a:graphic>
          </wp:inline>
        </w:drawing>
      </w:r>
    </w:p>
    <w:p w14:paraId="557E6A74" w14:textId="3DFEFDCB" w:rsidR="00D27786" w:rsidRDefault="00D27786" w:rsidP="00D27786">
      <w:pPr>
        <w:pStyle w:val="LabStepNumberedLevel2"/>
      </w:pPr>
      <w:r>
        <w:lastRenderedPageBreak/>
        <w:t>Notice that the left navigation menu is now collapsed.</w:t>
      </w:r>
    </w:p>
    <w:p w14:paraId="0812C3B7" w14:textId="6D4501FE" w:rsidR="0026760E" w:rsidRDefault="0026760E" w:rsidP="0026760E">
      <w:pPr>
        <w:pStyle w:val="LabStepScreenshotLevel2"/>
      </w:pPr>
      <w:r>
        <w:drawing>
          <wp:inline distT="0" distB="0" distL="0" distR="0" wp14:anchorId="749CE85B" wp14:editId="16F15C92">
            <wp:extent cx="2527300" cy="1269735"/>
            <wp:effectExtent l="19050" t="19050" r="2540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5759" cy="1284033"/>
                    </a:xfrm>
                    <a:prstGeom prst="rect">
                      <a:avLst/>
                    </a:prstGeom>
                    <a:ln>
                      <a:solidFill>
                        <a:schemeClr val="tx1">
                          <a:lumMod val="50000"/>
                          <a:lumOff val="50000"/>
                        </a:schemeClr>
                      </a:solidFill>
                    </a:ln>
                  </pic:spPr>
                </pic:pic>
              </a:graphicData>
            </a:graphic>
          </wp:inline>
        </w:drawing>
      </w:r>
    </w:p>
    <w:p w14:paraId="0B6A6430" w14:textId="03B1EEA4" w:rsidR="00D27786" w:rsidRDefault="00D27786" w:rsidP="00D27786">
      <w:pPr>
        <w:pStyle w:val="LabExerciseCallout"/>
      </w:pPr>
      <w:r>
        <w:t xml:space="preserve">If you continue to click on bar chart icon, it will toggle the left navigation menu between a collapsed state and </w:t>
      </w:r>
      <w:r w:rsidR="00224CD9">
        <w:t xml:space="preserve">an </w:t>
      </w:r>
      <w:r>
        <w:t>expanded state.</w:t>
      </w:r>
    </w:p>
    <w:p w14:paraId="2280B380" w14:textId="6D0D80A9" w:rsidR="00D27786" w:rsidRDefault="005A5745" w:rsidP="00D27786">
      <w:pPr>
        <w:pStyle w:val="LabStepNumberedLevel2"/>
      </w:pPr>
      <w:r>
        <w:t>Resize the browser window using the mouse by clicking and holding the left mouse button on the bottom right corner of the window</w:t>
      </w:r>
      <w:r w:rsidR="00224CD9">
        <w:t xml:space="preserve"> and dragging the lower corner to change the size of the window</w:t>
      </w:r>
      <w:r>
        <w:t>.</w:t>
      </w:r>
    </w:p>
    <w:p w14:paraId="3315FA9C" w14:textId="00D5BB57" w:rsidR="0026760E" w:rsidRDefault="00D27786" w:rsidP="0026760E">
      <w:pPr>
        <w:pStyle w:val="LabStepScreenshotLevel2"/>
      </w:pPr>
      <w:r>
        <w:drawing>
          <wp:inline distT="0" distB="0" distL="0" distR="0" wp14:anchorId="7B0F7307" wp14:editId="0E3548F1">
            <wp:extent cx="2649473" cy="1292973"/>
            <wp:effectExtent l="19050" t="19050" r="1778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89265" cy="1312392"/>
                    </a:xfrm>
                    <a:prstGeom prst="rect">
                      <a:avLst/>
                    </a:prstGeom>
                    <a:noFill/>
                    <a:ln>
                      <a:solidFill>
                        <a:schemeClr val="tx1">
                          <a:lumMod val="50000"/>
                          <a:lumOff val="50000"/>
                        </a:schemeClr>
                      </a:solidFill>
                    </a:ln>
                  </pic:spPr>
                </pic:pic>
              </a:graphicData>
            </a:graphic>
          </wp:inline>
        </w:drawing>
      </w:r>
    </w:p>
    <w:p w14:paraId="382A192C" w14:textId="203470F8" w:rsidR="0026760E" w:rsidRPr="00593224" w:rsidRDefault="005A5745" w:rsidP="005A5745">
      <w:pPr>
        <w:pStyle w:val="LabExerciseCallout"/>
      </w:pPr>
      <w:r>
        <w:t xml:space="preserve">You should see that the </w:t>
      </w:r>
      <w:r w:rsidRPr="005A5745">
        <w:rPr>
          <w:b/>
        </w:rPr>
        <w:t>Viz01</w:t>
      </w:r>
      <w:r>
        <w:t xml:space="preserve"> class </w:t>
      </w:r>
      <w:r w:rsidR="00224CD9">
        <w:t xml:space="preserve">implementation </w:t>
      </w:r>
      <w:r>
        <w:t>continually updates its output whenever the host window is resized.</w:t>
      </w:r>
    </w:p>
    <w:p w14:paraId="2FB24316" w14:textId="76727AA9" w:rsidR="00C27FED" w:rsidRDefault="00C27FED" w:rsidP="00C27FED">
      <w:pPr>
        <w:pStyle w:val="Heading3"/>
      </w:pPr>
      <w:r>
        <w:t xml:space="preserve">Exercise 3: </w:t>
      </w:r>
      <w:r w:rsidR="00C52AE5">
        <w:t>Create</w:t>
      </w:r>
      <w:r w:rsidR="0080614E">
        <w:t xml:space="preserve"> a Custom Visual with the D3 Library</w:t>
      </w:r>
    </w:p>
    <w:p w14:paraId="64C45D6F" w14:textId="55B442EA" w:rsidR="00C27FED" w:rsidRDefault="005A5745" w:rsidP="00C27FED">
      <w:pPr>
        <w:pStyle w:val="LabExerciseLeadIn"/>
      </w:pPr>
      <w:r>
        <w:t xml:space="preserve">In this exercise you will create a new TypeScript class named </w:t>
      </w:r>
      <w:r w:rsidRPr="005A5745">
        <w:rPr>
          <w:b/>
        </w:rPr>
        <w:t>Viz02</w:t>
      </w:r>
      <w:r>
        <w:t xml:space="preserve"> to implement another custom visual. However, this new custom visual will be different because you will implement using the D3 library.</w:t>
      </w:r>
    </w:p>
    <w:p w14:paraId="5C415F3D" w14:textId="09CB0363" w:rsidR="00C27FED" w:rsidRPr="005A5745" w:rsidRDefault="005A5745" w:rsidP="005A5745">
      <w:pPr>
        <w:pStyle w:val="LabStepNumbered"/>
        <w:numPr>
          <w:ilvl w:val="0"/>
          <w:numId w:val="30"/>
        </w:numPr>
        <w:rPr>
          <w:sz w:val="20"/>
          <w:szCs w:val="20"/>
        </w:rPr>
      </w:pPr>
      <w:r>
        <w:rPr>
          <w:sz w:val="20"/>
          <w:szCs w:val="20"/>
        </w:rPr>
        <w:t xml:space="preserve">Add a new class named </w:t>
      </w:r>
      <w:r w:rsidRPr="005A5745">
        <w:rPr>
          <w:b/>
        </w:rPr>
        <w:t>Viz02</w:t>
      </w:r>
      <w:r>
        <w:t xml:space="preserve"> into </w:t>
      </w:r>
      <w:proofErr w:type="spellStart"/>
      <w:r w:rsidRPr="005A5745">
        <w:rPr>
          <w:b/>
        </w:rPr>
        <w:t>visuals.ts</w:t>
      </w:r>
      <w:proofErr w:type="spellEnd"/>
      <w:r>
        <w:t>.</w:t>
      </w:r>
    </w:p>
    <w:p w14:paraId="7FB3171B" w14:textId="1AEA6AA4" w:rsidR="0026760E" w:rsidRDefault="00224CD9" w:rsidP="0026760E">
      <w:pPr>
        <w:pStyle w:val="LabStepNumberedLevel2"/>
        <w:numPr>
          <w:ilvl w:val="1"/>
          <w:numId w:val="7"/>
        </w:numPr>
        <w:rPr>
          <w:sz w:val="20"/>
          <w:szCs w:val="20"/>
        </w:rPr>
      </w:pPr>
      <w:r>
        <w:rPr>
          <w:sz w:val="20"/>
          <w:szCs w:val="20"/>
        </w:rPr>
        <w:t xml:space="preserve">Add a new class named </w:t>
      </w:r>
      <w:r w:rsidRPr="00CE1B7E">
        <w:rPr>
          <w:b/>
          <w:sz w:val="20"/>
          <w:szCs w:val="20"/>
        </w:rPr>
        <w:t>Viz02</w:t>
      </w:r>
      <w:r>
        <w:rPr>
          <w:sz w:val="20"/>
          <w:szCs w:val="20"/>
        </w:rPr>
        <w:t xml:space="preserve"> i</w:t>
      </w:r>
      <w:r w:rsidR="005A5745">
        <w:rPr>
          <w:sz w:val="20"/>
          <w:szCs w:val="20"/>
        </w:rPr>
        <w:t xml:space="preserve">nside </w:t>
      </w:r>
      <w:proofErr w:type="spellStart"/>
      <w:r w:rsidR="005A5745" w:rsidRPr="005A5745">
        <w:rPr>
          <w:b/>
          <w:sz w:val="20"/>
          <w:szCs w:val="20"/>
        </w:rPr>
        <w:t>visuals.ts</w:t>
      </w:r>
      <w:proofErr w:type="spellEnd"/>
      <w:r w:rsidR="005A5745">
        <w:rPr>
          <w:sz w:val="20"/>
          <w:szCs w:val="20"/>
        </w:rPr>
        <w:t xml:space="preserve"> </w:t>
      </w:r>
      <w:r w:rsidR="00CE1B7E">
        <w:rPr>
          <w:sz w:val="20"/>
          <w:szCs w:val="20"/>
        </w:rPr>
        <w:t xml:space="preserve">below </w:t>
      </w:r>
      <w:r w:rsidR="005A5745">
        <w:rPr>
          <w:sz w:val="20"/>
          <w:szCs w:val="20"/>
        </w:rPr>
        <w:t xml:space="preserve">the </w:t>
      </w:r>
      <w:r w:rsidR="005A5745" w:rsidRPr="00CE1B7E">
        <w:rPr>
          <w:b/>
          <w:sz w:val="20"/>
          <w:szCs w:val="20"/>
        </w:rPr>
        <w:t>Viz01</w:t>
      </w:r>
      <w:r w:rsidR="005A5745">
        <w:rPr>
          <w:sz w:val="20"/>
          <w:szCs w:val="20"/>
        </w:rPr>
        <w:t xml:space="preserve"> class definition </w:t>
      </w:r>
      <w:r w:rsidR="00CE1B7E">
        <w:rPr>
          <w:sz w:val="20"/>
          <w:szCs w:val="20"/>
        </w:rPr>
        <w:t>using the following starter code.</w:t>
      </w:r>
    </w:p>
    <w:p w14:paraId="35381123" w14:textId="77777777" w:rsidR="0026760E" w:rsidRDefault="0026760E" w:rsidP="0026760E">
      <w:pPr>
        <w:pStyle w:val="LabStepCodeBlockLevel2"/>
      </w:pPr>
      <w:r>
        <w:t>export class Viz02 implements ICustomVisual {</w:t>
      </w:r>
    </w:p>
    <w:p w14:paraId="42F647A7" w14:textId="77777777" w:rsidR="0026760E" w:rsidRDefault="0026760E" w:rsidP="0026760E">
      <w:pPr>
        <w:pStyle w:val="LabStepCodeBlockLevel2"/>
      </w:pPr>
    </w:p>
    <w:p w14:paraId="7D27A6A2" w14:textId="54B7AD1D" w:rsidR="0026760E" w:rsidRDefault="0026760E" w:rsidP="0026760E">
      <w:pPr>
        <w:pStyle w:val="LabStepCodeBlockLevel2"/>
      </w:pPr>
      <w:r>
        <w:t xml:space="preserve">  name = "Visual 2: Hello D3";</w:t>
      </w:r>
    </w:p>
    <w:p w14:paraId="7530944D" w14:textId="77777777" w:rsidR="0026760E" w:rsidRDefault="0026760E" w:rsidP="0026760E">
      <w:pPr>
        <w:pStyle w:val="LabStepCodeBlockLevel2"/>
      </w:pPr>
    </w:p>
    <w:p w14:paraId="63B64D20" w14:textId="17AD66DD" w:rsidR="0026760E" w:rsidRDefault="0026760E" w:rsidP="0026760E">
      <w:pPr>
        <w:pStyle w:val="LabStepCodeBlockLevel2"/>
      </w:pPr>
      <w:r>
        <w:t xml:space="preserve">  load(container: HTMLElement) { }</w:t>
      </w:r>
    </w:p>
    <w:p w14:paraId="63B9A7E7" w14:textId="77777777" w:rsidR="0026760E" w:rsidRDefault="0026760E" w:rsidP="0026760E">
      <w:pPr>
        <w:pStyle w:val="LabStepCodeBlockLevel2"/>
      </w:pPr>
    </w:p>
    <w:p w14:paraId="646B3C9B" w14:textId="4C15DA22" w:rsidR="0026760E" w:rsidRDefault="0026760E" w:rsidP="0026760E">
      <w:pPr>
        <w:pStyle w:val="LabStepCodeBlockLevel2"/>
      </w:pPr>
      <w:r>
        <w:t xml:space="preserve">  update(viewport: IViewPort) { }</w:t>
      </w:r>
    </w:p>
    <w:p w14:paraId="0100F189" w14:textId="77777777" w:rsidR="0026760E" w:rsidRDefault="0026760E" w:rsidP="0026760E">
      <w:pPr>
        <w:pStyle w:val="LabStepCodeBlockLevel2"/>
      </w:pPr>
    </w:p>
    <w:p w14:paraId="195BCB1C" w14:textId="3581971A" w:rsidR="0026760E" w:rsidRPr="0026760E" w:rsidRDefault="0026760E" w:rsidP="0026760E">
      <w:pPr>
        <w:pStyle w:val="LabStepCodeBlockLevel2"/>
      </w:pPr>
      <w:r>
        <w:t>}</w:t>
      </w:r>
    </w:p>
    <w:p w14:paraId="63D7DD53" w14:textId="1A09A43A" w:rsidR="00BB1E0F" w:rsidRDefault="005A5745" w:rsidP="00CE1B7E">
      <w:pPr>
        <w:pStyle w:val="LabStepNumbered"/>
      </w:pPr>
      <w:r>
        <w:t xml:space="preserve">Add </w:t>
      </w:r>
      <w:r w:rsidR="00CE1B7E">
        <w:t xml:space="preserve">a set of </w:t>
      </w:r>
      <w:r>
        <w:t xml:space="preserve">private properties </w:t>
      </w:r>
      <w:r w:rsidR="00CE1B7E">
        <w:t xml:space="preserve">to the </w:t>
      </w:r>
      <w:r w:rsidRPr="00CE1B7E">
        <w:rPr>
          <w:b/>
        </w:rPr>
        <w:t>Viz02</w:t>
      </w:r>
      <w:r>
        <w:t xml:space="preserve"> </w:t>
      </w:r>
      <w:r w:rsidR="00CE1B7E">
        <w:t>class i</w:t>
      </w:r>
      <w:r>
        <w:t>mplementation.</w:t>
      </w:r>
    </w:p>
    <w:p w14:paraId="1CEDF971" w14:textId="11CA7462" w:rsidR="00CE1B7E" w:rsidRDefault="00CE1B7E" w:rsidP="00CE1B7E">
      <w:pPr>
        <w:pStyle w:val="LabStepNumberedLevel2"/>
      </w:pPr>
      <w:r>
        <w:t xml:space="preserve">Add a new private property named </w:t>
      </w:r>
      <w:proofErr w:type="spellStart"/>
      <w:r w:rsidRPr="00CE1B7E">
        <w:rPr>
          <w:b/>
        </w:rPr>
        <w:t>svg</w:t>
      </w:r>
      <w:r>
        <w:rPr>
          <w:b/>
        </w:rPr>
        <w:t>Root</w:t>
      </w:r>
      <w:proofErr w:type="spellEnd"/>
      <w:r>
        <w:t xml:space="preserve"> and set its type to </w:t>
      </w:r>
      <w:r w:rsidRPr="00CE1B7E">
        <w:rPr>
          <w:b/>
        </w:rPr>
        <w:t>d</w:t>
      </w:r>
      <w:proofErr w:type="gramStart"/>
      <w:r w:rsidRPr="00CE1B7E">
        <w:rPr>
          <w:b/>
        </w:rPr>
        <w:t>3.Selection</w:t>
      </w:r>
      <w:proofErr w:type="gramEnd"/>
      <w:r w:rsidRPr="00CE1B7E">
        <w:rPr>
          <w:b/>
        </w:rPr>
        <w:t>&lt;</w:t>
      </w:r>
      <w:proofErr w:type="spellStart"/>
      <w:r w:rsidRPr="00CE1B7E">
        <w:rPr>
          <w:b/>
        </w:rPr>
        <w:t>SVGElementInstance</w:t>
      </w:r>
      <w:proofErr w:type="spellEnd"/>
      <w:r w:rsidRPr="00CE1B7E">
        <w:rPr>
          <w:b/>
        </w:rPr>
        <w:t>&gt;</w:t>
      </w:r>
      <w:r>
        <w:t>.</w:t>
      </w:r>
    </w:p>
    <w:p w14:paraId="3E99E335" w14:textId="45206AB3" w:rsidR="00CE1B7E" w:rsidRDefault="00CE1B7E" w:rsidP="00CE1B7E">
      <w:pPr>
        <w:pStyle w:val="LabStepNumberedLevel2"/>
      </w:pPr>
      <w:r>
        <w:t xml:space="preserve">Add a new private property named </w:t>
      </w:r>
      <w:r>
        <w:rPr>
          <w:b/>
        </w:rPr>
        <w:t xml:space="preserve">ellipse </w:t>
      </w:r>
      <w:r>
        <w:t xml:space="preserve">and set its type to </w:t>
      </w:r>
      <w:r w:rsidRPr="00CE1B7E">
        <w:rPr>
          <w:b/>
        </w:rPr>
        <w:t>d</w:t>
      </w:r>
      <w:proofErr w:type="gramStart"/>
      <w:r w:rsidRPr="00CE1B7E">
        <w:rPr>
          <w:b/>
        </w:rPr>
        <w:t>3.Selection</w:t>
      </w:r>
      <w:proofErr w:type="gramEnd"/>
      <w:r w:rsidRPr="00CE1B7E">
        <w:rPr>
          <w:b/>
        </w:rPr>
        <w:t>&lt;</w:t>
      </w:r>
      <w:proofErr w:type="spellStart"/>
      <w:r w:rsidRPr="00CE1B7E">
        <w:rPr>
          <w:b/>
        </w:rPr>
        <w:t>SVGElementInstance</w:t>
      </w:r>
      <w:proofErr w:type="spellEnd"/>
      <w:r w:rsidRPr="00CE1B7E">
        <w:rPr>
          <w:b/>
        </w:rPr>
        <w:t>&gt;</w:t>
      </w:r>
      <w:r>
        <w:t>.</w:t>
      </w:r>
    </w:p>
    <w:p w14:paraId="34F2961B" w14:textId="4E00637B" w:rsidR="00CE1B7E" w:rsidRDefault="00CE1B7E" w:rsidP="00CE1B7E">
      <w:pPr>
        <w:pStyle w:val="LabStepNumberedLevel2"/>
      </w:pPr>
      <w:r>
        <w:t xml:space="preserve">Add a new private property named </w:t>
      </w:r>
      <w:r>
        <w:rPr>
          <w:b/>
        </w:rPr>
        <w:t>text</w:t>
      </w:r>
      <w:r>
        <w:t xml:space="preserve"> and set its type to </w:t>
      </w:r>
      <w:r w:rsidRPr="00CE1B7E">
        <w:rPr>
          <w:b/>
        </w:rPr>
        <w:t>d</w:t>
      </w:r>
      <w:proofErr w:type="gramStart"/>
      <w:r w:rsidRPr="00CE1B7E">
        <w:rPr>
          <w:b/>
        </w:rPr>
        <w:t>3.Selection</w:t>
      </w:r>
      <w:proofErr w:type="gramEnd"/>
      <w:r w:rsidRPr="00CE1B7E">
        <w:rPr>
          <w:b/>
        </w:rPr>
        <w:t>&lt;</w:t>
      </w:r>
      <w:proofErr w:type="spellStart"/>
      <w:r w:rsidRPr="00CE1B7E">
        <w:rPr>
          <w:b/>
        </w:rPr>
        <w:t>SVGElementInstance</w:t>
      </w:r>
      <w:proofErr w:type="spellEnd"/>
      <w:r w:rsidRPr="00CE1B7E">
        <w:rPr>
          <w:b/>
        </w:rPr>
        <w:t>&gt;</w:t>
      </w:r>
      <w:r>
        <w:t>.</w:t>
      </w:r>
    </w:p>
    <w:p w14:paraId="3F119AA6" w14:textId="0A14A548" w:rsidR="00CE1B7E" w:rsidRDefault="00CE1B7E" w:rsidP="00CE1B7E">
      <w:pPr>
        <w:pStyle w:val="LabStepNumberedLevel2"/>
      </w:pPr>
      <w:r>
        <w:t xml:space="preserve">Add a new private property named </w:t>
      </w:r>
      <w:r w:rsidR="00224CD9">
        <w:rPr>
          <w:b/>
        </w:rPr>
        <w:t>padding</w:t>
      </w:r>
      <w:r>
        <w:t xml:space="preserve"> with a type of </w:t>
      </w:r>
      <w:r>
        <w:rPr>
          <w:b/>
        </w:rPr>
        <w:t>number</w:t>
      </w:r>
      <w:r>
        <w:t xml:space="preserve"> and a value of </w:t>
      </w:r>
      <w:r w:rsidR="00224CD9">
        <w:rPr>
          <w:b/>
        </w:rPr>
        <w:t>20</w:t>
      </w:r>
      <w:r>
        <w:t>.</w:t>
      </w:r>
    </w:p>
    <w:p w14:paraId="3EEC0DBD" w14:textId="77777777" w:rsidR="00BB1E0F" w:rsidRPr="00BB1E0F" w:rsidRDefault="00BB1E0F" w:rsidP="00BB1E0F">
      <w:pPr>
        <w:pStyle w:val="LabStepCodeBlockLevel2"/>
        <w:pBdr>
          <w:left w:val="single" w:sz="2" w:space="0" w:color="C0C0C0"/>
        </w:pBdr>
        <w:rPr>
          <w:color w:val="7F7F7F" w:themeColor="text1" w:themeTint="80"/>
        </w:rPr>
      </w:pPr>
      <w:r w:rsidRPr="00BB1E0F">
        <w:rPr>
          <w:color w:val="7F7F7F" w:themeColor="text1" w:themeTint="80"/>
        </w:rPr>
        <w:t>public name = "Visual 2: Hello D3";</w:t>
      </w:r>
    </w:p>
    <w:p w14:paraId="00D7EF18" w14:textId="77777777" w:rsidR="00BB1E0F" w:rsidRDefault="00BB1E0F" w:rsidP="00BB1E0F">
      <w:pPr>
        <w:pStyle w:val="LabStepCodeBlockLevel2"/>
        <w:pBdr>
          <w:left w:val="single" w:sz="2" w:space="0" w:color="C0C0C0"/>
        </w:pBdr>
      </w:pPr>
    </w:p>
    <w:p w14:paraId="76FC209D" w14:textId="52BBE0BA" w:rsidR="00BB1E0F" w:rsidRDefault="00BB1E0F" w:rsidP="00BB1E0F">
      <w:pPr>
        <w:pStyle w:val="LabStepCodeBlockLevel2"/>
        <w:pBdr>
          <w:left w:val="single" w:sz="2" w:space="0" w:color="C0C0C0"/>
        </w:pBdr>
      </w:pPr>
      <w:r>
        <w:t>private svg</w:t>
      </w:r>
      <w:r w:rsidR="00CE1B7E">
        <w:t>Root</w:t>
      </w:r>
      <w:r>
        <w:t>: d3.Selection&lt;SVGElementInstance&gt;;</w:t>
      </w:r>
    </w:p>
    <w:p w14:paraId="417C3061" w14:textId="77777777" w:rsidR="00BB1E0F" w:rsidRDefault="00BB1E0F" w:rsidP="00BB1E0F">
      <w:pPr>
        <w:pStyle w:val="LabStepCodeBlockLevel2"/>
        <w:pBdr>
          <w:left w:val="single" w:sz="2" w:space="0" w:color="C0C0C0"/>
        </w:pBdr>
      </w:pPr>
      <w:r>
        <w:t>private ellipse: d3.Selection&lt;SVGElementInstance&gt;;</w:t>
      </w:r>
    </w:p>
    <w:p w14:paraId="5458DCAB" w14:textId="77777777" w:rsidR="00BB1E0F" w:rsidRDefault="00BB1E0F" w:rsidP="00BB1E0F">
      <w:pPr>
        <w:pStyle w:val="LabStepCodeBlockLevel2"/>
        <w:pBdr>
          <w:left w:val="single" w:sz="2" w:space="0" w:color="C0C0C0"/>
        </w:pBdr>
      </w:pPr>
      <w:r>
        <w:t>private text: d3.Selection&lt;SVGElementInstance&gt;;</w:t>
      </w:r>
    </w:p>
    <w:p w14:paraId="4BB58C3F" w14:textId="7512AF65" w:rsidR="00BB1E0F" w:rsidRDefault="000D746C" w:rsidP="00BB1E0F">
      <w:pPr>
        <w:pStyle w:val="LabStepCodeBlockLevel2"/>
        <w:pBdr>
          <w:left w:val="single" w:sz="2" w:space="0" w:color="C0C0C0"/>
        </w:pBdr>
      </w:pPr>
      <w:r>
        <w:t>private padding</w:t>
      </w:r>
      <w:r w:rsidR="00BB1E0F">
        <w:t>: number = 20;</w:t>
      </w:r>
    </w:p>
    <w:p w14:paraId="3D99FAB0" w14:textId="5F906C2F" w:rsidR="00BB1E0F" w:rsidRDefault="00CE1B7E" w:rsidP="00CE1B7E">
      <w:pPr>
        <w:pStyle w:val="LabStepNumbered"/>
      </w:pPr>
      <w:r>
        <w:lastRenderedPageBreak/>
        <w:t xml:space="preserve">Implement the </w:t>
      </w:r>
      <w:r w:rsidRPr="000D746C">
        <w:rPr>
          <w:b/>
        </w:rPr>
        <w:t>load</w:t>
      </w:r>
      <w:r>
        <w:t xml:space="preserve"> method of the </w:t>
      </w:r>
      <w:r w:rsidRPr="000D746C">
        <w:rPr>
          <w:b/>
        </w:rPr>
        <w:t>Viz02</w:t>
      </w:r>
      <w:r>
        <w:t xml:space="preserve"> class.</w:t>
      </w:r>
    </w:p>
    <w:p w14:paraId="42932269" w14:textId="34535745" w:rsidR="00CE1B7E" w:rsidRDefault="000D746C" w:rsidP="00CE1B7E">
      <w:pPr>
        <w:pStyle w:val="LabStepNumberedLevel2"/>
      </w:pPr>
      <w:r>
        <w:t xml:space="preserve">Begin by </w:t>
      </w:r>
      <w:r w:rsidR="005B3756">
        <w:t xml:space="preserve">appending a new </w:t>
      </w:r>
      <w:proofErr w:type="spellStart"/>
      <w:r w:rsidR="005B3756" w:rsidRPr="005B3756">
        <w:rPr>
          <w:b/>
        </w:rPr>
        <w:t>svg</w:t>
      </w:r>
      <w:proofErr w:type="spellEnd"/>
      <w:r w:rsidR="005B3756">
        <w:t xml:space="preserve"> element to the HTML container element and assigning a reference to </w:t>
      </w:r>
      <w:r>
        <w:t xml:space="preserve">the </w:t>
      </w:r>
      <w:proofErr w:type="spellStart"/>
      <w:r w:rsidRPr="005B3756">
        <w:rPr>
          <w:b/>
        </w:rPr>
        <w:t>svgRoot</w:t>
      </w:r>
      <w:proofErr w:type="spellEnd"/>
      <w:r w:rsidR="005B3756">
        <w:t xml:space="preserve"> property.</w:t>
      </w:r>
    </w:p>
    <w:p w14:paraId="4DD9170D" w14:textId="77777777" w:rsidR="00CE1B7E" w:rsidRDefault="00CE1B7E" w:rsidP="00CE1B7E">
      <w:pPr>
        <w:pStyle w:val="LabStepCodeBlockLevel2"/>
      </w:pPr>
      <w:r>
        <w:t>load(container: HTMLElement) {</w:t>
      </w:r>
    </w:p>
    <w:p w14:paraId="1C5621DF" w14:textId="77777777" w:rsidR="00CE1B7E" w:rsidRDefault="00CE1B7E" w:rsidP="00CE1B7E">
      <w:pPr>
        <w:pStyle w:val="LabStepCodeBlockLevel2"/>
      </w:pPr>
    </w:p>
    <w:p w14:paraId="6E2953B6" w14:textId="679C1825" w:rsidR="00CE1B7E" w:rsidRDefault="00CE1B7E" w:rsidP="00CE1B7E">
      <w:pPr>
        <w:pStyle w:val="LabStepCodeBlockLevel2"/>
      </w:pPr>
      <w:r>
        <w:t xml:space="preserve">  this.svgRoot = d3.select(container).append("svg");</w:t>
      </w:r>
    </w:p>
    <w:p w14:paraId="54FD2270" w14:textId="568CCB54" w:rsidR="00CE1B7E" w:rsidRDefault="00CE1B7E" w:rsidP="00CE1B7E">
      <w:pPr>
        <w:pStyle w:val="LabStepCodeBlockLevel2"/>
      </w:pPr>
    </w:p>
    <w:p w14:paraId="72614A53" w14:textId="7A70F1FD" w:rsidR="00CE1B7E" w:rsidRDefault="00CE1B7E" w:rsidP="00CE1B7E">
      <w:pPr>
        <w:pStyle w:val="LabStepCodeBlockLevel2"/>
      </w:pPr>
      <w:r>
        <w:t>}</w:t>
      </w:r>
    </w:p>
    <w:p w14:paraId="2C9E1B5A" w14:textId="2EFA5A3F" w:rsidR="00CE1B7E" w:rsidRDefault="005B3756" w:rsidP="00CE1B7E">
      <w:pPr>
        <w:pStyle w:val="LabStepNumberedLevel2"/>
      </w:pPr>
      <w:r>
        <w:t xml:space="preserve">Below the code which appends a new </w:t>
      </w:r>
      <w:proofErr w:type="spellStart"/>
      <w:r w:rsidRPr="005B3756">
        <w:rPr>
          <w:b/>
        </w:rPr>
        <w:t>svg</w:t>
      </w:r>
      <w:proofErr w:type="spellEnd"/>
      <w:r>
        <w:t xml:space="preserve"> element, add the following code to append a new ellipse into the </w:t>
      </w:r>
      <w:proofErr w:type="spellStart"/>
      <w:r w:rsidRPr="005B3756">
        <w:rPr>
          <w:b/>
        </w:rPr>
        <w:t>svgRoot</w:t>
      </w:r>
      <w:proofErr w:type="spellEnd"/>
      <w:r>
        <w:t xml:space="preserve"> element.</w:t>
      </w:r>
    </w:p>
    <w:p w14:paraId="06BB1E2C" w14:textId="3690C7A6" w:rsidR="005B3756" w:rsidRPr="005B3756" w:rsidRDefault="005B3756" w:rsidP="000D746C">
      <w:pPr>
        <w:pStyle w:val="LabStepCodeBlockLevel2"/>
        <w:rPr>
          <w:color w:val="7F7F7F" w:themeColor="text1" w:themeTint="80"/>
        </w:rPr>
      </w:pPr>
      <w:r w:rsidRPr="005B3756">
        <w:rPr>
          <w:color w:val="7F7F7F" w:themeColor="text1" w:themeTint="80"/>
        </w:rPr>
        <w:t>this.svgRoot = d3.select(container).append("svg");</w:t>
      </w:r>
    </w:p>
    <w:p w14:paraId="190894AF" w14:textId="77777777" w:rsidR="005B3756" w:rsidRDefault="005B3756" w:rsidP="000D746C">
      <w:pPr>
        <w:pStyle w:val="LabStepCodeBlockLevel2"/>
      </w:pPr>
    </w:p>
    <w:p w14:paraId="166D2BA9" w14:textId="0BD22CAD" w:rsidR="000D746C" w:rsidRDefault="000D746C" w:rsidP="000D746C">
      <w:pPr>
        <w:pStyle w:val="LabStepCodeBlockLevel2"/>
      </w:pPr>
      <w:r>
        <w:t>this.ellipse = this.svgRoot.append("ellipse")</w:t>
      </w:r>
    </w:p>
    <w:p w14:paraId="7530AA5D" w14:textId="6254CFD6" w:rsidR="000D746C" w:rsidRDefault="000D746C" w:rsidP="000D746C">
      <w:pPr>
        <w:pStyle w:val="LabStepCodeBlockLevel2"/>
      </w:pPr>
      <w:r>
        <w:t xml:space="preserve">  .style("fill", "rgba(255, 255, 0, 0.5)")</w:t>
      </w:r>
    </w:p>
    <w:p w14:paraId="6704A5EC" w14:textId="285D0166" w:rsidR="000D746C" w:rsidRDefault="000D746C" w:rsidP="000D746C">
      <w:pPr>
        <w:pStyle w:val="LabStepCodeBlockLevel2"/>
      </w:pPr>
      <w:r>
        <w:t xml:space="preserve">  .style("stroke", "rgba(0, 0, 0, 1.0)")</w:t>
      </w:r>
    </w:p>
    <w:p w14:paraId="4330F1C2" w14:textId="4EEFF011" w:rsidR="000D746C" w:rsidRDefault="000D746C" w:rsidP="000D746C">
      <w:pPr>
        <w:pStyle w:val="LabStepCodeBlockLevel2"/>
      </w:pPr>
      <w:r>
        <w:t xml:space="preserve">  .style("stroke-width", "4");</w:t>
      </w:r>
    </w:p>
    <w:p w14:paraId="3F76BD9E" w14:textId="24CDCD10" w:rsidR="005B3756" w:rsidRDefault="005B3756" w:rsidP="005B3756">
      <w:pPr>
        <w:pStyle w:val="LabStepNumberedLevel2"/>
      </w:pPr>
      <w:r>
        <w:t xml:space="preserve">Below the code which appends the </w:t>
      </w:r>
      <w:r w:rsidRPr="00160C84">
        <w:rPr>
          <w:b/>
        </w:rPr>
        <w:t>ellipse</w:t>
      </w:r>
      <w:r>
        <w:t xml:space="preserve">, add the following code to append a text element to the </w:t>
      </w:r>
      <w:proofErr w:type="spellStart"/>
      <w:r w:rsidRPr="005B3756">
        <w:rPr>
          <w:b/>
        </w:rPr>
        <w:t>svgRoot</w:t>
      </w:r>
      <w:proofErr w:type="spellEnd"/>
      <w:r>
        <w:t xml:space="preserve"> element.</w:t>
      </w:r>
    </w:p>
    <w:p w14:paraId="3F6DF407" w14:textId="456ED255" w:rsidR="000D746C" w:rsidRDefault="000D746C" w:rsidP="000D746C">
      <w:pPr>
        <w:pStyle w:val="LabStepCodeBlockLevel2"/>
      </w:pPr>
      <w:r>
        <w:t>this.text = this.svgRoot.append("text")</w:t>
      </w:r>
    </w:p>
    <w:p w14:paraId="78378595" w14:textId="32709C3E" w:rsidR="000D746C" w:rsidRDefault="000D746C" w:rsidP="000D746C">
      <w:pPr>
        <w:pStyle w:val="LabStepCodeBlockLevel2"/>
      </w:pPr>
      <w:r>
        <w:t xml:space="preserve">  .text("Hello D3")</w:t>
      </w:r>
    </w:p>
    <w:p w14:paraId="050CAB8E" w14:textId="2010B3F2" w:rsidR="000D746C" w:rsidRDefault="000D746C" w:rsidP="000D746C">
      <w:pPr>
        <w:pStyle w:val="LabStepCodeBlockLevel2"/>
      </w:pPr>
      <w:r>
        <w:t xml:space="preserve">  .attr("text-anchor", "middle")</w:t>
      </w:r>
    </w:p>
    <w:p w14:paraId="521E14F7" w14:textId="24F49811" w:rsidR="000D746C" w:rsidRDefault="000D746C" w:rsidP="000D746C">
      <w:pPr>
        <w:pStyle w:val="LabStepCodeBlockLevel2"/>
      </w:pPr>
      <w:r>
        <w:t xml:space="preserve">  .attr("dominant-baseline", "central")</w:t>
      </w:r>
    </w:p>
    <w:p w14:paraId="67173247" w14:textId="4AD7CFB4" w:rsidR="000D746C" w:rsidRDefault="000D746C" w:rsidP="000D746C">
      <w:pPr>
        <w:pStyle w:val="LabStepCodeBlockLevel2"/>
      </w:pPr>
      <w:r>
        <w:t xml:space="preserve">  .style("fill", "rgba(255, 0, 0, 1.0)")</w:t>
      </w:r>
    </w:p>
    <w:p w14:paraId="7FF0B2DE" w14:textId="2D050E24" w:rsidR="000D746C" w:rsidRDefault="000D746C" w:rsidP="000D746C">
      <w:pPr>
        <w:pStyle w:val="LabStepCodeBlockLevel2"/>
      </w:pPr>
      <w:r>
        <w:t xml:space="preserve">  .style("stroke", "rgba(0, 0, 0, 1.0)")</w:t>
      </w:r>
    </w:p>
    <w:p w14:paraId="20D75B81" w14:textId="399C6D3A" w:rsidR="000D746C" w:rsidRDefault="000D746C" w:rsidP="000D746C">
      <w:pPr>
        <w:pStyle w:val="LabStepCodeBlockLevel2"/>
      </w:pPr>
      <w:r>
        <w:t xml:space="preserve">  .style("stroke-width", "2");</w:t>
      </w:r>
    </w:p>
    <w:p w14:paraId="45BEC5B4" w14:textId="3AF58351" w:rsidR="000D746C" w:rsidRDefault="005B3756" w:rsidP="00CE1B7E">
      <w:pPr>
        <w:pStyle w:val="LabStepNumberedLevel2"/>
      </w:pPr>
      <w:r>
        <w:t xml:space="preserve">Your implementation of </w:t>
      </w:r>
      <w:r w:rsidRPr="00160C84">
        <w:rPr>
          <w:b/>
        </w:rPr>
        <w:t>load</w:t>
      </w:r>
      <w:r>
        <w:t xml:space="preserve"> should now match the following code.</w:t>
      </w:r>
    </w:p>
    <w:p w14:paraId="56736C87" w14:textId="77777777" w:rsidR="00BB1E0F" w:rsidRDefault="00BB1E0F" w:rsidP="00BB1E0F">
      <w:pPr>
        <w:pStyle w:val="LabStepCodeBlockLevel2"/>
      </w:pPr>
      <w:r>
        <w:t>load(container: HTMLElement) {</w:t>
      </w:r>
    </w:p>
    <w:p w14:paraId="25176C88" w14:textId="77777777" w:rsidR="00BB1E0F" w:rsidRDefault="00BB1E0F" w:rsidP="00BB1E0F">
      <w:pPr>
        <w:pStyle w:val="LabStepCodeBlockLevel2"/>
      </w:pPr>
    </w:p>
    <w:p w14:paraId="0EAB700E" w14:textId="54DA6587" w:rsidR="00BB1E0F" w:rsidRDefault="00BB1E0F" w:rsidP="00BB1E0F">
      <w:pPr>
        <w:pStyle w:val="LabStepCodeBlockLevel2"/>
      </w:pPr>
      <w:r>
        <w:t xml:space="preserve">  </w:t>
      </w:r>
      <w:r w:rsidR="00CE1B7E">
        <w:t>this.svgRoot</w:t>
      </w:r>
      <w:r>
        <w:t xml:space="preserve"> = d3.select(container).append("svg");</w:t>
      </w:r>
    </w:p>
    <w:p w14:paraId="61F689F9" w14:textId="77777777" w:rsidR="00BB1E0F" w:rsidRDefault="00BB1E0F" w:rsidP="00BB1E0F">
      <w:pPr>
        <w:pStyle w:val="LabStepCodeBlockLevel2"/>
      </w:pPr>
    </w:p>
    <w:p w14:paraId="4A17FAD6" w14:textId="4534A037" w:rsidR="00BB1E0F" w:rsidRDefault="00BB1E0F" w:rsidP="00BB1E0F">
      <w:pPr>
        <w:pStyle w:val="LabStepCodeBlockLevel2"/>
      </w:pPr>
      <w:r>
        <w:t xml:space="preserve">  this.ellipse = this.</w:t>
      </w:r>
      <w:r w:rsidR="00CE1B7E">
        <w:t>svgRoot</w:t>
      </w:r>
      <w:r>
        <w:t>.append("ellipse")</w:t>
      </w:r>
    </w:p>
    <w:p w14:paraId="14FEB45E" w14:textId="77777777" w:rsidR="00BB1E0F" w:rsidRDefault="00BB1E0F" w:rsidP="00BB1E0F">
      <w:pPr>
        <w:pStyle w:val="LabStepCodeBlockLevel2"/>
      </w:pPr>
      <w:r>
        <w:t xml:space="preserve">    .style("fill", "rgba(255, 255, 0, 0.5)")</w:t>
      </w:r>
    </w:p>
    <w:p w14:paraId="0A5A3EB6" w14:textId="77777777" w:rsidR="00BB1E0F" w:rsidRDefault="00BB1E0F" w:rsidP="00BB1E0F">
      <w:pPr>
        <w:pStyle w:val="LabStepCodeBlockLevel2"/>
      </w:pPr>
      <w:r>
        <w:t xml:space="preserve">    .style("stroke", "rgba(0, 0, 0, 1.0)")</w:t>
      </w:r>
    </w:p>
    <w:p w14:paraId="43248750" w14:textId="77777777" w:rsidR="00BB1E0F" w:rsidRDefault="00BB1E0F" w:rsidP="00BB1E0F">
      <w:pPr>
        <w:pStyle w:val="LabStepCodeBlockLevel2"/>
      </w:pPr>
      <w:r>
        <w:t xml:space="preserve">    .style("stroke-width", "4");</w:t>
      </w:r>
    </w:p>
    <w:p w14:paraId="6B67CE91" w14:textId="77777777" w:rsidR="00BB1E0F" w:rsidRDefault="00BB1E0F" w:rsidP="00BB1E0F">
      <w:pPr>
        <w:pStyle w:val="LabStepCodeBlockLevel2"/>
      </w:pPr>
    </w:p>
    <w:p w14:paraId="086C8DF6" w14:textId="0B5C4E09" w:rsidR="00BB1E0F" w:rsidRDefault="00BB1E0F" w:rsidP="00BB1E0F">
      <w:pPr>
        <w:pStyle w:val="LabStepCodeBlockLevel2"/>
      </w:pPr>
      <w:r>
        <w:t xml:space="preserve">  this.text = this.</w:t>
      </w:r>
      <w:r w:rsidR="00CE1B7E">
        <w:t>svgRoot</w:t>
      </w:r>
      <w:r>
        <w:t>.append("text")</w:t>
      </w:r>
    </w:p>
    <w:p w14:paraId="478EBE74" w14:textId="77777777" w:rsidR="00BB1E0F" w:rsidRDefault="00BB1E0F" w:rsidP="00BB1E0F">
      <w:pPr>
        <w:pStyle w:val="LabStepCodeBlockLevel2"/>
      </w:pPr>
      <w:r>
        <w:t xml:space="preserve">    .text("Hello D3")</w:t>
      </w:r>
    </w:p>
    <w:p w14:paraId="4A2D48CC" w14:textId="77777777" w:rsidR="00BB1E0F" w:rsidRDefault="00BB1E0F" w:rsidP="00BB1E0F">
      <w:pPr>
        <w:pStyle w:val="LabStepCodeBlockLevel2"/>
      </w:pPr>
      <w:r>
        <w:t xml:space="preserve">    .attr("text-anchor", "middle")</w:t>
      </w:r>
    </w:p>
    <w:p w14:paraId="464EA016" w14:textId="77777777" w:rsidR="00BB1E0F" w:rsidRDefault="00BB1E0F" w:rsidP="00BB1E0F">
      <w:pPr>
        <w:pStyle w:val="LabStepCodeBlockLevel2"/>
      </w:pPr>
      <w:r>
        <w:t xml:space="preserve">    .attr("dominant-baseline", "central")</w:t>
      </w:r>
    </w:p>
    <w:p w14:paraId="51604DFF" w14:textId="77777777" w:rsidR="00BB1E0F" w:rsidRDefault="00BB1E0F" w:rsidP="00BB1E0F">
      <w:pPr>
        <w:pStyle w:val="LabStepCodeBlockLevel2"/>
      </w:pPr>
      <w:r>
        <w:t xml:space="preserve">    .style("fill", "rgba(255, 0, 0, 1.0)")</w:t>
      </w:r>
    </w:p>
    <w:p w14:paraId="769D1FF4" w14:textId="77777777" w:rsidR="00BB1E0F" w:rsidRDefault="00BB1E0F" w:rsidP="00BB1E0F">
      <w:pPr>
        <w:pStyle w:val="LabStepCodeBlockLevel2"/>
      </w:pPr>
      <w:r>
        <w:t xml:space="preserve">    .style("stroke", "rgba(0, 0, 0, 1.0)")</w:t>
      </w:r>
    </w:p>
    <w:p w14:paraId="04DFB833" w14:textId="77777777" w:rsidR="00BB1E0F" w:rsidRDefault="00BB1E0F" w:rsidP="00BB1E0F">
      <w:pPr>
        <w:pStyle w:val="LabStepCodeBlockLevel2"/>
      </w:pPr>
      <w:r>
        <w:t xml:space="preserve">    .style("stroke-width", "2");</w:t>
      </w:r>
    </w:p>
    <w:p w14:paraId="5FFDCBF1" w14:textId="15AA2704" w:rsidR="00BB1E0F" w:rsidRDefault="00BB1E0F" w:rsidP="00BB1E0F">
      <w:pPr>
        <w:pStyle w:val="LabStepCodeBlockLevel2"/>
      </w:pPr>
      <w:r>
        <w:t>}</w:t>
      </w:r>
    </w:p>
    <w:p w14:paraId="3249CEE1" w14:textId="49285CA0" w:rsidR="000D746C" w:rsidRDefault="000D746C" w:rsidP="000D746C">
      <w:pPr>
        <w:pStyle w:val="LabStepNumbered"/>
      </w:pPr>
      <w:r>
        <w:t xml:space="preserve">Implement the </w:t>
      </w:r>
      <w:r w:rsidR="00BC3A25">
        <w:rPr>
          <w:b/>
        </w:rPr>
        <w:t>update</w:t>
      </w:r>
      <w:r w:rsidR="005B3756">
        <w:t xml:space="preserve"> </w:t>
      </w:r>
      <w:r>
        <w:t xml:space="preserve">method of the </w:t>
      </w:r>
      <w:r w:rsidRPr="000D746C">
        <w:rPr>
          <w:b/>
        </w:rPr>
        <w:t>Viz02</w:t>
      </w:r>
      <w:r>
        <w:t xml:space="preserve"> class.</w:t>
      </w:r>
    </w:p>
    <w:p w14:paraId="54925F09" w14:textId="2A39C8F7" w:rsidR="000D746C" w:rsidRDefault="005B3756" w:rsidP="000D746C">
      <w:pPr>
        <w:pStyle w:val="LabStepNumberedLevel2"/>
      </w:pPr>
      <w:r>
        <w:t xml:space="preserve">Begin by resizing the width and height of the </w:t>
      </w:r>
      <w:proofErr w:type="spellStart"/>
      <w:r w:rsidRPr="005B3756">
        <w:rPr>
          <w:b/>
        </w:rPr>
        <w:t>svgRoot</w:t>
      </w:r>
      <w:proofErr w:type="spellEnd"/>
      <w:r>
        <w:t xml:space="preserve"> element to the width and height of the incoming </w:t>
      </w:r>
      <w:r w:rsidRPr="005B3756">
        <w:rPr>
          <w:b/>
        </w:rPr>
        <w:t>viewport</w:t>
      </w:r>
      <w:r>
        <w:t xml:space="preserve"> parameter.</w:t>
      </w:r>
    </w:p>
    <w:p w14:paraId="3210B820" w14:textId="77777777" w:rsidR="00BB1E0F" w:rsidRDefault="00BB1E0F" w:rsidP="00BB1E0F">
      <w:pPr>
        <w:pStyle w:val="LabStepCodeBlockLevel2"/>
      </w:pPr>
      <w:r>
        <w:t>public update(viewport: IViewPort) {</w:t>
      </w:r>
    </w:p>
    <w:p w14:paraId="78B3AD53" w14:textId="77777777" w:rsidR="00BB1E0F" w:rsidRDefault="00BB1E0F" w:rsidP="00BB1E0F">
      <w:pPr>
        <w:pStyle w:val="LabStepCodeBlockLevel2"/>
      </w:pPr>
    </w:p>
    <w:p w14:paraId="4674784B" w14:textId="16CEFCE8" w:rsidR="00BB1E0F" w:rsidRDefault="00BB1E0F" w:rsidP="00BB1E0F">
      <w:pPr>
        <w:pStyle w:val="LabStepCodeBlockLevel2"/>
      </w:pPr>
      <w:r>
        <w:t xml:space="preserve">  this.svg</w:t>
      </w:r>
      <w:r w:rsidR="000D746C">
        <w:t>Root</w:t>
      </w:r>
    </w:p>
    <w:p w14:paraId="7D37B8D3" w14:textId="77777777" w:rsidR="00BB1E0F" w:rsidRDefault="00BB1E0F" w:rsidP="00BB1E0F">
      <w:pPr>
        <w:pStyle w:val="LabStepCodeBlockLevel2"/>
      </w:pPr>
      <w:r>
        <w:t xml:space="preserve">    .attr("width", viewport.width)</w:t>
      </w:r>
    </w:p>
    <w:p w14:paraId="5DBA5FDA" w14:textId="77777777" w:rsidR="00BB1E0F" w:rsidRDefault="00BB1E0F" w:rsidP="00BB1E0F">
      <w:pPr>
        <w:pStyle w:val="LabStepCodeBlockLevel2"/>
      </w:pPr>
      <w:r>
        <w:t xml:space="preserve">    .attr("height", viewport.height);</w:t>
      </w:r>
    </w:p>
    <w:p w14:paraId="66E9E4BB" w14:textId="464DC5EA" w:rsidR="00BB1E0F" w:rsidRDefault="00BB1E0F" w:rsidP="00BB1E0F">
      <w:pPr>
        <w:pStyle w:val="LabStepCodeBlockLevel2"/>
      </w:pPr>
    </w:p>
    <w:p w14:paraId="30AE7AF3" w14:textId="41DCAB67" w:rsidR="00BB1E0F" w:rsidRDefault="00BB1E0F" w:rsidP="00BB1E0F">
      <w:pPr>
        <w:pStyle w:val="LabStepCodeBlockLevel2"/>
      </w:pPr>
      <w:r>
        <w:t>}</w:t>
      </w:r>
    </w:p>
    <w:p w14:paraId="0C557F32" w14:textId="41ACE44D" w:rsidR="00BB1E0F" w:rsidRDefault="005B3756" w:rsidP="005B3756">
      <w:pPr>
        <w:pStyle w:val="LabStepNumberedLevel2"/>
      </w:pPr>
      <w:r>
        <w:t xml:space="preserve">Next, create a new variable named </w:t>
      </w:r>
      <w:r w:rsidRPr="00160C84">
        <w:rPr>
          <w:b/>
        </w:rPr>
        <w:t>plot</w:t>
      </w:r>
      <w:r>
        <w:t xml:space="preserve"> and initialize it with </w:t>
      </w:r>
      <w:r w:rsidR="00160C84">
        <w:t xml:space="preserve">new </w:t>
      </w:r>
      <w:r>
        <w:t xml:space="preserve">object that has 4 properties named </w:t>
      </w:r>
      <w:proofErr w:type="spellStart"/>
      <w:r w:rsidRPr="005B3756">
        <w:rPr>
          <w:b/>
        </w:rPr>
        <w:t>xOffset</w:t>
      </w:r>
      <w:proofErr w:type="spellEnd"/>
      <w:r w:rsidRPr="005B3756">
        <w:t xml:space="preserve">, </w:t>
      </w:r>
      <w:proofErr w:type="spellStart"/>
      <w:r w:rsidRPr="005B3756">
        <w:rPr>
          <w:b/>
        </w:rPr>
        <w:t>yOffset</w:t>
      </w:r>
      <w:proofErr w:type="spellEnd"/>
      <w:r w:rsidRPr="005B3756">
        <w:t xml:space="preserve">, </w:t>
      </w:r>
      <w:r w:rsidRPr="005B3756">
        <w:rPr>
          <w:b/>
        </w:rPr>
        <w:t>width</w:t>
      </w:r>
      <w:r w:rsidRPr="005B3756">
        <w:t xml:space="preserve"> and </w:t>
      </w:r>
      <w:r w:rsidRPr="005B3756">
        <w:rPr>
          <w:b/>
        </w:rPr>
        <w:t>height</w:t>
      </w:r>
      <w:r>
        <w:t xml:space="preserve"> as shown in the following code listing.</w:t>
      </w:r>
    </w:p>
    <w:p w14:paraId="456A2992" w14:textId="77777777" w:rsidR="00BB1E0F" w:rsidRDefault="00BB1E0F" w:rsidP="00BB1E0F">
      <w:pPr>
        <w:pStyle w:val="LabStepCodeBlockLevel2"/>
      </w:pPr>
      <w:r>
        <w:t>var plot = {</w:t>
      </w:r>
    </w:p>
    <w:p w14:paraId="14C9965D" w14:textId="1A31F636" w:rsidR="00BB1E0F" w:rsidRDefault="000D746C" w:rsidP="00BB1E0F">
      <w:pPr>
        <w:pStyle w:val="LabStepCodeBlockLevel2"/>
      </w:pPr>
      <w:r>
        <w:t xml:space="preserve">  xOffset: this.padding</w:t>
      </w:r>
      <w:r w:rsidR="00BB1E0F">
        <w:t>,</w:t>
      </w:r>
    </w:p>
    <w:p w14:paraId="149A3CD6" w14:textId="6AE89EF8" w:rsidR="00BB1E0F" w:rsidRDefault="00BB1E0F" w:rsidP="00BB1E0F">
      <w:pPr>
        <w:pStyle w:val="LabStepCodeBlockLevel2"/>
      </w:pPr>
      <w:r>
        <w:t xml:space="preserve">  yOffset: this.padding,</w:t>
      </w:r>
    </w:p>
    <w:p w14:paraId="7C1CA96B" w14:textId="247BB1F1" w:rsidR="00BB1E0F" w:rsidRDefault="00BB1E0F" w:rsidP="00BB1E0F">
      <w:pPr>
        <w:pStyle w:val="LabStepCodeBlockLevel2"/>
      </w:pPr>
      <w:r>
        <w:t xml:space="preserve">  width: viewport.wi</w:t>
      </w:r>
      <w:r w:rsidR="000D746C">
        <w:t>dth - (this.padding</w:t>
      </w:r>
      <w:r>
        <w:t xml:space="preserve"> * 2),</w:t>
      </w:r>
    </w:p>
    <w:p w14:paraId="729C593E" w14:textId="5768817C" w:rsidR="00BB1E0F" w:rsidRDefault="00BB1E0F" w:rsidP="00BB1E0F">
      <w:pPr>
        <w:pStyle w:val="LabStepCodeBlockLevel2"/>
      </w:pPr>
      <w:r>
        <w:t xml:space="preserve">  height: viewport.height - (this.padding * 2),</w:t>
      </w:r>
    </w:p>
    <w:p w14:paraId="3C333B37" w14:textId="73188499" w:rsidR="00BB1E0F" w:rsidRDefault="00BB1E0F" w:rsidP="00BB1E0F">
      <w:pPr>
        <w:pStyle w:val="LabStepCodeBlockLevel2"/>
      </w:pPr>
      <w:r>
        <w:t>};</w:t>
      </w:r>
    </w:p>
    <w:p w14:paraId="5FEF4BEA" w14:textId="4E0929B1" w:rsidR="00BB1E0F" w:rsidRDefault="0030340C" w:rsidP="00BB1E0F">
      <w:pPr>
        <w:pStyle w:val="LabStepNumberedLevel2"/>
      </w:pPr>
      <w:r>
        <w:lastRenderedPageBreak/>
        <w:t xml:space="preserve">Use the </w:t>
      </w:r>
      <w:r w:rsidRPr="0030340C">
        <w:rPr>
          <w:b/>
        </w:rPr>
        <w:t>plot</w:t>
      </w:r>
      <w:r>
        <w:t xml:space="preserve"> variable to resize the </w:t>
      </w:r>
      <w:r w:rsidRPr="00160C84">
        <w:rPr>
          <w:b/>
        </w:rPr>
        <w:t>ellipse</w:t>
      </w:r>
      <w:r>
        <w:t xml:space="preserve"> element by modifying </w:t>
      </w:r>
      <w:r w:rsidR="00160C84">
        <w:t xml:space="preserve">the </w:t>
      </w:r>
      <w:r>
        <w:t xml:space="preserve">four </w:t>
      </w:r>
      <w:r w:rsidR="00160C84" w:rsidRPr="00303760">
        <w:rPr>
          <w:b/>
        </w:rPr>
        <w:t>ellipse</w:t>
      </w:r>
      <w:r w:rsidR="00160C84">
        <w:t xml:space="preserve"> </w:t>
      </w:r>
      <w:r w:rsidR="00303760">
        <w:t xml:space="preserve">element </w:t>
      </w:r>
      <w:r>
        <w:t xml:space="preserve">attributes named </w:t>
      </w:r>
      <w:r>
        <w:rPr>
          <w:b/>
        </w:rPr>
        <w:t>cx</w:t>
      </w:r>
      <w:r>
        <w:t xml:space="preserve">, </w:t>
      </w:r>
      <w:r>
        <w:rPr>
          <w:b/>
        </w:rPr>
        <w:t>cy</w:t>
      </w:r>
      <w:r>
        <w:t xml:space="preserve">, </w:t>
      </w:r>
      <w:proofErr w:type="spellStart"/>
      <w:r>
        <w:rPr>
          <w:b/>
        </w:rPr>
        <w:t>rx</w:t>
      </w:r>
      <w:proofErr w:type="spellEnd"/>
      <w:r>
        <w:t xml:space="preserve"> and </w:t>
      </w:r>
      <w:proofErr w:type="spellStart"/>
      <w:r>
        <w:rPr>
          <w:b/>
        </w:rPr>
        <w:t>ry</w:t>
      </w:r>
      <w:proofErr w:type="spellEnd"/>
      <w:r>
        <w:t xml:space="preserve"> as shown in the following code listing.</w:t>
      </w:r>
    </w:p>
    <w:p w14:paraId="47AF6815" w14:textId="21A1EE9C" w:rsidR="00303760" w:rsidRDefault="00303760" w:rsidP="00303760">
      <w:pPr>
        <w:pStyle w:val="LabStepCodeBlockLevel2"/>
      </w:pPr>
      <w:r>
        <w:t>this.ellipse</w:t>
      </w:r>
    </w:p>
    <w:p w14:paraId="2F38D88E" w14:textId="09DADC59" w:rsidR="00303760" w:rsidRDefault="00303760" w:rsidP="00303760">
      <w:pPr>
        <w:pStyle w:val="LabStepCodeBlockLevel2"/>
      </w:pPr>
      <w:r>
        <w:t xml:space="preserve">  .attr("cx", plot.xOffset + (plot.width * 0.5))</w:t>
      </w:r>
    </w:p>
    <w:p w14:paraId="32D87AC8" w14:textId="7918DA6F" w:rsidR="00303760" w:rsidRDefault="00303760" w:rsidP="00303760">
      <w:pPr>
        <w:pStyle w:val="LabStepCodeBlockLevel2"/>
      </w:pPr>
      <w:r>
        <w:t xml:space="preserve">  .attr("cy", plot.yOffset + (plot.height * 0.5))</w:t>
      </w:r>
    </w:p>
    <w:p w14:paraId="35EB112A" w14:textId="003BBE81" w:rsidR="00303760" w:rsidRDefault="00303760" w:rsidP="00303760">
      <w:pPr>
        <w:pStyle w:val="LabStepCodeBlockLevel2"/>
      </w:pPr>
      <w:r>
        <w:t xml:space="preserve">  .attr("rx", (plot.width * 0.5));</w:t>
      </w:r>
    </w:p>
    <w:p w14:paraId="3F2FB4EA" w14:textId="5EBD55C4" w:rsidR="00BB1E0F" w:rsidRDefault="00303760" w:rsidP="00303760">
      <w:pPr>
        <w:pStyle w:val="LabStepCodeBlockLevel2"/>
      </w:pPr>
      <w:r>
        <w:t xml:space="preserve">  .attr("ry", (plot.height * 0.5));</w:t>
      </w:r>
    </w:p>
    <w:p w14:paraId="06833B3C" w14:textId="1E93FA25" w:rsidR="0030340C" w:rsidRDefault="0030340C" w:rsidP="0030340C">
      <w:pPr>
        <w:pStyle w:val="LabExerciseCallout"/>
      </w:pPr>
      <w:r>
        <w:t>You need to adjust the font size according to the size of the window.</w:t>
      </w:r>
    </w:p>
    <w:p w14:paraId="7AC5ED14" w14:textId="0275E470" w:rsidR="00BB1E0F" w:rsidRDefault="00303760" w:rsidP="00BB1E0F">
      <w:pPr>
        <w:pStyle w:val="LabStepNumberedLevel2"/>
      </w:pPr>
      <w:r>
        <w:t xml:space="preserve">Add three variables of type </w:t>
      </w:r>
      <w:r w:rsidRPr="00303760">
        <w:rPr>
          <w:b/>
        </w:rPr>
        <w:t>number</w:t>
      </w:r>
      <w:r>
        <w:t xml:space="preserve"> named </w:t>
      </w:r>
      <w:proofErr w:type="spellStart"/>
      <w:r w:rsidRPr="00303760">
        <w:rPr>
          <w:b/>
        </w:rPr>
        <w:t>fontSizeForWidth</w:t>
      </w:r>
      <w:proofErr w:type="spellEnd"/>
      <w:r>
        <w:t xml:space="preserve">, </w:t>
      </w:r>
      <w:proofErr w:type="spellStart"/>
      <w:r w:rsidRPr="00303760">
        <w:rPr>
          <w:b/>
        </w:rPr>
        <w:t>fontSizeForHeight</w:t>
      </w:r>
      <w:proofErr w:type="spellEnd"/>
      <w:r>
        <w:t xml:space="preserve"> and </w:t>
      </w:r>
      <w:proofErr w:type="spellStart"/>
      <w:r w:rsidRPr="00303760">
        <w:rPr>
          <w:b/>
        </w:rPr>
        <w:t>fontSize</w:t>
      </w:r>
      <w:proofErr w:type="spellEnd"/>
      <w:r>
        <w:t xml:space="preserve"> and initialize their values using the following code.</w:t>
      </w:r>
    </w:p>
    <w:p w14:paraId="7A298111" w14:textId="0BDCBD93" w:rsidR="00303760" w:rsidRDefault="00303760" w:rsidP="00303760">
      <w:pPr>
        <w:pStyle w:val="LabStepCodeBlockLevel2"/>
      </w:pPr>
      <w:r>
        <w:t xml:space="preserve">var fontSizeForWidth: number = plot.width * .20;   </w:t>
      </w:r>
      <w:r w:rsidRPr="0030340C">
        <w:rPr>
          <w:color w:val="7F7F7F" w:themeColor="text1" w:themeTint="80"/>
        </w:rPr>
        <w:t>// make font smaller as width gets smaller</w:t>
      </w:r>
    </w:p>
    <w:p w14:paraId="254965C9" w14:textId="42782644" w:rsidR="00303760" w:rsidRDefault="00303760" w:rsidP="00303760">
      <w:pPr>
        <w:pStyle w:val="LabStepCodeBlockLevel2"/>
      </w:pPr>
      <w:r>
        <w:t xml:space="preserve">var fontSizeForHeight: number = plot.height * .35; </w:t>
      </w:r>
      <w:r w:rsidRPr="0030340C">
        <w:rPr>
          <w:color w:val="7F7F7F" w:themeColor="text1" w:themeTint="80"/>
        </w:rPr>
        <w:t xml:space="preserve">// make font smaller as </w:t>
      </w:r>
      <w:r>
        <w:rPr>
          <w:color w:val="7F7F7F" w:themeColor="text1" w:themeTint="80"/>
        </w:rPr>
        <w:t xml:space="preserve">height </w:t>
      </w:r>
      <w:r w:rsidRPr="0030340C">
        <w:rPr>
          <w:color w:val="7F7F7F" w:themeColor="text1" w:themeTint="80"/>
        </w:rPr>
        <w:t>gets smaller</w:t>
      </w:r>
    </w:p>
    <w:p w14:paraId="4FC00590" w14:textId="435E2C48" w:rsidR="00303760" w:rsidRDefault="00303760" w:rsidP="00303760">
      <w:pPr>
        <w:pStyle w:val="LabStepCodeBlockLevel2"/>
      </w:pPr>
      <w:r>
        <w:t>var fontSize: number = d3.min([fontSizeForWidth, fontSizeForHeight]);</w:t>
      </w:r>
    </w:p>
    <w:p w14:paraId="6BB3AA11" w14:textId="36E32A95" w:rsidR="00303760" w:rsidRDefault="00303760" w:rsidP="00303760">
      <w:pPr>
        <w:pStyle w:val="LabStepNumberedLevel2"/>
      </w:pPr>
      <w:r>
        <w:t xml:space="preserve">Use the </w:t>
      </w:r>
      <w:r w:rsidRPr="0030340C">
        <w:rPr>
          <w:b/>
        </w:rPr>
        <w:t>plot</w:t>
      </w:r>
      <w:r>
        <w:t xml:space="preserve"> variable and the </w:t>
      </w:r>
      <w:proofErr w:type="spellStart"/>
      <w:r w:rsidRPr="00303760">
        <w:rPr>
          <w:b/>
        </w:rPr>
        <w:t>fontSize</w:t>
      </w:r>
      <w:proofErr w:type="spellEnd"/>
      <w:r>
        <w:t xml:space="preserve"> variable to resize the </w:t>
      </w:r>
      <w:r>
        <w:rPr>
          <w:b/>
        </w:rPr>
        <w:t>text</w:t>
      </w:r>
      <w:r>
        <w:t xml:space="preserve"> element by modifying the five </w:t>
      </w:r>
      <w:r w:rsidRPr="00303760">
        <w:rPr>
          <w:b/>
        </w:rPr>
        <w:t>text</w:t>
      </w:r>
      <w:r>
        <w:t xml:space="preserve"> element attributes named </w:t>
      </w:r>
      <w:r>
        <w:rPr>
          <w:b/>
        </w:rPr>
        <w:t>x</w:t>
      </w:r>
      <w:r>
        <w:t xml:space="preserve">, </w:t>
      </w:r>
      <w:r>
        <w:rPr>
          <w:b/>
        </w:rPr>
        <w:t>y</w:t>
      </w:r>
      <w:r>
        <w:t xml:space="preserve">, </w:t>
      </w:r>
      <w:r>
        <w:rPr>
          <w:b/>
        </w:rPr>
        <w:t>width</w:t>
      </w:r>
      <w:r>
        <w:t xml:space="preserve">, </w:t>
      </w:r>
      <w:r w:rsidRPr="00303760">
        <w:rPr>
          <w:b/>
        </w:rPr>
        <w:t>height</w:t>
      </w:r>
      <w:r>
        <w:t xml:space="preserve"> and </w:t>
      </w:r>
      <w:r>
        <w:rPr>
          <w:b/>
        </w:rPr>
        <w:t xml:space="preserve">font-size </w:t>
      </w:r>
      <w:r>
        <w:t>as shown in the following code listing.</w:t>
      </w:r>
    </w:p>
    <w:p w14:paraId="5DFFF87C" w14:textId="77777777" w:rsidR="00BB1E0F" w:rsidRDefault="00BB1E0F" w:rsidP="00BB1E0F">
      <w:pPr>
        <w:pStyle w:val="LabStepCodeBlockLevel2"/>
      </w:pPr>
      <w:r>
        <w:t>this.text</w:t>
      </w:r>
    </w:p>
    <w:p w14:paraId="3FECA3F5" w14:textId="0360A2CF" w:rsidR="00BB1E0F" w:rsidRDefault="00BB1E0F" w:rsidP="00BB1E0F">
      <w:pPr>
        <w:pStyle w:val="LabStepCodeBlockLevel2"/>
      </w:pPr>
      <w:r>
        <w:t xml:space="preserve">  .attr("x", plot.xOffset + (plot.width </w:t>
      </w:r>
      <w:r w:rsidR="00303760">
        <w:t>* 0.5</w:t>
      </w:r>
      <w:r>
        <w:t>))</w:t>
      </w:r>
    </w:p>
    <w:p w14:paraId="745AD1F5" w14:textId="00A8001E" w:rsidR="00BB1E0F" w:rsidRDefault="00BB1E0F" w:rsidP="00BB1E0F">
      <w:pPr>
        <w:pStyle w:val="LabStepCodeBlockLevel2"/>
      </w:pPr>
      <w:r>
        <w:t xml:space="preserve">  .attr("y",</w:t>
      </w:r>
      <w:r w:rsidR="00303760">
        <w:t xml:space="preserve"> plot.yOffset + (plot.height * 0.5</w:t>
      </w:r>
      <w:r>
        <w:t>))</w:t>
      </w:r>
    </w:p>
    <w:p w14:paraId="5B3589AE" w14:textId="77777777" w:rsidR="00BB1E0F" w:rsidRDefault="00BB1E0F" w:rsidP="00BB1E0F">
      <w:pPr>
        <w:pStyle w:val="LabStepCodeBlockLevel2"/>
      </w:pPr>
      <w:r>
        <w:t xml:space="preserve">  .attr("width", plot.width)</w:t>
      </w:r>
    </w:p>
    <w:p w14:paraId="2FEFC4C9" w14:textId="77777777" w:rsidR="00BB1E0F" w:rsidRDefault="00BB1E0F" w:rsidP="00BB1E0F">
      <w:pPr>
        <w:pStyle w:val="LabStepCodeBlockLevel2"/>
      </w:pPr>
      <w:r>
        <w:t xml:space="preserve">  .attr("height", plot.height)</w:t>
      </w:r>
    </w:p>
    <w:p w14:paraId="5F6922EB" w14:textId="1C5D0E11" w:rsidR="00BB1E0F" w:rsidRDefault="00BB1E0F" w:rsidP="00BB1E0F">
      <w:pPr>
        <w:pStyle w:val="LabStepCodeBlockLevel2"/>
      </w:pPr>
      <w:r>
        <w:t xml:space="preserve">  .attr("font-size", fontSize);</w:t>
      </w:r>
    </w:p>
    <w:p w14:paraId="11113464" w14:textId="2E14B050" w:rsidR="00F81842" w:rsidRDefault="00F81842" w:rsidP="00F81842">
      <w:pPr>
        <w:pStyle w:val="LabStepNumberedLevel2"/>
      </w:pPr>
      <w:r>
        <w:t xml:space="preserve">Your implementation of </w:t>
      </w:r>
      <w:r>
        <w:rPr>
          <w:b/>
        </w:rPr>
        <w:t xml:space="preserve">update </w:t>
      </w:r>
      <w:r>
        <w:t>should now match the following code.</w:t>
      </w:r>
    </w:p>
    <w:p w14:paraId="52C2F00B" w14:textId="77777777" w:rsidR="00160C84" w:rsidRDefault="00160C84" w:rsidP="00160C84">
      <w:pPr>
        <w:pStyle w:val="LabStepCodeBlockLevel2"/>
      </w:pPr>
      <w:r>
        <w:t>public update(viewport: IViewPort) {</w:t>
      </w:r>
    </w:p>
    <w:p w14:paraId="1B7FA63F" w14:textId="77777777" w:rsidR="00160C84" w:rsidRDefault="00160C84" w:rsidP="00160C84">
      <w:pPr>
        <w:pStyle w:val="LabStepCodeBlockLevel2"/>
      </w:pPr>
    </w:p>
    <w:p w14:paraId="0B1986F9" w14:textId="77777777" w:rsidR="00160C84" w:rsidRDefault="00160C84" w:rsidP="00160C84">
      <w:pPr>
        <w:pStyle w:val="LabStepCodeBlockLevel2"/>
      </w:pPr>
      <w:r>
        <w:t xml:space="preserve">  this.svgRoot</w:t>
      </w:r>
    </w:p>
    <w:p w14:paraId="6D5BA7E4" w14:textId="77777777" w:rsidR="00160C84" w:rsidRDefault="00160C84" w:rsidP="00160C84">
      <w:pPr>
        <w:pStyle w:val="LabStepCodeBlockLevel2"/>
      </w:pPr>
      <w:r>
        <w:t xml:space="preserve">    .attr("width", viewport.width)</w:t>
      </w:r>
    </w:p>
    <w:p w14:paraId="7044C0D3" w14:textId="77777777" w:rsidR="00160C84" w:rsidRDefault="00160C84" w:rsidP="00160C84">
      <w:pPr>
        <w:pStyle w:val="LabStepCodeBlockLevel2"/>
      </w:pPr>
      <w:r>
        <w:t xml:space="preserve">    .attr("height", viewport.height);</w:t>
      </w:r>
    </w:p>
    <w:p w14:paraId="18A6472E" w14:textId="77777777" w:rsidR="00160C84" w:rsidRDefault="00160C84" w:rsidP="00160C84">
      <w:pPr>
        <w:pStyle w:val="LabStepCodeBlockLevel2"/>
      </w:pPr>
    </w:p>
    <w:p w14:paraId="3E05722C" w14:textId="77777777" w:rsidR="00160C84" w:rsidRDefault="00160C84" w:rsidP="00160C84">
      <w:pPr>
        <w:pStyle w:val="LabStepCodeBlockLevel2"/>
      </w:pPr>
      <w:r>
        <w:t xml:space="preserve">  var plot = {</w:t>
      </w:r>
    </w:p>
    <w:p w14:paraId="71F9E03E" w14:textId="77777777" w:rsidR="00160C84" w:rsidRDefault="00160C84" w:rsidP="00160C84">
      <w:pPr>
        <w:pStyle w:val="LabStepCodeBlockLevel2"/>
      </w:pPr>
      <w:r>
        <w:t xml:space="preserve">    xOffset: this.padding,</w:t>
      </w:r>
    </w:p>
    <w:p w14:paraId="1A1C97B2" w14:textId="77777777" w:rsidR="00160C84" w:rsidRDefault="00160C84" w:rsidP="00160C84">
      <w:pPr>
        <w:pStyle w:val="LabStepCodeBlockLevel2"/>
      </w:pPr>
      <w:r>
        <w:t xml:space="preserve">    yOffset: this.padding,</w:t>
      </w:r>
    </w:p>
    <w:p w14:paraId="55F4542A" w14:textId="77777777" w:rsidR="00160C84" w:rsidRDefault="00160C84" w:rsidP="00160C84">
      <w:pPr>
        <w:pStyle w:val="LabStepCodeBlockLevel2"/>
      </w:pPr>
      <w:r>
        <w:t xml:space="preserve">    width: viewport.width - (this.padding * 2),</w:t>
      </w:r>
    </w:p>
    <w:p w14:paraId="194DBA8F" w14:textId="77777777" w:rsidR="00160C84" w:rsidRDefault="00160C84" w:rsidP="00160C84">
      <w:pPr>
        <w:pStyle w:val="LabStepCodeBlockLevel2"/>
      </w:pPr>
      <w:r>
        <w:t xml:space="preserve">    height: viewport.height - (this.padding * 2),</w:t>
      </w:r>
    </w:p>
    <w:p w14:paraId="55FAB79F" w14:textId="77777777" w:rsidR="00160C84" w:rsidRDefault="00160C84" w:rsidP="00160C84">
      <w:pPr>
        <w:pStyle w:val="LabStepCodeBlockLevel2"/>
      </w:pPr>
      <w:r>
        <w:t xml:space="preserve">  };</w:t>
      </w:r>
    </w:p>
    <w:p w14:paraId="0E632708" w14:textId="77777777" w:rsidR="00160C84" w:rsidRDefault="00160C84" w:rsidP="00160C84">
      <w:pPr>
        <w:pStyle w:val="LabStepCodeBlockLevel2"/>
      </w:pPr>
    </w:p>
    <w:p w14:paraId="0CDD1056" w14:textId="77777777" w:rsidR="00160C84" w:rsidRDefault="00160C84" w:rsidP="00160C84">
      <w:pPr>
        <w:pStyle w:val="LabStepCodeBlockLevel2"/>
      </w:pPr>
      <w:r>
        <w:t xml:space="preserve">  this.ellipse</w:t>
      </w:r>
    </w:p>
    <w:p w14:paraId="17C87016" w14:textId="77777777" w:rsidR="00160C84" w:rsidRDefault="00160C84" w:rsidP="00160C84">
      <w:pPr>
        <w:pStyle w:val="LabStepCodeBlockLevel2"/>
      </w:pPr>
      <w:r>
        <w:t xml:space="preserve">    .attr("cx", plot.xOffset + (plot.width * 0.5))</w:t>
      </w:r>
    </w:p>
    <w:p w14:paraId="7F80C259" w14:textId="77777777" w:rsidR="00160C84" w:rsidRDefault="00160C84" w:rsidP="00160C84">
      <w:pPr>
        <w:pStyle w:val="LabStepCodeBlockLevel2"/>
      </w:pPr>
      <w:r>
        <w:t xml:space="preserve">    .attr("cy", plot.yOffset + (plot.height * 0.5))</w:t>
      </w:r>
    </w:p>
    <w:p w14:paraId="09ACBFAE" w14:textId="4D5DE172" w:rsidR="00160C84" w:rsidRDefault="00160C84" w:rsidP="00160C84">
      <w:pPr>
        <w:pStyle w:val="LabStepCodeBlockLevel2"/>
      </w:pPr>
      <w:r>
        <w:t xml:space="preserve">    .attr("rx", (plot.width * 0.5));</w:t>
      </w:r>
    </w:p>
    <w:p w14:paraId="434226B1" w14:textId="796B16C1" w:rsidR="00160C84" w:rsidRDefault="00160C84" w:rsidP="00160C84">
      <w:pPr>
        <w:pStyle w:val="LabStepCodeBlockLevel2"/>
      </w:pPr>
      <w:r>
        <w:t xml:space="preserve">    .attr("ry", (plot.height * 0.5));</w:t>
      </w:r>
    </w:p>
    <w:p w14:paraId="5BD31BC8" w14:textId="7F4DA08B" w:rsidR="00160C84" w:rsidRDefault="00160C84" w:rsidP="00160C84">
      <w:pPr>
        <w:pStyle w:val="LabStepCodeBlockLevel2"/>
      </w:pPr>
    </w:p>
    <w:p w14:paraId="09ABA4EA" w14:textId="6AE5A3F2" w:rsidR="00F81842" w:rsidRDefault="00F81842" w:rsidP="00F81842">
      <w:pPr>
        <w:pStyle w:val="LabStepCodeBlockLevel2"/>
      </w:pPr>
      <w:r>
        <w:t xml:space="preserve">  var fontSizeForWidth: number = plot.width * .20;   </w:t>
      </w:r>
      <w:r w:rsidRPr="0030340C">
        <w:rPr>
          <w:color w:val="7F7F7F" w:themeColor="text1" w:themeTint="80"/>
        </w:rPr>
        <w:t>// make font smaller as width gets smaller</w:t>
      </w:r>
    </w:p>
    <w:p w14:paraId="18E256B0" w14:textId="269CE419" w:rsidR="00F81842" w:rsidRDefault="00F81842" w:rsidP="00F81842">
      <w:pPr>
        <w:pStyle w:val="LabStepCodeBlockLevel2"/>
      </w:pPr>
      <w:r>
        <w:t xml:space="preserve">  var fontSizeForHeight: number = plot.height * .35; </w:t>
      </w:r>
      <w:r w:rsidRPr="0030340C">
        <w:rPr>
          <w:color w:val="7F7F7F" w:themeColor="text1" w:themeTint="80"/>
        </w:rPr>
        <w:t xml:space="preserve">// make font smaller as </w:t>
      </w:r>
      <w:r>
        <w:rPr>
          <w:color w:val="7F7F7F" w:themeColor="text1" w:themeTint="80"/>
        </w:rPr>
        <w:t xml:space="preserve">height </w:t>
      </w:r>
      <w:r w:rsidRPr="0030340C">
        <w:rPr>
          <w:color w:val="7F7F7F" w:themeColor="text1" w:themeTint="80"/>
        </w:rPr>
        <w:t>gets smaller</w:t>
      </w:r>
    </w:p>
    <w:p w14:paraId="3E2461D3" w14:textId="278A691C" w:rsidR="00F81842" w:rsidRDefault="00F81842" w:rsidP="00F81842">
      <w:pPr>
        <w:pStyle w:val="LabStepCodeBlockLevel2"/>
      </w:pPr>
      <w:r>
        <w:t xml:space="preserve">  var fontSize: number = d3.min([fontSizeForWidth, fontSizeForHeight]);</w:t>
      </w:r>
    </w:p>
    <w:p w14:paraId="6FB1152D" w14:textId="77777777" w:rsidR="00F81842" w:rsidRDefault="00F81842" w:rsidP="00160C84">
      <w:pPr>
        <w:pStyle w:val="LabStepCodeBlockLevel2"/>
      </w:pPr>
    </w:p>
    <w:p w14:paraId="2C5CF421" w14:textId="27C29A95" w:rsidR="00160C84" w:rsidRDefault="00160C84" w:rsidP="00160C84">
      <w:pPr>
        <w:pStyle w:val="LabStepCodeBlockLevel2"/>
      </w:pPr>
      <w:r>
        <w:t xml:space="preserve">  this.text</w:t>
      </w:r>
    </w:p>
    <w:p w14:paraId="050E4DF7" w14:textId="57FE1687" w:rsidR="00160C84" w:rsidRDefault="00160C84" w:rsidP="00160C84">
      <w:pPr>
        <w:pStyle w:val="LabStepCodeBlockLevel2"/>
      </w:pPr>
      <w:r>
        <w:t xml:space="preserve">    .attr("x"</w:t>
      </w:r>
      <w:r w:rsidR="00303760">
        <w:t>, plot.xOffset + (plot.width * 0.5</w:t>
      </w:r>
      <w:r>
        <w:t>))</w:t>
      </w:r>
    </w:p>
    <w:p w14:paraId="10D1A425" w14:textId="2A572CD8" w:rsidR="00160C84" w:rsidRDefault="00160C84" w:rsidP="00160C84">
      <w:pPr>
        <w:pStyle w:val="LabStepCodeBlockLevel2"/>
      </w:pPr>
      <w:r>
        <w:t xml:space="preserve">    .attr("y",</w:t>
      </w:r>
      <w:r w:rsidR="00303760">
        <w:t xml:space="preserve"> plot.yOffset + (plot.height * 0.5</w:t>
      </w:r>
      <w:r>
        <w:t>))</w:t>
      </w:r>
    </w:p>
    <w:p w14:paraId="5592E7BF" w14:textId="77777777" w:rsidR="00160C84" w:rsidRDefault="00160C84" w:rsidP="00160C84">
      <w:pPr>
        <w:pStyle w:val="LabStepCodeBlockLevel2"/>
      </w:pPr>
      <w:r>
        <w:t xml:space="preserve">    .attr("width", plot.width)</w:t>
      </w:r>
    </w:p>
    <w:p w14:paraId="7FD16F16" w14:textId="77777777" w:rsidR="00160C84" w:rsidRDefault="00160C84" w:rsidP="00160C84">
      <w:pPr>
        <w:pStyle w:val="LabStepCodeBlockLevel2"/>
      </w:pPr>
      <w:r>
        <w:t xml:space="preserve">    .attr("height", plot.height)</w:t>
      </w:r>
    </w:p>
    <w:p w14:paraId="209FA3FE" w14:textId="2A931A70" w:rsidR="00160C84" w:rsidRDefault="00160C84" w:rsidP="00160C84">
      <w:pPr>
        <w:pStyle w:val="LabStepCodeBlockLevel2"/>
      </w:pPr>
      <w:r>
        <w:t xml:space="preserve">    .attr("font-size", fontSize);</w:t>
      </w:r>
    </w:p>
    <w:p w14:paraId="686A0889" w14:textId="77777777" w:rsidR="00F81842" w:rsidRDefault="00F81842" w:rsidP="00160C84">
      <w:pPr>
        <w:pStyle w:val="LabStepCodeBlockLevel2"/>
      </w:pPr>
    </w:p>
    <w:p w14:paraId="21B889A1" w14:textId="27630AA3" w:rsidR="00BB1E0F" w:rsidRDefault="00160C84" w:rsidP="00160C84">
      <w:pPr>
        <w:pStyle w:val="LabStepCodeBlockLevel2"/>
      </w:pPr>
      <w:r>
        <w:t>}</w:t>
      </w:r>
      <w:r w:rsidR="00BB1E0F">
        <w:t xml:space="preserve"> </w:t>
      </w:r>
    </w:p>
    <w:p w14:paraId="7BD1D347" w14:textId="501A35BC" w:rsidR="00BB1E0F" w:rsidRDefault="00F81842" w:rsidP="00BB1E0F">
      <w:pPr>
        <w:pStyle w:val="LabStepNumberedLevel2"/>
      </w:pPr>
      <w:r>
        <w:t xml:space="preserve">Save your changes to </w:t>
      </w:r>
      <w:proofErr w:type="spellStart"/>
      <w:r w:rsidRPr="00F81842">
        <w:rPr>
          <w:b/>
        </w:rPr>
        <w:t>visuals.ts</w:t>
      </w:r>
      <w:proofErr w:type="spellEnd"/>
      <w:r>
        <w:t>.</w:t>
      </w:r>
    </w:p>
    <w:p w14:paraId="5526A6E8" w14:textId="23EF6348" w:rsidR="00F81842" w:rsidRDefault="00F81842" w:rsidP="00F81842">
      <w:pPr>
        <w:pStyle w:val="LabExerciseCallout"/>
      </w:pPr>
      <w:r>
        <w:t xml:space="preserve">You have now implemented the </w:t>
      </w:r>
      <w:r w:rsidRPr="00F81842">
        <w:rPr>
          <w:b/>
        </w:rPr>
        <w:t>Viz02</w:t>
      </w:r>
      <w:r>
        <w:t xml:space="preserve"> class as a custom visual that generated SVG graphic output using the D3 library. Next, you must modify the code inside </w:t>
      </w:r>
      <w:proofErr w:type="spellStart"/>
      <w:r w:rsidRPr="00F81842">
        <w:rPr>
          <w:b/>
        </w:rPr>
        <w:t>app.ts</w:t>
      </w:r>
      <w:proofErr w:type="spellEnd"/>
      <w:r>
        <w:t xml:space="preserve"> to integrate the </w:t>
      </w:r>
      <w:r w:rsidRPr="00F81842">
        <w:rPr>
          <w:b/>
        </w:rPr>
        <w:t>Viz02</w:t>
      </w:r>
      <w:r>
        <w:t xml:space="preserve"> class</w:t>
      </w:r>
      <w:r w:rsidR="00085315">
        <w:t xml:space="preserve"> into the application visual loading scheme. After you make a few minor modifications to </w:t>
      </w:r>
      <w:proofErr w:type="spellStart"/>
      <w:r w:rsidR="00085315" w:rsidRPr="00085315">
        <w:rPr>
          <w:b/>
        </w:rPr>
        <w:t>app.ts</w:t>
      </w:r>
      <w:proofErr w:type="spellEnd"/>
      <w:r w:rsidR="00085315">
        <w:t xml:space="preserve">, you will be able to test out the </w:t>
      </w:r>
      <w:r w:rsidR="00085315" w:rsidRPr="00085315">
        <w:rPr>
          <w:b/>
        </w:rPr>
        <w:t>D3Lab</w:t>
      </w:r>
      <w:r w:rsidR="00085315">
        <w:t xml:space="preserve"> project by running it inside in the Visual Studio debugger to see how the </w:t>
      </w:r>
      <w:r w:rsidR="00085315" w:rsidRPr="00085315">
        <w:rPr>
          <w:b/>
        </w:rPr>
        <w:t>Viz02</w:t>
      </w:r>
      <w:r w:rsidR="00085315">
        <w:t xml:space="preserve"> class renders its output.</w:t>
      </w:r>
    </w:p>
    <w:p w14:paraId="4931CECD" w14:textId="2E31AACC" w:rsidR="00C27FED" w:rsidRDefault="00085315" w:rsidP="0026760E">
      <w:pPr>
        <w:pStyle w:val="LabStepNumbered"/>
      </w:pPr>
      <w:r>
        <w:lastRenderedPageBreak/>
        <w:t xml:space="preserve">Modify </w:t>
      </w:r>
      <w:proofErr w:type="spellStart"/>
      <w:r w:rsidRPr="00085315">
        <w:rPr>
          <w:b/>
        </w:rPr>
        <w:t>app.ts</w:t>
      </w:r>
      <w:proofErr w:type="spellEnd"/>
      <w:r>
        <w:t xml:space="preserve"> to integrate the new custom visual class named </w:t>
      </w:r>
      <w:r w:rsidRPr="00085315">
        <w:rPr>
          <w:b/>
        </w:rPr>
        <w:t>Viz02</w:t>
      </w:r>
      <w:r>
        <w:t>.</w:t>
      </w:r>
    </w:p>
    <w:p w14:paraId="6762FCF7" w14:textId="334091A1" w:rsidR="00DE228E" w:rsidRDefault="00085315" w:rsidP="00DE228E">
      <w:pPr>
        <w:pStyle w:val="LabStepNumberedLevel2"/>
      </w:pPr>
      <w:r>
        <w:t xml:space="preserve">Inside </w:t>
      </w:r>
      <w:proofErr w:type="spellStart"/>
      <w:r w:rsidRPr="00085315">
        <w:rPr>
          <w:b/>
        </w:rPr>
        <w:t>app.ts</w:t>
      </w:r>
      <w:proofErr w:type="spellEnd"/>
      <w:r>
        <w:t xml:space="preserve">, locate the variable named </w:t>
      </w:r>
      <w:r w:rsidRPr="00085315">
        <w:rPr>
          <w:b/>
        </w:rPr>
        <w:t>visuals</w:t>
      </w:r>
      <w:r>
        <w:t>.</w:t>
      </w:r>
    </w:p>
    <w:p w14:paraId="1007A215" w14:textId="410C7D34" w:rsidR="00085315" w:rsidRDefault="00085315" w:rsidP="00DE228E">
      <w:pPr>
        <w:pStyle w:val="LabStepNumberedLevel2"/>
      </w:pPr>
      <w:r>
        <w:t xml:space="preserve">Update the array that is used to initialize the </w:t>
      </w:r>
      <w:r w:rsidRPr="00283001">
        <w:rPr>
          <w:b/>
        </w:rPr>
        <w:t>visuals</w:t>
      </w:r>
      <w:r>
        <w:t xml:space="preserve"> variable by adding a new instance of the class </w:t>
      </w:r>
      <w:r w:rsidRPr="00085315">
        <w:rPr>
          <w:b/>
        </w:rPr>
        <w:t>Viz02</w:t>
      </w:r>
      <w:r>
        <w:t>.</w:t>
      </w:r>
    </w:p>
    <w:p w14:paraId="7A3E5E46" w14:textId="77777777" w:rsidR="00BB1E0F" w:rsidRPr="00BB1E0F" w:rsidRDefault="00BB1E0F" w:rsidP="00BB1E0F">
      <w:pPr>
        <w:pStyle w:val="LabStepCodeBlockLevel2"/>
        <w:rPr>
          <w:color w:val="7F7F7F" w:themeColor="text1" w:themeTint="80"/>
        </w:rPr>
      </w:pPr>
      <w:r w:rsidRPr="00BB1E0F">
        <w:rPr>
          <w:color w:val="7F7F7F" w:themeColor="text1" w:themeTint="80"/>
        </w:rPr>
        <w:t>module myApp {</w:t>
      </w:r>
    </w:p>
    <w:p w14:paraId="45B3A475" w14:textId="77777777" w:rsidR="00BB1E0F" w:rsidRPr="00BB1E0F" w:rsidRDefault="00BB1E0F" w:rsidP="00BB1E0F">
      <w:pPr>
        <w:pStyle w:val="LabStepCodeBlockLevel2"/>
        <w:rPr>
          <w:color w:val="7F7F7F" w:themeColor="text1" w:themeTint="80"/>
        </w:rPr>
      </w:pPr>
    </w:p>
    <w:p w14:paraId="17B8EE41" w14:textId="77777777" w:rsidR="00BB1E0F" w:rsidRPr="00BB1E0F" w:rsidRDefault="00BB1E0F" w:rsidP="00BB1E0F">
      <w:pPr>
        <w:pStyle w:val="LabStepCodeBlockLevel2"/>
        <w:rPr>
          <w:color w:val="7F7F7F" w:themeColor="text1" w:themeTint="80"/>
        </w:rPr>
      </w:pPr>
      <w:r w:rsidRPr="00BB1E0F">
        <w:rPr>
          <w:color w:val="7F7F7F" w:themeColor="text1" w:themeTint="80"/>
        </w:rPr>
        <w:t xml:space="preserve">  var leftNavCollapsed: boolean = true;</w:t>
      </w:r>
    </w:p>
    <w:p w14:paraId="2C98ED9C" w14:textId="77777777" w:rsidR="00BB1E0F" w:rsidRPr="00BB1E0F" w:rsidRDefault="00BB1E0F" w:rsidP="00BB1E0F">
      <w:pPr>
        <w:pStyle w:val="LabStepCodeBlockLevel2"/>
        <w:rPr>
          <w:color w:val="7F7F7F" w:themeColor="text1" w:themeTint="80"/>
        </w:rPr>
      </w:pPr>
      <w:r w:rsidRPr="00BB1E0F">
        <w:rPr>
          <w:color w:val="7F7F7F" w:themeColor="text1" w:themeTint="80"/>
        </w:rPr>
        <w:t xml:space="preserve">  var loadedVisual: ICustomVisual;</w:t>
      </w:r>
    </w:p>
    <w:p w14:paraId="01E043C8" w14:textId="77777777" w:rsidR="00BB1E0F" w:rsidRDefault="00BB1E0F" w:rsidP="00BB1E0F">
      <w:pPr>
        <w:pStyle w:val="LabStepCodeBlockLevel2"/>
      </w:pPr>
    </w:p>
    <w:p w14:paraId="1394F56C" w14:textId="77777777" w:rsidR="00BB1E0F" w:rsidRDefault="00BB1E0F" w:rsidP="00BB1E0F">
      <w:pPr>
        <w:pStyle w:val="LabStepCodeBlockLevel2"/>
      </w:pPr>
      <w:r>
        <w:t xml:space="preserve">  var visuals: ICustomVisual[] = [</w:t>
      </w:r>
    </w:p>
    <w:p w14:paraId="5497F8B1" w14:textId="77777777" w:rsidR="00BB1E0F" w:rsidRDefault="00BB1E0F" w:rsidP="00BB1E0F">
      <w:pPr>
        <w:pStyle w:val="LabStepCodeBlockLevel2"/>
      </w:pPr>
      <w:r>
        <w:t xml:space="preserve">    new Viz01(), new Viz02()</w:t>
      </w:r>
    </w:p>
    <w:p w14:paraId="200E4C27" w14:textId="652C8194" w:rsidR="00BB1E0F" w:rsidRDefault="00BB1E0F" w:rsidP="00BB1E0F">
      <w:pPr>
        <w:pStyle w:val="LabStepCodeBlockLevel2"/>
      </w:pPr>
      <w:r>
        <w:t xml:space="preserve">  ];</w:t>
      </w:r>
    </w:p>
    <w:p w14:paraId="3458C3D4" w14:textId="3BA6D191" w:rsidR="00DE228E" w:rsidRDefault="00085315" w:rsidP="00DE228E">
      <w:pPr>
        <w:pStyle w:val="LabStepNumberedLevel2"/>
      </w:pPr>
      <w:r>
        <w:t xml:space="preserve">Locate the code at the bottom of the document ready event handler that calls </w:t>
      </w:r>
      <w:proofErr w:type="spellStart"/>
      <w:r w:rsidRPr="00085315">
        <w:rPr>
          <w:b/>
        </w:rPr>
        <w:t>LoadVisual</w:t>
      </w:r>
      <w:proofErr w:type="spellEnd"/>
      <w:r>
        <w:t xml:space="preserve"> to automatically load a visual.</w:t>
      </w:r>
    </w:p>
    <w:p w14:paraId="6CB5CF7E" w14:textId="77777777" w:rsidR="00085315" w:rsidRPr="00085315" w:rsidRDefault="00085315" w:rsidP="00085315">
      <w:pPr>
        <w:pStyle w:val="LabStepCodeBlockLevel2"/>
        <w:rPr>
          <w:color w:val="7F7F7F" w:themeColor="text1" w:themeTint="80"/>
        </w:rPr>
      </w:pPr>
      <w:r w:rsidRPr="00085315">
        <w:rPr>
          <w:color w:val="7F7F7F" w:themeColor="text1" w:themeTint="80"/>
        </w:rPr>
        <w:t xml:space="preserve">// automatically load first visual </w:t>
      </w:r>
    </w:p>
    <w:p w14:paraId="471370C1" w14:textId="35F07C09" w:rsidR="00085315" w:rsidRDefault="00085315" w:rsidP="00085315">
      <w:pPr>
        <w:pStyle w:val="LabStepCodeBlockLevel2"/>
      </w:pPr>
      <w:r>
        <w:t>LoadVisual(visuals[0]);</w:t>
      </w:r>
    </w:p>
    <w:p w14:paraId="1D07CC07" w14:textId="5227B752" w:rsidR="00085315" w:rsidRDefault="00283001" w:rsidP="00DE228E">
      <w:pPr>
        <w:pStyle w:val="LabStepNumberedLevel2"/>
      </w:pPr>
      <w:r>
        <w:t xml:space="preserve">Modify the parameter passed to </w:t>
      </w:r>
      <w:proofErr w:type="spellStart"/>
      <w:r w:rsidRPr="00283001">
        <w:rPr>
          <w:b/>
        </w:rPr>
        <w:t>LoadVisual</w:t>
      </w:r>
      <w:proofErr w:type="spellEnd"/>
      <w:r>
        <w:t xml:space="preserve"> to load the visual with the index of 1 instead of a</w:t>
      </w:r>
    </w:p>
    <w:p w14:paraId="767D6996" w14:textId="77777777" w:rsidR="00BB1E0F" w:rsidRPr="00BB1E0F" w:rsidRDefault="00BB1E0F" w:rsidP="00BB1E0F">
      <w:pPr>
        <w:pStyle w:val="LabStepCodeBlockLevel2"/>
        <w:rPr>
          <w:color w:val="7F7F7F" w:themeColor="text1" w:themeTint="80"/>
        </w:rPr>
      </w:pPr>
      <w:r w:rsidRPr="00BB1E0F">
        <w:rPr>
          <w:color w:val="7F7F7F" w:themeColor="text1" w:themeTint="80"/>
        </w:rPr>
        <w:t xml:space="preserve">// automatically load first visual </w:t>
      </w:r>
    </w:p>
    <w:p w14:paraId="7A59A22A" w14:textId="2872322C" w:rsidR="00BB1E0F" w:rsidRDefault="00BB1E0F" w:rsidP="00BB1E0F">
      <w:pPr>
        <w:pStyle w:val="LabStepCodeBlockLevel2"/>
      </w:pPr>
      <w:r>
        <w:t>LoadVisual(visuals[1]);</w:t>
      </w:r>
    </w:p>
    <w:p w14:paraId="704D564A" w14:textId="77777777" w:rsidR="00283001" w:rsidRPr="009B1E8F" w:rsidRDefault="00283001" w:rsidP="00283001">
      <w:pPr>
        <w:pStyle w:val="LabStepNumbered"/>
      </w:pPr>
      <w:r w:rsidRPr="009B1E8F">
        <w:t xml:space="preserve">Test out the </w:t>
      </w:r>
      <w:r>
        <w:rPr>
          <w:b/>
        </w:rPr>
        <w:t>D3Lab</w:t>
      </w:r>
      <w:r w:rsidRPr="009B1E8F">
        <w:t xml:space="preserve"> project using the Visual Studio Debugger</w:t>
      </w:r>
    </w:p>
    <w:p w14:paraId="61F45742" w14:textId="77777777" w:rsidR="00283001" w:rsidRPr="009B1E8F" w:rsidRDefault="00283001" w:rsidP="00283001">
      <w:pPr>
        <w:numPr>
          <w:ilvl w:val="1"/>
          <w:numId w:val="6"/>
        </w:numPr>
        <w:spacing w:before="80" w:after="40"/>
        <w:rPr>
          <w:rFonts w:eastAsia="Times New Roman" w:cs="Times New Roman"/>
          <w:sz w:val="18"/>
        </w:rPr>
      </w:pPr>
      <w:r w:rsidRPr="009B1E8F">
        <w:rPr>
          <w:rFonts w:eastAsia="Times New Roman" w:cs="Times New Roman"/>
          <w:sz w:val="18"/>
        </w:rPr>
        <w:t xml:space="preserve">Press the </w:t>
      </w:r>
      <w:r w:rsidRPr="009B1E8F">
        <w:rPr>
          <w:rFonts w:eastAsia="Times New Roman" w:cs="Times New Roman"/>
          <w:b/>
          <w:sz w:val="18"/>
        </w:rPr>
        <w:t>{F5}</w:t>
      </w:r>
      <w:r w:rsidRPr="009B1E8F">
        <w:rPr>
          <w:rFonts w:eastAsia="Times New Roman" w:cs="Times New Roman"/>
          <w:sz w:val="18"/>
        </w:rPr>
        <w:t xml:space="preserve"> key to start up the project in the Visual Studio debugger.</w:t>
      </w:r>
    </w:p>
    <w:p w14:paraId="75C45AE9" w14:textId="37AF1E60" w:rsidR="00283001" w:rsidRPr="009B1E8F" w:rsidRDefault="00283001" w:rsidP="00283001">
      <w:pPr>
        <w:numPr>
          <w:ilvl w:val="1"/>
          <w:numId w:val="6"/>
        </w:numPr>
        <w:spacing w:before="80" w:after="40"/>
        <w:rPr>
          <w:rFonts w:eastAsia="Times New Roman" w:cs="Times New Roman"/>
          <w:sz w:val="18"/>
        </w:rPr>
      </w:pPr>
      <w:r w:rsidRPr="009B1E8F">
        <w:rPr>
          <w:rFonts w:eastAsia="Times New Roman" w:cs="Times New Roman"/>
          <w:sz w:val="18"/>
        </w:rPr>
        <w:t xml:space="preserve">When the project </w:t>
      </w:r>
      <w:r>
        <w:rPr>
          <w:rFonts w:eastAsia="Times New Roman" w:cs="Times New Roman"/>
          <w:sz w:val="18"/>
        </w:rPr>
        <w:t>runs</w:t>
      </w:r>
      <w:r w:rsidRPr="009B1E8F">
        <w:rPr>
          <w:rFonts w:eastAsia="Times New Roman" w:cs="Times New Roman"/>
          <w:sz w:val="18"/>
        </w:rPr>
        <w:t xml:space="preserve">, </w:t>
      </w:r>
      <w:r>
        <w:rPr>
          <w:rFonts w:eastAsia="Times New Roman" w:cs="Times New Roman"/>
          <w:sz w:val="18"/>
        </w:rPr>
        <w:t xml:space="preserve">you should see the visual implemented by the </w:t>
      </w:r>
      <w:r w:rsidRPr="00283001">
        <w:rPr>
          <w:rFonts w:eastAsia="Times New Roman" w:cs="Times New Roman"/>
          <w:b/>
          <w:sz w:val="18"/>
        </w:rPr>
        <w:t>Viz02</w:t>
      </w:r>
      <w:r>
        <w:rPr>
          <w:rFonts w:eastAsia="Times New Roman" w:cs="Times New Roman"/>
          <w:sz w:val="18"/>
        </w:rPr>
        <w:t xml:space="preserve"> class </w:t>
      </w:r>
      <w:r w:rsidR="00520F33">
        <w:rPr>
          <w:rFonts w:eastAsia="Times New Roman" w:cs="Times New Roman"/>
          <w:sz w:val="18"/>
        </w:rPr>
        <w:t xml:space="preserve">matching </w:t>
      </w:r>
      <w:r w:rsidRPr="009B1E8F">
        <w:rPr>
          <w:rFonts w:eastAsia="Times New Roman" w:cs="Times New Roman"/>
          <w:sz w:val="18"/>
        </w:rPr>
        <w:t>the following screenshot.</w:t>
      </w:r>
    </w:p>
    <w:p w14:paraId="06EA037C" w14:textId="464E7B83" w:rsidR="00BB1E0F" w:rsidRDefault="00BB1E0F" w:rsidP="00BB1E0F">
      <w:pPr>
        <w:pStyle w:val="LabStepScreenshotLevel2"/>
      </w:pPr>
      <w:r>
        <w:drawing>
          <wp:inline distT="0" distB="0" distL="0" distR="0" wp14:anchorId="26BD14E6" wp14:editId="6B37A934">
            <wp:extent cx="3581400" cy="2011221"/>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710" cy="2022065"/>
                    </a:xfrm>
                    <a:prstGeom prst="rect">
                      <a:avLst/>
                    </a:prstGeom>
                    <a:ln>
                      <a:solidFill>
                        <a:schemeClr val="tx1">
                          <a:lumMod val="50000"/>
                          <a:lumOff val="50000"/>
                        </a:schemeClr>
                      </a:solidFill>
                    </a:ln>
                  </pic:spPr>
                </pic:pic>
              </a:graphicData>
            </a:graphic>
          </wp:inline>
        </w:drawing>
      </w:r>
    </w:p>
    <w:p w14:paraId="4BE52E06" w14:textId="5D613875" w:rsidR="0030340C" w:rsidRDefault="00520F33" w:rsidP="0030340C">
      <w:pPr>
        <w:pStyle w:val="LabStepNumberedLevel2"/>
      </w:pPr>
      <w:r>
        <w:t>Collapse the left navigation menu and experiment by resize the window and watch the custom visual resize accordingly.</w:t>
      </w:r>
    </w:p>
    <w:p w14:paraId="7CB58BB6" w14:textId="552CB253" w:rsidR="00D0424D" w:rsidRPr="001C7B5E" w:rsidRDefault="00D0424D" w:rsidP="00BB1E0F">
      <w:pPr>
        <w:pStyle w:val="LabStepScreenshotLevel2"/>
      </w:pPr>
      <w:r>
        <w:drawing>
          <wp:inline distT="0" distB="0" distL="0" distR="0" wp14:anchorId="73EB094D" wp14:editId="30DD4104">
            <wp:extent cx="3191663" cy="1691518"/>
            <wp:effectExtent l="19050" t="19050" r="8890"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0126" cy="1722502"/>
                    </a:xfrm>
                    <a:prstGeom prst="rect">
                      <a:avLst/>
                    </a:prstGeom>
                    <a:noFill/>
                    <a:ln>
                      <a:solidFill>
                        <a:schemeClr val="tx1">
                          <a:lumMod val="50000"/>
                          <a:lumOff val="50000"/>
                        </a:schemeClr>
                      </a:solidFill>
                    </a:ln>
                  </pic:spPr>
                </pic:pic>
              </a:graphicData>
            </a:graphic>
          </wp:inline>
        </w:drawing>
      </w:r>
    </w:p>
    <w:p w14:paraId="0014AFD9" w14:textId="07FA6D69" w:rsidR="00BB1E0F" w:rsidRDefault="00B050CE" w:rsidP="0030340C">
      <w:pPr>
        <w:pStyle w:val="LabExerciseCallout"/>
      </w:pPr>
      <w:r>
        <w:t>You have now programmed a custom visual using the D3 library and you added the code to resize the visual when its container is resized. In the next exercise you will continue your journey into D3 programming by binding a dataset to a set of SVG images to create a bar chart.</w:t>
      </w:r>
    </w:p>
    <w:p w14:paraId="67F1E117" w14:textId="7394F800" w:rsidR="00C27FED" w:rsidRDefault="0061229C" w:rsidP="00C27FED">
      <w:pPr>
        <w:pStyle w:val="Heading3"/>
      </w:pPr>
      <w:r>
        <w:lastRenderedPageBreak/>
        <w:t>Exercise 4: Create</w:t>
      </w:r>
      <w:r w:rsidR="0080614E">
        <w:t xml:space="preserve"> a Bar Chart Visual </w:t>
      </w:r>
      <w:r>
        <w:t xml:space="preserve">using </w:t>
      </w:r>
      <w:r w:rsidR="0080614E">
        <w:t>the D3 Library</w:t>
      </w:r>
    </w:p>
    <w:p w14:paraId="4555157C" w14:textId="5BE25D68" w:rsidR="00C27FED" w:rsidRDefault="00B050CE" w:rsidP="00C27FED">
      <w:pPr>
        <w:pStyle w:val="LabExerciseLeadIn"/>
      </w:pPr>
      <w:r>
        <w:t xml:space="preserve">In this exercise you will create a new class named </w:t>
      </w:r>
      <w:r w:rsidRPr="00B050CE">
        <w:rPr>
          <w:b/>
        </w:rPr>
        <w:t>Viz03</w:t>
      </w:r>
      <w:r>
        <w:t xml:space="preserve"> that implements the </w:t>
      </w:r>
      <w:proofErr w:type="spellStart"/>
      <w:r w:rsidRPr="00B050CE">
        <w:rPr>
          <w:b/>
        </w:rPr>
        <w:t>ICustomVisual</w:t>
      </w:r>
      <w:proofErr w:type="spellEnd"/>
      <w:r>
        <w:t xml:space="preserve"> interface to generate a bar chart from a dataset which consists of an array of integer values. This will give you a chance to become familiar with the data binding techniques that are often used with D3 programming.</w:t>
      </w:r>
    </w:p>
    <w:p w14:paraId="6C25FFA0" w14:textId="2C18C7AF" w:rsidR="00C27FED" w:rsidRDefault="00272D7F" w:rsidP="0080614E">
      <w:pPr>
        <w:pStyle w:val="LabStepNumbered"/>
        <w:numPr>
          <w:ilvl w:val="0"/>
          <w:numId w:val="29"/>
        </w:numPr>
        <w:rPr>
          <w:sz w:val="20"/>
          <w:szCs w:val="20"/>
        </w:rPr>
      </w:pPr>
      <w:r>
        <w:rPr>
          <w:sz w:val="20"/>
          <w:szCs w:val="20"/>
        </w:rPr>
        <w:t xml:space="preserve">Create a new class named </w:t>
      </w:r>
      <w:r w:rsidR="00520F33" w:rsidRPr="00B050CE">
        <w:rPr>
          <w:b/>
          <w:sz w:val="20"/>
          <w:szCs w:val="20"/>
        </w:rPr>
        <w:t>Viz03</w:t>
      </w:r>
      <w:r>
        <w:rPr>
          <w:sz w:val="20"/>
          <w:szCs w:val="20"/>
        </w:rPr>
        <w:t xml:space="preserve"> </w:t>
      </w:r>
      <w:r w:rsidR="00B050CE">
        <w:rPr>
          <w:sz w:val="20"/>
          <w:szCs w:val="20"/>
        </w:rPr>
        <w:t xml:space="preserve">which </w:t>
      </w:r>
      <w:r>
        <w:rPr>
          <w:sz w:val="20"/>
          <w:szCs w:val="20"/>
        </w:rPr>
        <w:t>implement</w:t>
      </w:r>
      <w:r w:rsidR="00B050CE">
        <w:rPr>
          <w:sz w:val="20"/>
          <w:szCs w:val="20"/>
        </w:rPr>
        <w:t>s</w:t>
      </w:r>
      <w:r>
        <w:rPr>
          <w:sz w:val="20"/>
          <w:szCs w:val="20"/>
        </w:rPr>
        <w:t xml:space="preserve"> </w:t>
      </w:r>
      <w:r w:rsidR="00B050CE">
        <w:rPr>
          <w:sz w:val="20"/>
          <w:szCs w:val="20"/>
        </w:rPr>
        <w:t xml:space="preserve">the </w:t>
      </w:r>
      <w:proofErr w:type="spellStart"/>
      <w:r w:rsidR="00B050CE" w:rsidRPr="00B050CE">
        <w:rPr>
          <w:b/>
          <w:sz w:val="20"/>
          <w:szCs w:val="20"/>
        </w:rPr>
        <w:t>ICustomVisual</w:t>
      </w:r>
      <w:proofErr w:type="spellEnd"/>
      <w:r w:rsidR="00B050CE">
        <w:rPr>
          <w:sz w:val="20"/>
          <w:szCs w:val="20"/>
        </w:rPr>
        <w:t xml:space="preserve"> interface</w:t>
      </w:r>
      <w:r>
        <w:rPr>
          <w:sz w:val="20"/>
          <w:szCs w:val="20"/>
        </w:rPr>
        <w:t>.</w:t>
      </w:r>
    </w:p>
    <w:p w14:paraId="1F82100C" w14:textId="5E25C6F1" w:rsidR="00B050CE" w:rsidRDefault="00B050CE" w:rsidP="00B050CE">
      <w:pPr>
        <w:pStyle w:val="LabStepNumberedLevel2"/>
        <w:numPr>
          <w:ilvl w:val="1"/>
          <w:numId w:val="7"/>
        </w:numPr>
        <w:rPr>
          <w:sz w:val="20"/>
          <w:szCs w:val="20"/>
        </w:rPr>
      </w:pPr>
      <w:r>
        <w:rPr>
          <w:sz w:val="20"/>
          <w:szCs w:val="20"/>
        </w:rPr>
        <w:t xml:space="preserve">Add a new class named </w:t>
      </w:r>
      <w:r>
        <w:rPr>
          <w:b/>
          <w:sz w:val="20"/>
          <w:szCs w:val="20"/>
        </w:rPr>
        <w:t>Viz03</w:t>
      </w:r>
      <w:r>
        <w:rPr>
          <w:sz w:val="20"/>
          <w:szCs w:val="20"/>
        </w:rPr>
        <w:t xml:space="preserve"> inside </w:t>
      </w:r>
      <w:proofErr w:type="spellStart"/>
      <w:r w:rsidRPr="005A5745">
        <w:rPr>
          <w:b/>
          <w:sz w:val="20"/>
          <w:szCs w:val="20"/>
        </w:rPr>
        <w:t>visuals.ts</w:t>
      </w:r>
      <w:proofErr w:type="spellEnd"/>
      <w:r>
        <w:rPr>
          <w:sz w:val="20"/>
          <w:szCs w:val="20"/>
        </w:rPr>
        <w:t xml:space="preserve"> below the </w:t>
      </w:r>
      <w:r>
        <w:rPr>
          <w:b/>
          <w:sz w:val="20"/>
          <w:szCs w:val="20"/>
        </w:rPr>
        <w:t>Viz02</w:t>
      </w:r>
      <w:r>
        <w:rPr>
          <w:sz w:val="20"/>
          <w:szCs w:val="20"/>
        </w:rPr>
        <w:t xml:space="preserve"> class definition using the following starter code.</w:t>
      </w:r>
    </w:p>
    <w:p w14:paraId="5BAE5800" w14:textId="5F22A2CD" w:rsidR="00B050CE" w:rsidRDefault="00B050CE" w:rsidP="00B050CE">
      <w:pPr>
        <w:pStyle w:val="LabStepCodeBlockLevel2"/>
      </w:pPr>
      <w:r>
        <w:t>export class Viz03 implements ICustomVisual {</w:t>
      </w:r>
    </w:p>
    <w:p w14:paraId="4A72E851" w14:textId="77777777" w:rsidR="00B050CE" w:rsidRDefault="00B050CE" w:rsidP="00B050CE">
      <w:pPr>
        <w:pStyle w:val="LabStepCodeBlockLevel2"/>
      </w:pPr>
    </w:p>
    <w:p w14:paraId="35474FFB" w14:textId="030ACDE1" w:rsidR="00B050CE" w:rsidRDefault="00B050CE" w:rsidP="00B050CE">
      <w:pPr>
        <w:pStyle w:val="LabStepCodeBlockLevel2"/>
      </w:pPr>
      <w:r>
        <w:t xml:space="preserve">  name = "Visual 3: Bar Chart";</w:t>
      </w:r>
    </w:p>
    <w:p w14:paraId="0BD420E3" w14:textId="77777777" w:rsidR="00B050CE" w:rsidRDefault="00B050CE" w:rsidP="00B050CE">
      <w:pPr>
        <w:pStyle w:val="LabStepCodeBlockLevel2"/>
      </w:pPr>
    </w:p>
    <w:p w14:paraId="63FE49A1" w14:textId="77777777" w:rsidR="00B050CE" w:rsidRDefault="00B050CE" w:rsidP="00B050CE">
      <w:pPr>
        <w:pStyle w:val="LabStepCodeBlockLevel2"/>
      </w:pPr>
      <w:r>
        <w:t xml:space="preserve">  load(container: HTMLElement) { }</w:t>
      </w:r>
    </w:p>
    <w:p w14:paraId="2D5B82ED" w14:textId="77777777" w:rsidR="00B050CE" w:rsidRDefault="00B050CE" w:rsidP="00B050CE">
      <w:pPr>
        <w:pStyle w:val="LabStepCodeBlockLevel2"/>
      </w:pPr>
    </w:p>
    <w:p w14:paraId="2ABA84FB" w14:textId="77777777" w:rsidR="00B050CE" w:rsidRDefault="00B050CE" w:rsidP="00B050CE">
      <w:pPr>
        <w:pStyle w:val="LabStepCodeBlockLevel2"/>
      </w:pPr>
      <w:r>
        <w:t xml:space="preserve">  update(viewport: IViewPort) { }</w:t>
      </w:r>
    </w:p>
    <w:p w14:paraId="508C6494" w14:textId="77777777" w:rsidR="00B050CE" w:rsidRDefault="00B050CE" w:rsidP="00B050CE">
      <w:pPr>
        <w:pStyle w:val="LabStepCodeBlockLevel2"/>
      </w:pPr>
    </w:p>
    <w:p w14:paraId="34FB61F9" w14:textId="77777777" w:rsidR="00B050CE" w:rsidRPr="0026760E" w:rsidRDefault="00B050CE" w:rsidP="00B050CE">
      <w:pPr>
        <w:pStyle w:val="LabStepCodeBlockLevel2"/>
      </w:pPr>
      <w:r>
        <w:t>}</w:t>
      </w:r>
    </w:p>
    <w:p w14:paraId="2AEA6FFD" w14:textId="77777777" w:rsidR="00B050CE" w:rsidRDefault="00B050CE" w:rsidP="00B050CE">
      <w:pPr>
        <w:pStyle w:val="LabStepNumbered"/>
      </w:pPr>
      <w:r>
        <w:t xml:space="preserve">Add a set of private properties to the </w:t>
      </w:r>
      <w:r w:rsidRPr="00CE1B7E">
        <w:rPr>
          <w:b/>
        </w:rPr>
        <w:t>Viz02</w:t>
      </w:r>
      <w:r>
        <w:t xml:space="preserve"> class implementation.</w:t>
      </w:r>
    </w:p>
    <w:p w14:paraId="7ED71147" w14:textId="3F589E58" w:rsidR="00B050CE" w:rsidRDefault="00B050CE" w:rsidP="00B050CE">
      <w:pPr>
        <w:pStyle w:val="LabStepNumberedLevel2"/>
      </w:pPr>
      <w:r>
        <w:t xml:space="preserve">Add a new private property named </w:t>
      </w:r>
      <w:r>
        <w:rPr>
          <w:b/>
        </w:rPr>
        <w:t>dataset</w:t>
      </w:r>
      <w:r>
        <w:t xml:space="preserve"> and set its type to </w:t>
      </w:r>
      <w:proofErr w:type="gramStart"/>
      <w:r>
        <w:rPr>
          <w:b/>
        </w:rPr>
        <w:t>number[</w:t>
      </w:r>
      <w:proofErr w:type="gramEnd"/>
      <w:r>
        <w:rPr>
          <w:b/>
        </w:rPr>
        <w:t>]</w:t>
      </w:r>
      <w:r>
        <w:t>.</w:t>
      </w:r>
    </w:p>
    <w:p w14:paraId="45BF737B" w14:textId="7C76FA76" w:rsidR="00B050CE" w:rsidRDefault="00BC3A25" w:rsidP="00B050CE">
      <w:pPr>
        <w:pStyle w:val="LabStepNumberedLevel2"/>
      </w:pPr>
      <w:r>
        <w:t xml:space="preserve">Initialize the dataset property with an array or integer values as shown in the following code listing. </w:t>
      </w:r>
    </w:p>
    <w:p w14:paraId="4CC3B7AA" w14:textId="77777777" w:rsidR="00B050CE" w:rsidRPr="00B050CE" w:rsidRDefault="00B050CE" w:rsidP="00B050CE">
      <w:pPr>
        <w:pStyle w:val="LabStepCodeBlockLevel2"/>
        <w:pBdr>
          <w:left w:val="single" w:sz="2" w:space="0" w:color="C0C0C0"/>
        </w:pBdr>
        <w:rPr>
          <w:color w:val="7F7F7F" w:themeColor="text1" w:themeTint="80"/>
        </w:rPr>
      </w:pPr>
      <w:r w:rsidRPr="00B050CE">
        <w:rPr>
          <w:color w:val="7F7F7F" w:themeColor="text1" w:themeTint="80"/>
        </w:rPr>
        <w:t>name = "Visual 3 - Bar Chart";</w:t>
      </w:r>
    </w:p>
    <w:p w14:paraId="0B69CBC1" w14:textId="7A6C23C4" w:rsidR="00B050CE" w:rsidRDefault="00B050CE" w:rsidP="00B050CE">
      <w:pPr>
        <w:pStyle w:val="LabStepCodeBlockLevel2"/>
        <w:pBdr>
          <w:left w:val="single" w:sz="2" w:space="0" w:color="C0C0C0"/>
        </w:pBdr>
      </w:pPr>
    </w:p>
    <w:p w14:paraId="21A505D9" w14:textId="31406152" w:rsidR="00B050CE" w:rsidRDefault="00B050CE" w:rsidP="00B050CE">
      <w:pPr>
        <w:pStyle w:val="LabStepCodeBlockLevel2"/>
        <w:pBdr>
          <w:left w:val="single" w:sz="2" w:space="0" w:color="C0C0C0"/>
        </w:pBdr>
      </w:pPr>
      <w:r w:rsidRPr="00B050CE">
        <w:t>private dataset: number[] = [440, 290, 340, 330, 400, 512, 368</w:t>
      </w:r>
      <w:r>
        <w:t>, 412</w:t>
      </w:r>
      <w:r w:rsidRPr="00B050CE">
        <w:t>];</w:t>
      </w:r>
    </w:p>
    <w:p w14:paraId="06CB7903" w14:textId="782166D3" w:rsidR="00BC3A25" w:rsidRDefault="00BC3A25" w:rsidP="00B050CE">
      <w:pPr>
        <w:pStyle w:val="LabStepNumberedLevel2"/>
      </w:pPr>
      <w:r>
        <w:t>Place the cursor underneath the dataset property so you can add a few more properties.</w:t>
      </w:r>
    </w:p>
    <w:p w14:paraId="33DE8DFA" w14:textId="36CA37CD" w:rsidR="00B050CE" w:rsidRDefault="00B050CE" w:rsidP="00B050CE">
      <w:pPr>
        <w:pStyle w:val="LabStepNumberedLevel2"/>
      </w:pPr>
      <w:r>
        <w:t xml:space="preserve">Add a new private property named </w:t>
      </w:r>
      <w:proofErr w:type="spellStart"/>
      <w:r w:rsidRPr="00CE1B7E">
        <w:rPr>
          <w:b/>
        </w:rPr>
        <w:t>svg</w:t>
      </w:r>
      <w:r>
        <w:rPr>
          <w:b/>
        </w:rPr>
        <w:t>Root</w:t>
      </w:r>
      <w:proofErr w:type="spellEnd"/>
      <w:r>
        <w:t xml:space="preserve"> and set its type to </w:t>
      </w:r>
      <w:r w:rsidRPr="00CE1B7E">
        <w:rPr>
          <w:b/>
        </w:rPr>
        <w:t>d</w:t>
      </w:r>
      <w:proofErr w:type="gramStart"/>
      <w:r w:rsidRPr="00CE1B7E">
        <w:rPr>
          <w:b/>
        </w:rPr>
        <w:t>3.Selection</w:t>
      </w:r>
      <w:proofErr w:type="gramEnd"/>
      <w:r w:rsidRPr="00CE1B7E">
        <w:rPr>
          <w:b/>
        </w:rPr>
        <w:t>&lt;</w:t>
      </w:r>
      <w:proofErr w:type="spellStart"/>
      <w:r w:rsidRPr="00CE1B7E">
        <w:rPr>
          <w:b/>
        </w:rPr>
        <w:t>SVGElementInstance</w:t>
      </w:r>
      <w:proofErr w:type="spellEnd"/>
      <w:r w:rsidRPr="00CE1B7E">
        <w:rPr>
          <w:b/>
        </w:rPr>
        <w:t>&gt;</w:t>
      </w:r>
      <w:r>
        <w:t>.</w:t>
      </w:r>
    </w:p>
    <w:p w14:paraId="7C0AB670" w14:textId="6F99DF76" w:rsidR="00B050CE" w:rsidRDefault="00B050CE" w:rsidP="00B050CE">
      <w:pPr>
        <w:pStyle w:val="LabStepNumberedLevel2"/>
      </w:pPr>
      <w:r>
        <w:t xml:space="preserve">Add a new private property named </w:t>
      </w:r>
      <w:r w:rsidR="00BC3A25">
        <w:rPr>
          <w:b/>
        </w:rPr>
        <w:t>bars</w:t>
      </w:r>
      <w:r>
        <w:rPr>
          <w:b/>
        </w:rPr>
        <w:t xml:space="preserve"> </w:t>
      </w:r>
      <w:r>
        <w:t xml:space="preserve">and set its type to </w:t>
      </w:r>
      <w:r w:rsidR="00BC3A25" w:rsidRPr="00BC3A25">
        <w:rPr>
          <w:b/>
        </w:rPr>
        <w:t>d</w:t>
      </w:r>
      <w:proofErr w:type="gramStart"/>
      <w:r w:rsidR="00BC3A25" w:rsidRPr="00BC3A25">
        <w:rPr>
          <w:b/>
        </w:rPr>
        <w:t>3.Selection</w:t>
      </w:r>
      <w:proofErr w:type="gramEnd"/>
      <w:r w:rsidR="00BC3A25" w:rsidRPr="00BC3A25">
        <w:rPr>
          <w:b/>
        </w:rPr>
        <w:t>&lt;number&gt;</w:t>
      </w:r>
      <w:r>
        <w:t>.</w:t>
      </w:r>
    </w:p>
    <w:p w14:paraId="2C220029" w14:textId="356526DF" w:rsidR="00B050CE" w:rsidRDefault="00B050CE" w:rsidP="00B050CE">
      <w:pPr>
        <w:pStyle w:val="LabStepNumberedLevel2"/>
      </w:pPr>
      <w:r>
        <w:t xml:space="preserve">Add a new private property named </w:t>
      </w:r>
      <w:r>
        <w:rPr>
          <w:b/>
        </w:rPr>
        <w:t>padding</w:t>
      </w:r>
      <w:r>
        <w:t xml:space="preserve"> with a type of </w:t>
      </w:r>
      <w:r>
        <w:rPr>
          <w:b/>
        </w:rPr>
        <w:t>number</w:t>
      </w:r>
      <w:r>
        <w:t xml:space="preserve"> and a value of </w:t>
      </w:r>
      <w:r w:rsidR="00BC3A25">
        <w:rPr>
          <w:b/>
        </w:rPr>
        <w:t>12</w:t>
      </w:r>
      <w:r>
        <w:t>.</w:t>
      </w:r>
    </w:p>
    <w:p w14:paraId="2F6CE4F6" w14:textId="77777777" w:rsidR="00B050CE" w:rsidRDefault="00B050CE" w:rsidP="00B050CE">
      <w:pPr>
        <w:pStyle w:val="LabStepCodeBlockLevel2"/>
        <w:pBdr>
          <w:left w:val="single" w:sz="2" w:space="0" w:color="C0C0C0"/>
        </w:pBdr>
      </w:pPr>
      <w:r>
        <w:t>private svgRoot: d3.Selection&lt;SVGElementInstance&gt;;</w:t>
      </w:r>
    </w:p>
    <w:p w14:paraId="7F987074" w14:textId="77777777" w:rsidR="00B050CE" w:rsidRDefault="00B050CE" w:rsidP="00B050CE">
      <w:pPr>
        <w:pStyle w:val="LabStepCodeBlockLevel2"/>
        <w:pBdr>
          <w:left w:val="single" w:sz="2" w:space="0" w:color="C0C0C0"/>
        </w:pBdr>
      </w:pPr>
      <w:r>
        <w:t>private bars: d3.Selection&lt;number&gt;;</w:t>
      </w:r>
    </w:p>
    <w:p w14:paraId="3C661FDE" w14:textId="161F1019" w:rsidR="00B050CE" w:rsidRDefault="00B050CE" w:rsidP="00B050CE">
      <w:pPr>
        <w:pStyle w:val="LabStepCodeBlockLevel2"/>
        <w:pBdr>
          <w:left w:val="single" w:sz="2" w:space="0" w:color="C0C0C0"/>
        </w:pBdr>
      </w:pPr>
      <w:r>
        <w:t>private padding: number = 12;</w:t>
      </w:r>
    </w:p>
    <w:p w14:paraId="50A15499" w14:textId="27D45E9B" w:rsidR="00BC3A25" w:rsidRDefault="00BC3A25" w:rsidP="00BC3A25">
      <w:pPr>
        <w:pStyle w:val="LabStepNumbered"/>
        <w:numPr>
          <w:ilvl w:val="0"/>
          <w:numId w:val="29"/>
        </w:numPr>
      </w:pPr>
      <w:r>
        <w:t xml:space="preserve">Implement the </w:t>
      </w:r>
      <w:r w:rsidRPr="00BC3A25">
        <w:rPr>
          <w:b/>
        </w:rPr>
        <w:t>load</w:t>
      </w:r>
      <w:r>
        <w:t xml:space="preserve"> method of the </w:t>
      </w:r>
      <w:r>
        <w:rPr>
          <w:b/>
        </w:rPr>
        <w:t>Viz03</w:t>
      </w:r>
      <w:r>
        <w:t xml:space="preserve"> class.</w:t>
      </w:r>
    </w:p>
    <w:p w14:paraId="58374038" w14:textId="77777777" w:rsidR="00BC3A25" w:rsidRDefault="00BC3A25" w:rsidP="00BC3A25">
      <w:pPr>
        <w:pStyle w:val="LabStepNumberedLevel2"/>
        <w:numPr>
          <w:ilvl w:val="1"/>
          <w:numId w:val="29"/>
        </w:numPr>
      </w:pPr>
      <w:r>
        <w:t xml:space="preserve">Begin by appending a new </w:t>
      </w:r>
      <w:proofErr w:type="spellStart"/>
      <w:r w:rsidRPr="00BC3A25">
        <w:rPr>
          <w:b/>
        </w:rPr>
        <w:t>svg</w:t>
      </w:r>
      <w:proofErr w:type="spellEnd"/>
      <w:r>
        <w:t xml:space="preserve"> element to the HTML container element and assigning a reference to the </w:t>
      </w:r>
      <w:proofErr w:type="spellStart"/>
      <w:r w:rsidRPr="00BC3A25">
        <w:rPr>
          <w:b/>
        </w:rPr>
        <w:t>svgRoot</w:t>
      </w:r>
      <w:proofErr w:type="spellEnd"/>
      <w:r>
        <w:t xml:space="preserve"> property.</w:t>
      </w:r>
    </w:p>
    <w:p w14:paraId="5AA78334" w14:textId="77777777" w:rsidR="00BC3A25" w:rsidRDefault="00BC3A25" w:rsidP="00BC3A25">
      <w:pPr>
        <w:pStyle w:val="LabStepCodeBlockLevel2"/>
      </w:pPr>
      <w:r>
        <w:t>load(container: HTMLElement) {</w:t>
      </w:r>
    </w:p>
    <w:p w14:paraId="17FE0974" w14:textId="77777777" w:rsidR="00BC3A25" w:rsidRDefault="00BC3A25" w:rsidP="00BC3A25">
      <w:pPr>
        <w:pStyle w:val="LabStepCodeBlockLevel2"/>
      </w:pPr>
      <w:r>
        <w:t xml:space="preserve">  this.svgRoot = d3.select(container).append("svg");</w:t>
      </w:r>
    </w:p>
    <w:p w14:paraId="084F99CC" w14:textId="77777777" w:rsidR="00BC3A25" w:rsidRDefault="00BC3A25" w:rsidP="00BC3A25">
      <w:pPr>
        <w:pStyle w:val="LabStepCodeBlockLevel2"/>
      </w:pPr>
      <w:r>
        <w:t>}</w:t>
      </w:r>
    </w:p>
    <w:p w14:paraId="70CBCD3F" w14:textId="6BBB12AB" w:rsidR="00BC3A25" w:rsidRDefault="00BC3A25" w:rsidP="00BC3A25">
      <w:pPr>
        <w:pStyle w:val="LabStepNumberedLevel2"/>
        <w:numPr>
          <w:ilvl w:val="1"/>
          <w:numId w:val="29"/>
        </w:numPr>
      </w:pPr>
      <w:r>
        <w:t xml:space="preserve">Below the code which appends a new </w:t>
      </w:r>
      <w:proofErr w:type="spellStart"/>
      <w:r w:rsidRPr="00BC3A25">
        <w:rPr>
          <w:b/>
        </w:rPr>
        <w:t>svg</w:t>
      </w:r>
      <w:proofErr w:type="spellEnd"/>
      <w:r>
        <w:t xml:space="preserve"> element, add the following code to append a set of SVG </w:t>
      </w:r>
      <w:proofErr w:type="spellStart"/>
      <w:r w:rsidRPr="00BC3A25">
        <w:rPr>
          <w:b/>
        </w:rPr>
        <w:t>rect</w:t>
      </w:r>
      <w:proofErr w:type="spellEnd"/>
      <w:r>
        <w:t xml:space="preserve"> elements into the </w:t>
      </w:r>
      <w:proofErr w:type="spellStart"/>
      <w:r w:rsidRPr="00BC3A25">
        <w:rPr>
          <w:b/>
        </w:rPr>
        <w:t>svgRoot</w:t>
      </w:r>
      <w:proofErr w:type="spellEnd"/>
      <w:r>
        <w:t xml:space="preserve"> element. This code creates a separate </w:t>
      </w:r>
      <w:proofErr w:type="spellStart"/>
      <w:r w:rsidRPr="00BC3A25">
        <w:rPr>
          <w:b/>
        </w:rPr>
        <w:t>rect</w:t>
      </w:r>
      <w:proofErr w:type="spellEnd"/>
      <w:r>
        <w:t xml:space="preserve"> element for each integer value in the array behind the </w:t>
      </w:r>
      <w:r w:rsidRPr="00BC3A25">
        <w:rPr>
          <w:b/>
        </w:rPr>
        <w:t>dataset</w:t>
      </w:r>
      <w:r>
        <w:t xml:space="preserve"> property.</w:t>
      </w:r>
    </w:p>
    <w:p w14:paraId="0A45FC76" w14:textId="77777777" w:rsidR="00BC3A25" w:rsidRDefault="00BC3A25" w:rsidP="00BC3A25">
      <w:pPr>
        <w:pStyle w:val="LabStepCodeBlockLevel2"/>
      </w:pPr>
      <w:r>
        <w:t>this.bars = this.svgRoot</w:t>
      </w:r>
    </w:p>
    <w:p w14:paraId="39F2EF9E" w14:textId="77777777" w:rsidR="00BC3A25" w:rsidRDefault="00BC3A25" w:rsidP="00BC3A25">
      <w:pPr>
        <w:pStyle w:val="LabStepCodeBlockLevel2"/>
      </w:pPr>
      <w:r>
        <w:t xml:space="preserve">  .selectAll("rect")</w:t>
      </w:r>
    </w:p>
    <w:p w14:paraId="37DF5571" w14:textId="77777777" w:rsidR="00BC3A25" w:rsidRDefault="00BC3A25" w:rsidP="00BC3A25">
      <w:pPr>
        <w:pStyle w:val="LabStepCodeBlockLevel2"/>
      </w:pPr>
      <w:r>
        <w:t xml:space="preserve">  .data(this.dataset)</w:t>
      </w:r>
    </w:p>
    <w:p w14:paraId="0DDDB01D" w14:textId="77777777" w:rsidR="00BC3A25" w:rsidRDefault="00BC3A25" w:rsidP="00BC3A25">
      <w:pPr>
        <w:pStyle w:val="LabStepCodeBlockLevel2"/>
      </w:pPr>
      <w:r>
        <w:t xml:space="preserve">  .enter()</w:t>
      </w:r>
    </w:p>
    <w:p w14:paraId="71778A47" w14:textId="0CB9F6C5" w:rsidR="00BC3A25" w:rsidRDefault="00BC3A25" w:rsidP="00BC3A25">
      <w:pPr>
        <w:pStyle w:val="LabStepCodeBlockLevel2"/>
      </w:pPr>
      <w:r>
        <w:t xml:space="preserve">  .append("rect");</w:t>
      </w:r>
    </w:p>
    <w:p w14:paraId="19414170" w14:textId="3C1C3228" w:rsidR="00BC3A25" w:rsidRDefault="00BC3A25" w:rsidP="00BC3A25">
      <w:pPr>
        <w:pStyle w:val="LabStepNumberedLevel2"/>
        <w:numPr>
          <w:ilvl w:val="1"/>
          <w:numId w:val="29"/>
        </w:numPr>
      </w:pPr>
      <w:r>
        <w:t>The code you have written in the load method should match the following code listing.</w:t>
      </w:r>
    </w:p>
    <w:p w14:paraId="10A1CE30" w14:textId="77777777" w:rsidR="00BC3A25" w:rsidRDefault="00BC3A25" w:rsidP="00BC3A25">
      <w:pPr>
        <w:pStyle w:val="LabStepCodeBlockLevel2"/>
      </w:pPr>
      <w:r>
        <w:t>load(container: HTMLElement) {</w:t>
      </w:r>
    </w:p>
    <w:p w14:paraId="2A6FD2D1" w14:textId="77777777" w:rsidR="00BC3A25" w:rsidRDefault="00BC3A25" w:rsidP="00BC3A25">
      <w:pPr>
        <w:pStyle w:val="LabStepCodeBlockLevel2"/>
      </w:pPr>
    </w:p>
    <w:p w14:paraId="1EF76B6D" w14:textId="77777777" w:rsidR="00BC3A25" w:rsidRDefault="00BC3A25" w:rsidP="00BC3A25">
      <w:pPr>
        <w:pStyle w:val="LabStepCodeBlockLevel2"/>
      </w:pPr>
      <w:r>
        <w:t xml:space="preserve">  this.svgRoot = d3.select(container).append("svg");</w:t>
      </w:r>
    </w:p>
    <w:p w14:paraId="14E103BA" w14:textId="77777777" w:rsidR="00BC3A25" w:rsidRDefault="00BC3A25" w:rsidP="00BC3A25">
      <w:pPr>
        <w:pStyle w:val="LabStepCodeBlockLevel2"/>
      </w:pPr>
    </w:p>
    <w:p w14:paraId="1758A2DB" w14:textId="77777777" w:rsidR="00BC3A25" w:rsidRDefault="00BC3A25" w:rsidP="00BC3A25">
      <w:pPr>
        <w:pStyle w:val="LabStepCodeBlockLevel2"/>
      </w:pPr>
      <w:r>
        <w:t xml:space="preserve">  this.bars = this.svgRoot</w:t>
      </w:r>
    </w:p>
    <w:p w14:paraId="3E6C6C72" w14:textId="77777777" w:rsidR="00BC3A25" w:rsidRDefault="00BC3A25" w:rsidP="00BC3A25">
      <w:pPr>
        <w:pStyle w:val="LabStepCodeBlockLevel2"/>
      </w:pPr>
      <w:r>
        <w:t xml:space="preserve">    .selectAll("rect")</w:t>
      </w:r>
    </w:p>
    <w:p w14:paraId="608936CA" w14:textId="77777777" w:rsidR="00BC3A25" w:rsidRDefault="00BC3A25" w:rsidP="00BC3A25">
      <w:pPr>
        <w:pStyle w:val="LabStepCodeBlockLevel2"/>
      </w:pPr>
      <w:r>
        <w:t xml:space="preserve">    .data(this.dataset)</w:t>
      </w:r>
    </w:p>
    <w:p w14:paraId="0B07DA5F" w14:textId="77777777" w:rsidR="00BC3A25" w:rsidRDefault="00BC3A25" w:rsidP="00BC3A25">
      <w:pPr>
        <w:pStyle w:val="LabStepCodeBlockLevel2"/>
      </w:pPr>
      <w:r>
        <w:t xml:space="preserve">    .enter()</w:t>
      </w:r>
    </w:p>
    <w:p w14:paraId="47513312" w14:textId="77777777" w:rsidR="00BC3A25" w:rsidRDefault="00BC3A25" w:rsidP="00BC3A25">
      <w:pPr>
        <w:pStyle w:val="LabStepCodeBlockLevel2"/>
      </w:pPr>
      <w:r>
        <w:t xml:space="preserve">    .append("rect");</w:t>
      </w:r>
    </w:p>
    <w:p w14:paraId="11211B19" w14:textId="77777777" w:rsidR="00BC3A25" w:rsidRDefault="00BC3A25" w:rsidP="00BC3A25">
      <w:pPr>
        <w:pStyle w:val="LabStepCodeBlockLevel2"/>
      </w:pPr>
    </w:p>
    <w:p w14:paraId="24A34E38" w14:textId="3E195497" w:rsidR="00BC3A25" w:rsidRDefault="00BC3A25" w:rsidP="00BC3A25">
      <w:pPr>
        <w:pStyle w:val="LabStepCodeBlockLevel2"/>
      </w:pPr>
      <w:r>
        <w:t>}</w:t>
      </w:r>
    </w:p>
    <w:p w14:paraId="473A256B" w14:textId="24DE527B" w:rsidR="00BC3A25" w:rsidRDefault="00BC3A25" w:rsidP="00BC3A25">
      <w:pPr>
        <w:pStyle w:val="LabStepNumbered"/>
        <w:numPr>
          <w:ilvl w:val="0"/>
          <w:numId w:val="29"/>
        </w:numPr>
      </w:pPr>
      <w:r>
        <w:lastRenderedPageBreak/>
        <w:t xml:space="preserve">Implement the </w:t>
      </w:r>
      <w:r w:rsidRPr="00BC3A25">
        <w:rPr>
          <w:b/>
        </w:rPr>
        <w:t>update</w:t>
      </w:r>
      <w:r>
        <w:t xml:space="preserve"> method of the </w:t>
      </w:r>
      <w:r>
        <w:rPr>
          <w:b/>
        </w:rPr>
        <w:t>Viz03</w:t>
      </w:r>
      <w:r>
        <w:t xml:space="preserve"> class.</w:t>
      </w:r>
    </w:p>
    <w:p w14:paraId="1CBA4A59" w14:textId="77777777" w:rsidR="00BC3A25" w:rsidRDefault="00BC3A25" w:rsidP="00BC3A25">
      <w:pPr>
        <w:pStyle w:val="LabStepNumberedLevel2"/>
        <w:numPr>
          <w:ilvl w:val="1"/>
          <w:numId w:val="29"/>
        </w:numPr>
      </w:pPr>
      <w:r>
        <w:t xml:space="preserve">Begin by resizing the width and height of the </w:t>
      </w:r>
      <w:proofErr w:type="spellStart"/>
      <w:r w:rsidRPr="00BC3A25">
        <w:rPr>
          <w:b/>
        </w:rPr>
        <w:t>svgRoot</w:t>
      </w:r>
      <w:proofErr w:type="spellEnd"/>
      <w:r>
        <w:t xml:space="preserve"> element to the width and height of the incoming </w:t>
      </w:r>
      <w:r w:rsidRPr="00BC3A25">
        <w:rPr>
          <w:b/>
        </w:rPr>
        <w:t>viewport</w:t>
      </w:r>
      <w:r>
        <w:t xml:space="preserve"> parameter.</w:t>
      </w:r>
    </w:p>
    <w:p w14:paraId="31C2EEF5" w14:textId="77777777" w:rsidR="00BC3A25" w:rsidRDefault="00BC3A25" w:rsidP="00BC3A25">
      <w:pPr>
        <w:pStyle w:val="LabStepCodeBlockLevel2"/>
      </w:pPr>
      <w:r>
        <w:t>public update(viewport: IViewPort) {</w:t>
      </w:r>
    </w:p>
    <w:p w14:paraId="1E55F071" w14:textId="77777777" w:rsidR="00BC3A25" w:rsidRDefault="00BC3A25" w:rsidP="00BC3A25">
      <w:pPr>
        <w:pStyle w:val="LabStepCodeBlockLevel2"/>
      </w:pPr>
    </w:p>
    <w:p w14:paraId="61F5E4CF" w14:textId="77777777" w:rsidR="00BC3A25" w:rsidRDefault="00BC3A25" w:rsidP="00BC3A25">
      <w:pPr>
        <w:pStyle w:val="LabStepCodeBlockLevel2"/>
      </w:pPr>
      <w:r>
        <w:t xml:space="preserve">  this.svgRoot</w:t>
      </w:r>
    </w:p>
    <w:p w14:paraId="3157B729" w14:textId="77777777" w:rsidR="00BC3A25" w:rsidRDefault="00BC3A25" w:rsidP="00BC3A25">
      <w:pPr>
        <w:pStyle w:val="LabStepCodeBlockLevel2"/>
      </w:pPr>
      <w:r>
        <w:t xml:space="preserve">    .attr("width", viewport.width)</w:t>
      </w:r>
    </w:p>
    <w:p w14:paraId="0D1A7132" w14:textId="77777777" w:rsidR="00BC3A25" w:rsidRDefault="00BC3A25" w:rsidP="00BC3A25">
      <w:pPr>
        <w:pStyle w:val="LabStepCodeBlockLevel2"/>
      </w:pPr>
      <w:r>
        <w:t xml:space="preserve">    .attr("height", viewport.height);</w:t>
      </w:r>
    </w:p>
    <w:p w14:paraId="4A7541B6" w14:textId="77777777" w:rsidR="00BC3A25" w:rsidRDefault="00BC3A25" w:rsidP="00BC3A25">
      <w:pPr>
        <w:pStyle w:val="LabStepCodeBlockLevel2"/>
      </w:pPr>
    </w:p>
    <w:p w14:paraId="0F66C5F3" w14:textId="77777777" w:rsidR="00BC3A25" w:rsidRDefault="00BC3A25" w:rsidP="00BC3A25">
      <w:pPr>
        <w:pStyle w:val="LabStepCodeBlockLevel2"/>
      </w:pPr>
      <w:r>
        <w:t>}</w:t>
      </w:r>
    </w:p>
    <w:p w14:paraId="74C4C527" w14:textId="77777777" w:rsidR="00BC3A25" w:rsidRDefault="00BC3A25" w:rsidP="00BC3A25">
      <w:pPr>
        <w:pStyle w:val="LabStepNumberedLevel2"/>
        <w:numPr>
          <w:ilvl w:val="1"/>
          <w:numId w:val="29"/>
        </w:numPr>
      </w:pPr>
      <w:r>
        <w:t xml:space="preserve">Next, create a new variable named </w:t>
      </w:r>
      <w:r w:rsidRPr="00BC3A25">
        <w:rPr>
          <w:b/>
        </w:rPr>
        <w:t>plot</w:t>
      </w:r>
      <w:r>
        <w:t xml:space="preserve"> and initialize it with new object that has 4 properties named </w:t>
      </w:r>
      <w:proofErr w:type="spellStart"/>
      <w:r w:rsidRPr="00BC3A25">
        <w:rPr>
          <w:b/>
        </w:rPr>
        <w:t>xOffset</w:t>
      </w:r>
      <w:proofErr w:type="spellEnd"/>
      <w:r w:rsidRPr="005B3756">
        <w:t xml:space="preserve">, </w:t>
      </w:r>
      <w:proofErr w:type="spellStart"/>
      <w:r w:rsidRPr="00BC3A25">
        <w:rPr>
          <w:b/>
        </w:rPr>
        <w:t>yOffset</w:t>
      </w:r>
      <w:proofErr w:type="spellEnd"/>
      <w:r w:rsidRPr="005B3756">
        <w:t xml:space="preserve">, </w:t>
      </w:r>
      <w:r w:rsidRPr="00BC3A25">
        <w:rPr>
          <w:b/>
        </w:rPr>
        <w:t>width</w:t>
      </w:r>
      <w:r w:rsidRPr="005B3756">
        <w:t xml:space="preserve"> and </w:t>
      </w:r>
      <w:r w:rsidRPr="00BC3A25">
        <w:rPr>
          <w:b/>
        </w:rPr>
        <w:t>height</w:t>
      </w:r>
      <w:r>
        <w:t xml:space="preserve"> as shown in the following code listing.</w:t>
      </w:r>
    </w:p>
    <w:p w14:paraId="3BCC6D1E" w14:textId="77777777" w:rsidR="00BC3A25" w:rsidRDefault="00BC3A25" w:rsidP="00BC3A25">
      <w:pPr>
        <w:pStyle w:val="LabStepCodeBlockLevel2"/>
      </w:pPr>
      <w:r>
        <w:t>var plot = {</w:t>
      </w:r>
    </w:p>
    <w:p w14:paraId="2C82ECCB" w14:textId="77777777" w:rsidR="00BC3A25" w:rsidRDefault="00BC3A25" w:rsidP="00BC3A25">
      <w:pPr>
        <w:pStyle w:val="LabStepCodeBlockLevel2"/>
      </w:pPr>
      <w:r>
        <w:t xml:space="preserve">  xOffset: this.padding,</w:t>
      </w:r>
    </w:p>
    <w:p w14:paraId="35C2F9DE" w14:textId="77777777" w:rsidR="00BC3A25" w:rsidRDefault="00BC3A25" w:rsidP="00BC3A25">
      <w:pPr>
        <w:pStyle w:val="LabStepCodeBlockLevel2"/>
      </w:pPr>
      <w:r>
        <w:t xml:space="preserve">  yOffset: this.padding,</w:t>
      </w:r>
    </w:p>
    <w:p w14:paraId="13F8967D" w14:textId="77777777" w:rsidR="00BC3A25" w:rsidRDefault="00BC3A25" w:rsidP="00BC3A25">
      <w:pPr>
        <w:pStyle w:val="LabStepCodeBlockLevel2"/>
      </w:pPr>
      <w:r>
        <w:t xml:space="preserve">  width: viewport.width - (this.padding * 2),</w:t>
      </w:r>
    </w:p>
    <w:p w14:paraId="42B1EEE9" w14:textId="77777777" w:rsidR="00BC3A25" w:rsidRDefault="00BC3A25" w:rsidP="00BC3A25">
      <w:pPr>
        <w:pStyle w:val="LabStepCodeBlockLevel2"/>
      </w:pPr>
      <w:r>
        <w:t xml:space="preserve">  height: viewport.height - (this.padding * 2),</w:t>
      </w:r>
    </w:p>
    <w:p w14:paraId="3F272EA5" w14:textId="77777777" w:rsidR="00BC3A25" w:rsidRDefault="00BC3A25" w:rsidP="00BC3A25">
      <w:pPr>
        <w:pStyle w:val="LabStepCodeBlockLevel2"/>
      </w:pPr>
      <w:r>
        <w:t>};</w:t>
      </w:r>
    </w:p>
    <w:p w14:paraId="74B9867B" w14:textId="2E8AB588" w:rsidR="00BC3A25" w:rsidRDefault="00BC3A25" w:rsidP="00BC3A25">
      <w:pPr>
        <w:pStyle w:val="LabStepNumberedLevel2"/>
        <w:numPr>
          <w:ilvl w:val="1"/>
          <w:numId w:val="29"/>
        </w:numPr>
      </w:pPr>
      <w:r>
        <w:t xml:space="preserve">Next, add </w:t>
      </w:r>
      <w:r w:rsidR="00B11318">
        <w:t xml:space="preserve">a variable named </w:t>
      </w:r>
      <w:proofErr w:type="spellStart"/>
      <w:r w:rsidR="00B11318" w:rsidRPr="00B11318">
        <w:rPr>
          <w:b/>
        </w:rPr>
        <w:t>datasetSize</w:t>
      </w:r>
      <w:proofErr w:type="spellEnd"/>
      <w:r w:rsidR="00B11318">
        <w:t xml:space="preserve"> to track the length of the arrays in the private </w:t>
      </w:r>
      <w:r w:rsidR="00B11318" w:rsidRPr="00B11318">
        <w:rPr>
          <w:b/>
        </w:rPr>
        <w:t>dataset</w:t>
      </w:r>
      <w:r w:rsidR="00B11318">
        <w:t xml:space="preserve"> field.</w:t>
      </w:r>
    </w:p>
    <w:p w14:paraId="4E2B5C45" w14:textId="74CE60DA" w:rsidR="00BC3A25" w:rsidRDefault="00BC3A25" w:rsidP="00BC3A25">
      <w:pPr>
        <w:pStyle w:val="LabStepCodeBlockLevel2"/>
      </w:pPr>
      <w:r>
        <w:t>var datasetSize = this.dataset.length;</w:t>
      </w:r>
    </w:p>
    <w:p w14:paraId="2C66804F" w14:textId="2149E9D9" w:rsidR="00BC3A25" w:rsidRDefault="00B11318" w:rsidP="00BC3A25">
      <w:pPr>
        <w:pStyle w:val="LabStepNumberedLevel2"/>
      </w:pPr>
      <w:r>
        <w:t xml:space="preserve">Add two more variables named </w:t>
      </w:r>
      <w:proofErr w:type="spellStart"/>
      <w:r w:rsidRPr="00B11318">
        <w:rPr>
          <w:b/>
        </w:rPr>
        <w:t>xScaleFactor</w:t>
      </w:r>
      <w:proofErr w:type="spellEnd"/>
      <w:r>
        <w:t xml:space="preserve"> and </w:t>
      </w:r>
      <w:proofErr w:type="spellStart"/>
      <w:r w:rsidRPr="00B11318">
        <w:rPr>
          <w:b/>
        </w:rPr>
        <w:t>yScaleFactor</w:t>
      </w:r>
      <w:proofErr w:type="spellEnd"/>
      <w:r>
        <w:t xml:space="preserve"> and initialize their values using the following code.</w:t>
      </w:r>
    </w:p>
    <w:p w14:paraId="707F8FF1" w14:textId="1B4253A7" w:rsidR="00BC3A25" w:rsidRDefault="00BC3A25" w:rsidP="00BC3A25">
      <w:pPr>
        <w:pStyle w:val="LabStepCodeBlockLevel2"/>
      </w:pPr>
      <w:r>
        <w:t>var xScaleFactor = plot.width / datasetSize;</w:t>
      </w:r>
    </w:p>
    <w:p w14:paraId="68C1F853" w14:textId="099D4FE8" w:rsidR="00BC3A25" w:rsidRDefault="00BC3A25" w:rsidP="00BC3A25">
      <w:pPr>
        <w:pStyle w:val="LabStepCodeBlockLevel2"/>
      </w:pPr>
      <w:r>
        <w:t>var yScaleFactor = plot.height / d3.max(this.dataset);</w:t>
      </w:r>
    </w:p>
    <w:p w14:paraId="730F20B7" w14:textId="01E2958E" w:rsidR="00BC3A25" w:rsidRDefault="00B11318" w:rsidP="00CC7745">
      <w:pPr>
        <w:pStyle w:val="LabStepNumberedLevel2"/>
      </w:pPr>
      <w:r>
        <w:t xml:space="preserve">Add another variable named </w:t>
      </w:r>
      <w:proofErr w:type="spellStart"/>
      <w:r w:rsidRPr="00B11318">
        <w:rPr>
          <w:b/>
        </w:rPr>
        <w:t>barWidth</w:t>
      </w:r>
      <w:proofErr w:type="spellEnd"/>
      <w:r>
        <w:t xml:space="preserve"> and initialize its value using the following code.</w:t>
      </w:r>
    </w:p>
    <w:p w14:paraId="2F6DA6B7" w14:textId="74607804" w:rsidR="00BC3A25" w:rsidRDefault="00BC3A25" w:rsidP="00BC3A25">
      <w:pPr>
        <w:pStyle w:val="LabStepCodeBlockLevel2"/>
      </w:pPr>
      <w:r>
        <w:t>var barWidth = (plot.width / datasetSize) * 0.95;</w:t>
      </w:r>
    </w:p>
    <w:p w14:paraId="5D354D27" w14:textId="0F0A8BA7" w:rsidR="00BC3A25" w:rsidRDefault="00B11318" w:rsidP="00B11318">
      <w:pPr>
        <w:pStyle w:val="LabStepNumberedLevel2"/>
        <w:numPr>
          <w:ilvl w:val="1"/>
          <w:numId w:val="29"/>
        </w:numPr>
      </w:pPr>
      <w:r>
        <w:t xml:space="preserve">Add the following code to update the </w:t>
      </w:r>
      <w:r w:rsidRPr="00B11318">
        <w:rPr>
          <w:b/>
        </w:rPr>
        <w:t>x</w:t>
      </w:r>
      <w:r>
        <w:t xml:space="preserve">, </w:t>
      </w:r>
      <w:r w:rsidRPr="00B11318">
        <w:rPr>
          <w:b/>
        </w:rPr>
        <w:t>y</w:t>
      </w:r>
      <w:r>
        <w:t xml:space="preserve">, </w:t>
      </w:r>
      <w:r w:rsidRPr="00B11318">
        <w:rPr>
          <w:b/>
        </w:rPr>
        <w:t>width</w:t>
      </w:r>
      <w:r>
        <w:t xml:space="preserve">, </w:t>
      </w:r>
      <w:r w:rsidRPr="00B11318">
        <w:rPr>
          <w:b/>
        </w:rPr>
        <w:t>height</w:t>
      </w:r>
      <w:r>
        <w:t xml:space="preserve"> and </w:t>
      </w:r>
      <w:r w:rsidRPr="00B11318">
        <w:rPr>
          <w:b/>
        </w:rPr>
        <w:t>fill</w:t>
      </w:r>
      <w:r>
        <w:t xml:space="preserve"> property of each bar in the bar chart.</w:t>
      </w:r>
    </w:p>
    <w:p w14:paraId="42A87C94" w14:textId="77777777" w:rsidR="00CC7745" w:rsidRDefault="00CC7745" w:rsidP="00CC7745">
      <w:pPr>
        <w:pStyle w:val="LabStepCodeBlockLevel2"/>
      </w:pPr>
      <w:r>
        <w:t>this.bars</w:t>
      </w:r>
    </w:p>
    <w:p w14:paraId="371CFC7C" w14:textId="54DB9FA0" w:rsidR="00CC7745" w:rsidRDefault="00CC7745" w:rsidP="00CC7745">
      <w:pPr>
        <w:pStyle w:val="LabStepCodeBlockLevel2"/>
      </w:pPr>
      <w:r>
        <w:t xml:space="preserve">  .attr("x", (d, i) =&gt; {</w:t>
      </w:r>
      <w:r w:rsidR="003073C1">
        <w:t xml:space="preserve"> </w:t>
      </w:r>
      <w:r>
        <w:t>return plot.xOffset + (i * (xScaleFactor));</w:t>
      </w:r>
      <w:r w:rsidR="003073C1">
        <w:t xml:space="preserve"> </w:t>
      </w:r>
      <w:r>
        <w:t>})</w:t>
      </w:r>
    </w:p>
    <w:p w14:paraId="7D7D46A6" w14:textId="015BB15F" w:rsidR="00CC7745" w:rsidRDefault="00CC7745" w:rsidP="00CC7745">
      <w:pPr>
        <w:pStyle w:val="LabStepCodeBlockLevel2"/>
      </w:pPr>
      <w:r>
        <w:t xml:space="preserve">  .attr("y", (d, i) =&gt; { return plot.yOffset + plot.height - (Number(d) * yScaleFactor);</w:t>
      </w:r>
      <w:r w:rsidR="003073C1">
        <w:t xml:space="preserve"> </w:t>
      </w:r>
      <w:r>
        <w:t>})</w:t>
      </w:r>
    </w:p>
    <w:p w14:paraId="6F6B9E25" w14:textId="0015708A" w:rsidR="00CC7745" w:rsidRDefault="00CC7745" w:rsidP="00CC7745">
      <w:pPr>
        <w:pStyle w:val="LabStepCodeBlockLevel2"/>
      </w:pPr>
      <w:r>
        <w:t xml:space="preserve">  .attr("width", (d, i) =&gt; {</w:t>
      </w:r>
      <w:r w:rsidR="003073C1">
        <w:t xml:space="preserve"> </w:t>
      </w:r>
      <w:r>
        <w:t>return barWidth;</w:t>
      </w:r>
      <w:r w:rsidR="003073C1">
        <w:t xml:space="preserve"> </w:t>
      </w:r>
      <w:r>
        <w:t>})</w:t>
      </w:r>
    </w:p>
    <w:p w14:paraId="36621B42" w14:textId="184B777A" w:rsidR="00CC7745" w:rsidRDefault="00CC7745" w:rsidP="00CC7745">
      <w:pPr>
        <w:pStyle w:val="LabStepCodeBlockLevel2"/>
      </w:pPr>
      <w:r>
        <w:t xml:space="preserve">  .attr("height", (d, i) =&gt; {</w:t>
      </w:r>
      <w:r w:rsidR="003073C1">
        <w:t xml:space="preserve"> </w:t>
      </w:r>
      <w:r>
        <w:t>return (Number(d) * yScaleFactor);</w:t>
      </w:r>
      <w:r w:rsidR="003073C1">
        <w:t xml:space="preserve"> </w:t>
      </w:r>
      <w:r>
        <w:t>})</w:t>
      </w:r>
    </w:p>
    <w:p w14:paraId="7C719442" w14:textId="6CBC7B22" w:rsidR="00CC7745" w:rsidRDefault="00CC7745" w:rsidP="00CC7745">
      <w:pPr>
        <w:pStyle w:val="LabStepCodeBlockLevel2"/>
      </w:pPr>
      <w:r>
        <w:t xml:space="preserve">  .attr("fill", "teal");</w:t>
      </w:r>
    </w:p>
    <w:p w14:paraId="6CF68B4E" w14:textId="0DE79C19" w:rsidR="00BC3A25" w:rsidRDefault="003073C1" w:rsidP="00CC7745">
      <w:pPr>
        <w:pStyle w:val="LabStepNumberedLevel2"/>
        <w:numPr>
          <w:ilvl w:val="1"/>
          <w:numId w:val="29"/>
        </w:numPr>
        <w:rPr>
          <w:sz w:val="20"/>
          <w:szCs w:val="20"/>
        </w:rPr>
      </w:pPr>
      <w:r>
        <w:rPr>
          <w:sz w:val="20"/>
          <w:szCs w:val="20"/>
        </w:rPr>
        <w:t xml:space="preserve">At this point, your implementation of </w:t>
      </w:r>
      <w:r w:rsidRPr="003073C1">
        <w:rPr>
          <w:b/>
          <w:sz w:val="20"/>
          <w:szCs w:val="20"/>
        </w:rPr>
        <w:t>update</w:t>
      </w:r>
      <w:r>
        <w:rPr>
          <w:sz w:val="20"/>
          <w:szCs w:val="20"/>
        </w:rPr>
        <w:t xml:space="preserve"> should match the following code listing.</w:t>
      </w:r>
    </w:p>
    <w:p w14:paraId="24A02783" w14:textId="77777777" w:rsidR="00CC7745" w:rsidRDefault="00CC7745" w:rsidP="00CC7745">
      <w:pPr>
        <w:pStyle w:val="LabStepCodeBlockLevel2"/>
      </w:pPr>
      <w:r>
        <w:t>update(viewport: IViewPort) {</w:t>
      </w:r>
    </w:p>
    <w:p w14:paraId="2F188204" w14:textId="77777777" w:rsidR="00CC7745" w:rsidRDefault="00CC7745" w:rsidP="00CC7745">
      <w:pPr>
        <w:pStyle w:val="LabStepCodeBlockLevel2"/>
      </w:pPr>
    </w:p>
    <w:p w14:paraId="5A409A7C" w14:textId="77777777" w:rsidR="00CC7745" w:rsidRDefault="00CC7745" w:rsidP="00CC7745">
      <w:pPr>
        <w:pStyle w:val="LabStepCodeBlockLevel2"/>
      </w:pPr>
      <w:r>
        <w:t xml:space="preserve">  this.svgRoot</w:t>
      </w:r>
    </w:p>
    <w:p w14:paraId="7B736860" w14:textId="77777777" w:rsidR="00CC7745" w:rsidRDefault="00CC7745" w:rsidP="00CC7745">
      <w:pPr>
        <w:pStyle w:val="LabStepCodeBlockLevel2"/>
      </w:pPr>
      <w:r>
        <w:t xml:space="preserve">    .attr("width", viewport.width)</w:t>
      </w:r>
    </w:p>
    <w:p w14:paraId="15782935" w14:textId="77777777" w:rsidR="00CC7745" w:rsidRDefault="00CC7745" w:rsidP="00CC7745">
      <w:pPr>
        <w:pStyle w:val="LabStepCodeBlockLevel2"/>
      </w:pPr>
      <w:r>
        <w:t xml:space="preserve">    .attr("height", viewport.height);</w:t>
      </w:r>
    </w:p>
    <w:p w14:paraId="3DD19352" w14:textId="77777777" w:rsidR="00CC7745" w:rsidRDefault="00CC7745" w:rsidP="00CC7745">
      <w:pPr>
        <w:pStyle w:val="LabStepCodeBlockLevel2"/>
      </w:pPr>
    </w:p>
    <w:p w14:paraId="2C0D8C0E" w14:textId="77777777" w:rsidR="00CC7745" w:rsidRDefault="00CC7745" w:rsidP="00CC7745">
      <w:pPr>
        <w:pStyle w:val="LabStepCodeBlockLevel2"/>
      </w:pPr>
      <w:r>
        <w:t xml:space="preserve">  var plot = {</w:t>
      </w:r>
    </w:p>
    <w:p w14:paraId="1EC2B1B5" w14:textId="77777777" w:rsidR="00CC7745" w:rsidRDefault="00CC7745" w:rsidP="00CC7745">
      <w:pPr>
        <w:pStyle w:val="LabStepCodeBlockLevel2"/>
      </w:pPr>
      <w:r>
        <w:t xml:space="preserve">    xOffset: this.padding,</w:t>
      </w:r>
    </w:p>
    <w:p w14:paraId="2E281E35" w14:textId="77777777" w:rsidR="00CC7745" w:rsidRDefault="00CC7745" w:rsidP="00CC7745">
      <w:pPr>
        <w:pStyle w:val="LabStepCodeBlockLevel2"/>
      </w:pPr>
      <w:r>
        <w:t xml:space="preserve">    yOffset: this.padding,</w:t>
      </w:r>
    </w:p>
    <w:p w14:paraId="541BAC99" w14:textId="77777777" w:rsidR="00CC7745" w:rsidRDefault="00CC7745" w:rsidP="00CC7745">
      <w:pPr>
        <w:pStyle w:val="LabStepCodeBlockLevel2"/>
      </w:pPr>
      <w:r>
        <w:t xml:space="preserve">    width: viewport.width - (this.padding * 2),</w:t>
      </w:r>
    </w:p>
    <w:p w14:paraId="44B93F26" w14:textId="77777777" w:rsidR="00CC7745" w:rsidRDefault="00CC7745" w:rsidP="00CC7745">
      <w:pPr>
        <w:pStyle w:val="LabStepCodeBlockLevel2"/>
      </w:pPr>
      <w:r>
        <w:t xml:space="preserve">    height: viewport.height - (this.padding * 2),</w:t>
      </w:r>
    </w:p>
    <w:p w14:paraId="11B87F48" w14:textId="77777777" w:rsidR="00CC7745" w:rsidRDefault="00CC7745" w:rsidP="00CC7745">
      <w:pPr>
        <w:pStyle w:val="LabStepCodeBlockLevel2"/>
      </w:pPr>
      <w:r>
        <w:t xml:space="preserve">  };</w:t>
      </w:r>
    </w:p>
    <w:p w14:paraId="6DF7A4E7" w14:textId="77777777" w:rsidR="00CC7745" w:rsidRDefault="00CC7745" w:rsidP="00CC7745">
      <w:pPr>
        <w:pStyle w:val="LabStepCodeBlockLevel2"/>
      </w:pPr>
    </w:p>
    <w:p w14:paraId="507E1127" w14:textId="77777777" w:rsidR="00CC7745" w:rsidRDefault="00CC7745" w:rsidP="00CC7745">
      <w:pPr>
        <w:pStyle w:val="LabStepCodeBlockLevel2"/>
      </w:pPr>
      <w:r>
        <w:t xml:space="preserve">  var datasetSize = this.dataset.length;</w:t>
      </w:r>
    </w:p>
    <w:p w14:paraId="0F64D9EA" w14:textId="77777777" w:rsidR="00CC7745" w:rsidRDefault="00CC7745" w:rsidP="00CC7745">
      <w:pPr>
        <w:pStyle w:val="LabStepCodeBlockLevel2"/>
      </w:pPr>
      <w:r>
        <w:t xml:space="preserve">  var xScaleFactor = plot.width / datasetSize;</w:t>
      </w:r>
    </w:p>
    <w:p w14:paraId="2B08AA32" w14:textId="77777777" w:rsidR="00CC7745" w:rsidRDefault="00CC7745" w:rsidP="00CC7745">
      <w:pPr>
        <w:pStyle w:val="LabStepCodeBlockLevel2"/>
      </w:pPr>
      <w:r>
        <w:t xml:space="preserve">  var yScaleFactor = plot.height / d3.max(this.dataset);</w:t>
      </w:r>
    </w:p>
    <w:p w14:paraId="0675FEE2" w14:textId="30322E7C" w:rsidR="00CC7745" w:rsidRDefault="00CC7745" w:rsidP="00CC7745">
      <w:pPr>
        <w:pStyle w:val="LabStepCodeBlockLevel2"/>
      </w:pPr>
      <w:r>
        <w:t xml:space="preserve">  var barWidth = (</w:t>
      </w:r>
      <w:r w:rsidR="00F9396C">
        <w:t>plot.width / datasetSize) * 0.92</w:t>
      </w:r>
      <w:r>
        <w:t>;</w:t>
      </w:r>
    </w:p>
    <w:p w14:paraId="77BFD8D9" w14:textId="77777777" w:rsidR="00CC7745" w:rsidRDefault="00CC7745" w:rsidP="00CC7745">
      <w:pPr>
        <w:pStyle w:val="LabStepCodeBlockLevel2"/>
      </w:pPr>
    </w:p>
    <w:p w14:paraId="15EEF83E" w14:textId="77777777" w:rsidR="00CC7745" w:rsidRDefault="00CC7745" w:rsidP="00CC7745">
      <w:pPr>
        <w:pStyle w:val="LabStepCodeBlockLevel2"/>
      </w:pPr>
      <w:r>
        <w:t xml:space="preserve">  this.bars</w:t>
      </w:r>
    </w:p>
    <w:p w14:paraId="0F2491B1" w14:textId="285FB241" w:rsidR="00CC7745" w:rsidRDefault="00CC7745" w:rsidP="00CC7745">
      <w:pPr>
        <w:pStyle w:val="LabStepCodeBlockLevel2"/>
      </w:pPr>
      <w:r>
        <w:t xml:space="preserve">    .attr("x", (d, i) =&gt; {</w:t>
      </w:r>
      <w:r w:rsidR="003073C1">
        <w:t xml:space="preserve"> </w:t>
      </w:r>
      <w:r>
        <w:t>return plot.xOffset + (i * (xScaleFactor));</w:t>
      </w:r>
      <w:r w:rsidR="003073C1">
        <w:t xml:space="preserve"> </w:t>
      </w:r>
      <w:r>
        <w:t>})</w:t>
      </w:r>
    </w:p>
    <w:p w14:paraId="22A44726" w14:textId="64842121" w:rsidR="00CC7745" w:rsidRDefault="00CC7745" w:rsidP="00CC7745">
      <w:pPr>
        <w:pStyle w:val="LabStepCodeBlockLevel2"/>
      </w:pPr>
      <w:r>
        <w:t xml:space="preserve">    .attr("y", (d, i) =&gt; {</w:t>
      </w:r>
      <w:r w:rsidR="003073C1">
        <w:t xml:space="preserve"> </w:t>
      </w:r>
      <w:r>
        <w:t>return plot.yOffset + plot.height - (Number(d) * yScaleFactor);</w:t>
      </w:r>
      <w:r w:rsidR="003073C1">
        <w:t xml:space="preserve"> </w:t>
      </w:r>
      <w:r>
        <w:t>})</w:t>
      </w:r>
    </w:p>
    <w:p w14:paraId="129A0172" w14:textId="68C27DEE" w:rsidR="00CC7745" w:rsidRDefault="00CC7745" w:rsidP="00CC7745">
      <w:pPr>
        <w:pStyle w:val="LabStepCodeBlockLevel2"/>
      </w:pPr>
      <w:r>
        <w:t xml:space="preserve">    .attr("width", (d, i) =&gt; {</w:t>
      </w:r>
      <w:r w:rsidR="003073C1">
        <w:t xml:space="preserve"> </w:t>
      </w:r>
      <w:r>
        <w:t>return barWidth;</w:t>
      </w:r>
      <w:r w:rsidR="003073C1">
        <w:t xml:space="preserve"> </w:t>
      </w:r>
      <w:r>
        <w:t>})</w:t>
      </w:r>
    </w:p>
    <w:p w14:paraId="17C1B001" w14:textId="0558093B" w:rsidR="00CC7745" w:rsidRDefault="00CC7745" w:rsidP="00CC7745">
      <w:pPr>
        <w:pStyle w:val="LabStepCodeBlockLevel2"/>
      </w:pPr>
      <w:r>
        <w:t xml:space="preserve">    .attr("height", (d, i) =&gt; {</w:t>
      </w:r>
      <w:r w:rsidR="003073C1">
        <w:t xml:space="preserve"> </w:t>
      </w:r>
      <w:r>
        <w:t>return (Number(d) * yScaleFactor);</w:t>
      </w:r>
      <w:r w:rsidR="003073C1">
        <w:t xml:space="preserve"> </w:t>
      </w:r>
      <w:r>
        <w:t>})</w:t>
      </w:r>
    </w:p>
    <w:p w14:paraId="7C89D5D3" w14:textId="18DD1F99" w:rsidR="00CC7745" w:rsidRDefault="00CC7745" w:rsidP="00CC7745">
      <w:pPr>
        <w:pStyle w:val="LabStepCodeBlockLevel2"/>
      </w:pPr>
      <w:r>
        <w:t xml:space="preserve">    .attr("fill", "teal");</w:t>
      </w:r>
    </w:p>
    <w:p w14:paraId="4017EBBF" w14:textId="4EDCFA16" w:rsidR="00CC7745" w:rsidRPr="00CC7745" w:rsidRDefault="00CC7745" w:rsidP="00CC7745">
      <w:pPr>
        <w:pStyle w:val="LabStepCodeBlockLevel2"/>
      </w:pPr>
      <w:r>
        <w:t>}</w:t>
      </w:r>
    </w:p>
    <w:p w14:paraId="69911B19" w14:textId="77777777" w:rsidR="00CC7745" w:rsidRDefault="00CC7745" w:rsidP="00CC7745">
      <w:pPr>
        <w:pStyle w:val="LabStepNumberedLevel2"/>
      </w:pPr>
      <w:r>
        <w:lastRenderedPageBreak/>
        <w:t xml:space="preserve">Save your changes to </w:t>
      </w:r>
      <w:proofErr w:type="spellStart"/>
      <w:r w:rsidRPr="00F81842">
        <w:rPr>
          <w:b/>
        </w:rPr>
        <w:t>visuals.ts</w:t>
      </w:r>
      <w:proofErr w:type="spellEnd"/>
      <w:r>
        <w:t>.</w:t>
      </w:r>
    </w:p>
    <w:p w14:paraId="7EC98A29" w14:textId="72CB6776" w:rsidR="00CC7745" w:rsidRDefault="00CC7745" w:rsidP="00CC7745">
      <w:pPr>
        <w:pStyle w:val="LabExerciseCallout"/>
      </w:pPr>
      <w:r>
        <w:t xml:space="preserve">You have now implemented the </w:t>
      </w:r>
      <w:r>
        <w:rPr>
          <w:b/>
        </w:rPr>
        <w:t>Viz03</w:t>
      </w:r>
      <w:r>
        <w:t xml:space="preserve"> class as a custom visual that generated SVG graphic output using the D3 library. Next, you must modify the code inside </w:t>
      </w:r>
      <w:proofErr w:type="spellStart"/>
      <w:r w:rsidRPr="00F81842">
        <w:rPr>
          <w:b/>
        </w:rPr>
        <w:t>app.ts</w:t>
      </w:r>
      <w:proofErr w:type="spellEnd"/>
      <w:r>
        <w:t xml:space="preserve"> to integrate the </w:t>
      </w:r>
      <w:r>
        <w:rPr>
          <w:b/>
        </w:rPr>
        <w:t>Viz03</w:t>
      </w:r>
      <w:r>
        <w:t xml:space="preserve"> class into the application visual loading scheme so you will be able to test out your new bar chart visual by running the </w:t>
      </w:r>
      <w:r w:rsidRPr="00085315">
        <w:rPr>
          <w:b/>
        </w:rPr>
        <w:t>D3Lab</w:t>
      </w:r>
      <w:r>
        <w:t xml:space="preserve"> project inside in the Visual Studio debugger.</w:t>
      </w:r>
    </w:p>
    <w:p w14:paraId="25B1B79F" w14:textId="3C33BA61" w:rsidR="00CC7745" w:rsidRDefault="00CC7745" w:rsidP="00CC7745">
      <w:pPr>
        <w:pStyle w:val="LabStepNumbered"/>
        <w:numPr>
          <w:ilvl w:val="0"/>
          <w:numId w:val="29"/>
        </w:numPr>
      </w:pPr>
      <w:r>
        <w:t xml:space="preserve">Modify </w:t>
      </w:r>
      <w:proofErr w:type="spellStart"/>
      <w:r w:rsidRPr="00CC7745">
        <w:rPr>
          <w:b/>
        </w:rPr>
        <w:t>app.ts</w:t>
      </w:r>
      <w:proofErr w:type="spellEnd"/>
      <w:r>
        <w:t xml:space="preserve"> to integrate the new custom visual class named </w:t>
      </w:r>
      <w:r>
        <w:rPr>
          <w:b/>
        </w:rPr>
        <w:t>Viz03</w:t>
      </w:r>
      <w:r>
        <w:t>.</w:t>
      </w:r>
    </w:p>
    <w:p w14:paraId="2DDE1FB0" w14:textId="77777777" w:rsidR="00CC7745" w:rsidRDefault="00CC7745" w:rsidP="00CC7745">
      <w:pPr>
        <w:pStyle w:val="LabStepNumberedLevel2"/>
        <w:numPr>
          <w:ilvl w:val="1"/>
          <w:numId w:val="29"/>
        </w:numPr>
      </w:pPr>
      <w:r>
        <w:t xml:space="preserve">Inside </w:t>
      </w:r>
      <w:proofErr w:type="spellStart"/>
      <w:r w:rsidRPr="00CC7745">
        <w:rPr>
          <w:b/>
        </w:rPr>
        <w:t>app.ts</w:t>
      </w:r>
      <w:proofErr w:type="spellEnd"/>
      <w:r>
        <w:t xml:space="preserve">, locate the variable named </w:t>
      </w:r>
      <w:r w:rsidRPr="00CC7745">
        <w:rPr>
          <w:b/>
        </w:rPr>
        <w:t>visuals</w:t>
      </w:r>
      <w:r>
        <w:t>.</w:t>
      </w:r>
    </w:p>
    <w:p w14:paraId="3D725D02" w14:textId="56C7F351" w:rsidR="00CC7745" w:rsidRDefault="00CC7745" w:rsidP="00CC7745">
      <w:pPr>
        <w:pStyle w:val="LabStepNumberedLevel2"/>
        <w:numPr>
          <w:ilvl w:val="1"/>
          <w:numId w:val="29"/>
        </w:numPr>
      </w:pPr>
      <w:r>
        <w:t xml:space="preserve">Update the array that is used to initialize the </w:t>
      </w:r>
      <w:r w:rsidRPr="00CC7745">
        <w:rPr>
          <w:b/>
        </w:rPr>
        <w:t>visuals</w:t>
      </w:r>
      <w:r>
        <w:t xml:space="preserve"> variable by adding a new instance of the class </w:t>
      </w:r>
      <w:r>
        <w:rPr>
          <w:b/>
        </w:rPr>
        <w:t>Viz03</w:t>
      </w:r>
      <w:r>
        <w:t>.</w:t>
      </w:r>
    </w:p>
    <w:p w14:paraId="6766E6CC" w14:textId="77777777" w:rsidR="00CC7745" w:rsidRPr="00BB1E0F" w:rsidRDefault="00CC7745" w:rsidP="00CC7745">
      <w:pPr>
        <w:pStyle w:val="LabStepCodeBlockLevel2"/>
        <w:rPr>
          <w:color w:val="7F7F7F" w:themeColor="text1" w:themeTint="80"/>
        </w:rPr>
      </w:pPr>
      <w:r w:rsidRPr="00BB1E0F">
        <w:rPr>
          <w:color w:val="7F7F7F" w:themeColor="text1" w:themeTint="80"/>
        </w:rPr>
        <w:t>module myApp {</w:t>
      </w:r>
    </w:p>
    <w:p w14:paraId="71B10E7A" w14:textId="77777777" w:rsidR="00CC7745" w:rsidRPr="00BB1E0F" w:rsidRDefault="00CC7745" w:rsidP="00CC7745">
      <w:pPr>
        <w:pStyle w:val="LabStepCodeBlockLevel2"/>
        <w:rPr>
          <w:color w:val="7F7F7F" w:themeColor="text1" w:themeTint="80"/>
        </w:rPr>
      </w:pPr>
    </w:p>
    <w:p w14:paraId="30854D84" w14:textId="77777777" w:rsidR="00CC7745" w:rsidRPr="00BB1E0F" w:rsidRDefault="00CC7745" w:rsidP="00CC7745">
      <w:pPr>
        <w:pStyle w:val="LabStepCodeBlockLevel2"/>
        <w:rPr>
          <w:color w:val="7F7F7F" w:themeColor="text1" w:themeTint="80"/>
        </w:rPr>
      </w:pPr>
      <w:r w:rsidRPr="00BB1E0F">
        <w:rPr>
          <w:color w:val="7F7F7F" w:themeColor="text1" w:themeTint="80"/>
        </w:rPr>
        <w:t xml:space="preserve">  var leftNavCollapsed: boolean = true;</w:t>
      </w:r>
    </w:p>
    <w:p w14:paraId="04FB89B6" w14:textId="77777777" w:rsidR="00CC7745" w:rsidRPr="00BB1E0F" w:rsidRDefault="00CC7745" w:rsidP="00CC7745">
      <w:pPr>
        <w:pStyle w:val="LabStepCodeBlockLevel2"/>
        <w:rPr>
          <w:color w:val="7F7F7F" w:themeColor="text1" w:themeTint="80"/>
        </w:rPr>
      </w:pPr>
      <w:r w:rsidRPr="00BB1E0F">
        <w:rPr>
          <w:color w:val="7F7F7F" w:themeColor="text1" w:themeTint="80"/>
        </w:rPr>
        <w:t xml:space="preserve">  var loadedVisual: ICustomVisual;</w:t>
      </w:r>
    </w:p>
    <w:p w14:paraId="40DECCE8" w14:textId="77777777" w:rsidR="00CC7745" w:rsidRDefault="00CC7745" w:rsidP="00CC7745">
      <w:pPr>
        <w:pStyle w:val="LabStepCodeBlockLevel2"/>
      </w:pPr>
    </w:p>
    <w:p w14:paraId="3E67A631" w14:textId="77777777" w:rsidR="00CC7745" w:rsidRDefault="00CC7745" w:rsidP="00CC7745">
      <w:pPr>
        <w:pStyle w:val="LabStepCodeBlockLevel2"/>
      </w:pPr>
      <w:r>
        <w:t xml:space="preserve">  var visuals: ICustomVisual[] = [</w:t>
      </w:r>
    </w:p>
    <w:p w14:paraId="295F6B56" w14:textId="2AAD73A4" w:rsidR="00CC7745" w:rsidRDefault="00CC7745" w:rsidP="00CC7745">
      <w:pPr>
        <w:pStyle w:val="LabStepCodeBlockLevel2"/>
      </w:pPr>
      <w:r>
        <w:t xml:space="preserve">    new Viz01(), new Viz02(), new Viz03()</w:t>
      </w:r>
    </w:p>
    <w:p w14:paraId="4CA58B4C" w14:textId="77777777" w:rsidR="00CC7745" w:rsidRDefault="00CC7745" w:rsidP="00CC7745">
      <w:pPr>
        <w:pStyle w:val="LabStepCodeBlockLevel2"/>
      </w:pPr>
      <w:r>
        <w:t xml:space="preserve">  ];</w:t>
      </w:r>
    </w:p>
    <w:p w14:paraId="05DDC046" w14:textId="77777777" w:rsidR="00CC7745" w:rsidRDefault="00CC7745" w:rsidP="00CC7745">
      <w:pPr>
        <w:pStyle w:val="LabStepNumberedLevel2"/>
        <w:numPr>
          <w:ilvl w:val="1"/>
          <w:numId w:val="29"/>
        </w:numPr>
      </w:pPr>
      <w:r>
        <w:t xml:space="preserve">Locate the code at the bottom of the document ready event handler that calls </w:t>
      </w:r>
      <w:proofErr w:type="spellStart"/>
      <w:r w:rsidRPr="00CC7745">
        <w:rPr>
          <w:b/>
        </w:rPr>
        <w:t>LoadVisual</w:t>
      </w:r>
      <w:proofErr w:type="spellEnd"/>
      <w:r>
        <w:t xml:space="preserve"> to automatically load a visual.</w:t>
      </w:r>
    </w:p>
    <w:p w14:paraId="2725F2DB" w14:textId="77777777" w:rsidR="00CC7745" w:rsidRPr="00085315" w:rsidRDefault="00CC7745" w:rsidP="00CC7745">
      <w:pPr>
        <w:pStyle w:val="LabStepCodeBlockLevel2"/>
        <w:rPr>
          <w:color w:val="7F7F7F" w:themeColor="text1" w:themeTint="80"/>
        </w:rPr>
      </w:pPr>
      <w:r w:rsidRPr="00085315">
        <w:rPr>
          <w:color w:val="7F7F7F" w:themeColor="text1" w:themeTint="80"/>
        </w:rPr>
        <w:t xml:space="preserve">// automatically load first visual </w:t>
      </w:r>
    </w:p>
    <w:p w14:paraId="75E28296" w14:textId="7400D88B" w:rsidR="00CC7745" w:rsidRDefault="00CC7745" w:rsidP="00CC7745">
      <w:pPr>
        <w:pStyle w:val="LabStepCodeBlockLevel2"/>
      </w:pPr>
      <w:r>
        <w:t>LoadVisual(visuals[1]);</w:t>
      </w:r>
    </w:p>
    <w:p w14:paraId="0DB8BC31" w14:textId="77777777" w:rsidR="00CC7745" w:rsidRDefault="00CC7745" w:rsidP="00CC7745">
      <w:pPr>
        <w:pStyle w:val="LabStepNumberedLevel2"/>
        <w:numPr>
          <w:ilvl w:val="1"/>
          <w:numId w:val="29"/>
        </w:numPr>
      </w:pPr>
      <w:r>
        <w:t xml:space="preserve">Modify the parameter passed to </w:t>
      </w:r>
      <w:proofErr w:type="spellStart"/>
      <w:r w:rsidRPr="00CC7745">
        <w:rPr>
          <w:b/>
        </w:rPr>
        <w:t>LoadVisual</w:t>
      </w:r>
      <w:proofErr w:type="spellEnd"/>
      <w:r>
        <w:t xml:space="preserve"> to load the visual with the index of 1 instead of a</w:t>
      </w:r>
    </w:p>
    <w:p w14:paraId="0318557B" w14:textId="77777777" w:rsidR="00CC7745" w:rsidRPr="00BB1E0F" w:rsidRDefault="00CC7745" w:rsidP="00CC7745">
      <w:pPr>
        <w:pStyle w:val="LabStepCodeBlockLevel2"/>
        <w:rPr>
          <w:color w:val="7F7F7F" w:themeColor="text1" w:themeTint="80"/>
        </w:rPr>
      </w:pPr>
      <w:r w:rsidRPr="00BB1E0F">
        <w:rPr>
          <w:color w:val="7F7F7F" w:themeColor="text1" w:themeTint="80"/>
        </w:rPr>
        <w:t xml:space="preserve">// automatically load first visual </w:t>
      </w:r>
    </w:p>
    <w:p w14:paraId="57941391" w14:textId="1A2F7B6F" w:rsidR="00CC7745" w:rsidRDefault="00CC7745" w:rsidP="00CC7745">
      <w:pPr>
        <w:pStyle w:val="LabStepCodeBlockLevel2"/>
      </w:pPr>
      <w:r>
        <w:t>LoadVisual(visuals[2]);</w:t>
      </w:r>
    </w:p>
    <w:p w14:paraId="66BF913F" w14:textId="77777777" w:rsidR="00CC7745" w:rsidRPr="009B1E8F" w:rsidRDefault="00CC7745" w:rsidP="00CC7745">
      <w:pPr>
        <w:pStyle w:val="LabStepNumbered"/>
        <w:numPr>
          <w:ilvl w:val="0"/>
          <w:numId w:val="29"/>
        </w:numPr>
      </w:pPr>
      <w:r w:rsidRPr="009B1E8F">
        <w:t xml:space="preserve">Test out the </w:t>
      </w:r>
      <w:r w:rsidRPr="00CC7745">
        <w:rPr>
          <w:b/>
        </w:rPr>
        <w:t>D3Lab</w:t>
      </w:r>
      <w:r w:rsidRPr="009B1E8F">
        <w:t xml:space="preserve"> project using the Visual Studio Debugger</w:t>
      </w:r>
    </w:p>
    <w:p w14:paraId="5E33FA1F" w14:textId="77777777" w:rsidR="00CC7745" w:rsidRPr="00CC7745" w:rsidRDefault="00CC7745" w:rsidP="00CC7745">
      <w:pPr>
        <w:pStyle w:val="LabStepNumberedLevel2"/>
        <w:numPr>
          <w:ilvl w:val="1"/>
          <w:numId w:val="29"/>
        </w:numPr>
        <w:rPr>
          <w:rFonts w:eastAsia="Times New Roman" w:cs="Times New Roman"/>
        </w:rPr>
      </w:pPr>
      <w:r w:rsidRPr="00CC7745">
        <w:rPr>
          <w:rFonts w:eastAsia="Times New Roman" w:cs="Times New Roman"/>
        </w:rPr>
        <w:t xml:space="preserve">Press the </w:t>
      </w:r>
      <w:r w:rsidRPr="00CC7745">
        <w:rPr>
          <w:rFonts w:eastAsia="Times New Roman" w:cs="Times New Roman"/>
          <w:b/>
        </w:rPr>
        <w:t>{F5}</w:t>
      </w:r>
      <w:r w:rsidRPr="00CC7745">
        <w:rPr>
          <w:rFonts w:eastAsia="Times New Roman" w:cs="Times New Roman"/>
        </w:rPr>
        <w:t xml:space="preserve"> key to start up the project in the Visual Studio debugger.</w:t>
      </w:r>
    </w:p>
    <w:p w14:paraId="0B0F681B" w14:textId="44437B4A" w:rsidR="00CC7745" w:rsidRDefault="00CC7745" w:rsidP="00CC7745">
      <w:pPr>
        <w:pStyle w:val="LabStepNumberedLevel2"/>
        <w:numPr>
          <w:ilvl w:val="1"/>
          <w:numId w:val="29"/>
        </w:numPr>
        <w:rPr>
          <w:rFonts w:eastAsia="Times New Roman" w:cs="Times New Roman"/>
        </w:rPr>
      </w:pPr>
      <w:r w:rsidRPr="00CC7745">
        <w:rPr>
          <w:rFonts w:eastAsia="Times New Roman" w:cs="Times New Roman"/>
        </w:rPr>
        <w:t xml:space="preserve">When the project runs, you should see the visual implemented by the </w:t>
      </w:r>
      <w:r>
        <w:rPr>
          <w:rFonts w:eastAsia="Times New Roman" w:cs="Times New Roman"/>
          <w:b/>
        </w:rPr>
        <w:t>Viz03</w:t>
      </w:r>
      <w:r w:rsidRPr="00CC7745">
        <w:rPr>
          <w:rFonts w:eastAsia="Times New Roman" w:cs="Times New Roman"/>
        </w:rPr>
        <w:t xml:space="preserve"> class matching the following screenshot.</w:t>
      </w:r>
    </w:p>
    <w:p w14:paraId="6BDDA32B" w14:textId="64F4B348" w:rsidR="00CC7745" w:rsidRDefault="00CC7745" w:rsidP="00CC7745">
      <w:pPr>
        <w:pStyle w:val="LabStepScreenshotLevel2"/>
      </w:pPr>
      <w:r>
        <w:drawing>
          <wp:inline distT="0" distB="0" distL="0" distR="0" wp14:anchorId="0E4A1CC4" wp14:editId="281B17A2">
            <wp:extent cx="2929467" cy="1254161"/>
            <wp:effectExtent l="19050" t="19050" r="2349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1272"/>
                    <a:stretch/>
                  </pic:blipFill>
                  <pic:spPr bwMode="auto">
                    <a:xfrm>
                      <a:off x="0" y="0"/>
                      <a:ext cx="2967761" cy="127055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A8EB257" w14:textId="11953A4D" w:rsidR="00CC7745" w:rsidRDefault="00CC7745" w:rsidP="00CC7745">
      <w:pPr>
        <w:pStyle w:val="LabStepNumberedLevel2"/>
      </w:pPr>
      <w:r>
        <w:t>Collapse the left navigation menu and resize the window to test out how the visual adjusts to a new size.</w:t>
      </w:r>
    </w:p>
    <w:p w14:paraId="24EA5FEF" w14:textId="319A7914" w:rsidR="00CC7745" w:rsidRPr="00CC7745" w:rsidRDefault="00CC7745" w:rsidP="00CC7745">
      <w:pPr>
        <w:pStyle w:val="LabStepScreenshotLevel2"/>
      </w:pPr>
      <w:r>
        <w:drawing>
          <wp:inline distT="0" distB="0" distL="0" distR="0" wp14:anchorId="0ED7B5F7" wp14:editId="515B827F">
            <wp:extent cx="824879" cy="931579"/>
            <wp:effectExtent l="19050" t="19050" r="1333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45991" cy="955422"/>
                    </a:xfrm>
                    <a:prstGeom prst="rect">
                      <a:avLst/>
                    </a:prstGeom>
                    <a:noFill/>
                    <a:ln>
                      <a:solidFill>
                        <a:schemeClr val="tx1">
                          <a:lumMod val="50000"/>
                          <a:lumOff val="50000"/>
                        </a:schemeClr>
                      </a:solidFill>
                    </a:ln>
                  </pic:spPr>
                </pic:pic>
              </a:graphicData>
            </a:graphic>
          </wp:inline>
        </w:drawing>
      </w:r>
    </w:p>
    <w:p w14:paraId="783B8213" w14:textId="775D867F" w:rsidR="00CC7745" w:rsidRDefault="00CC7745" w:rsidP="00B050CE">
      <w:pPr>
        <w:pStyle w:val="LabStepNumbered"/>
        <w:numPr>
          <w:ilvl w:val="0"/>
          <w:numId w:val="29"/>
        </w:numPr>
        <w:rPr>
          <w:sz w:val="20"/>
          <w:szCs w:val="20"/>
        </w:rPr>
      </w:pPr>
      <w:r>
        <w:rPr>
          <w:sz w:val="20"/>
          <w:szCs w:val="20"/>
        </w:rPr>
        <w:t>Add text labels to the bars of the bar chart.</w:t>
      </w:r>
    </w:p>
    <w:p w14:paraId="59FDBDE8" w14:textId="7DE8F957" w:rsidR="00CC7745" w:rsidRDefault="00CC7745" w:rsidP="00CC7745">
      <w:pPr>
        <w:pStyle w:val="LabStepNumberedLevel2"/>
        <w:numPr>
          <w:ilvl w:val="1"/>
          <w:numId w:val="29"/>
        </w:numPr>
        <w:rPr>
          <w:sz w:val="20"/>
          <w:szCs w:val="20"/>
        </w:rPr>
      </w:pPr>
      <w:r>
        <w:rPr>
          <w:sz w:val="20"/>
          <w:szCs w:val="20"/>
        </w:rPr>
        <w:t xml:space="preserve">Return to </w:t>
      </w:r>
      <w:proofErr w:type="spellStart"/>
      <w:r w:rsidRPr="003073C1">
        <w:rPr>
          <w:b/>
          <w:sz w:val="20"/>
          <w:szCs w:val="20"/>
        </w:rPr>
        <w:t>visuals.ts</w:t>
      </w:r>
      <w:proofErr w:type="spellEnd"/>
      <w:r>
        <w:rPr>
          <w:sz w:val="20"/>
          <w:szCs w:val="20"/>
        </w:rPr>
        <w:t xml:space="preserve"> and the </w:t>
      </w:r>
      <w:r w:rsidRPr="003073C1">
        <w:rPr>
          <w:b/>
          <w:sz w:val="20"/>
          <w:szCs w:val="20"/>
        </w:rPr>
        <w:t>Viz03</w:t>
      </w:r>
      <w:r>
        <w:rPr>
          <w:sz w:val="20"/>
          <w:szCs w:val="20"/>
        </w:rPr>
        <w:t xml:space="preserve"> class definition.</w:t>
      </w:r>
    </w:p>
    <w:p w14:paraId="6DB28A92" w14:textId="6248B5FC" w:rsidR="00CC7745" w:rsidRDefault="00CC7745" w:rsidP="00CC7745">
      <w:pPr>
        <w:pStyle w:val="LabStepNumberedLevel2"/>
        <w:numPr>
          <w:ilvl w:val="1"/>
          <w:numId w:val="29"/>
        </w:numPr>
        <w:rPr>
          <w:sz w:val="20"/>
          <w:szCs w:val="20"/>
        </w:rPr>
      </w:pPr>
      <w:r>
        <w:rPr>
          <w:sz w:val="20"/>
          <w:szCs w:val="20"/>
        </w:rPr>
        <w:t xml:space="preserve">Add new </w:t>
      </w:r>
      <w:r w:rsidR="002136AB">
        <w:rPr>
          <w:sz w:val="20"/>
          <w:szCs w:val="20"/>
        </w:rPr>
        <w:t xml:space="preserve">private </w:t>
      </w:r>
      <w:r>
        <w:rPr>
          <w:sz w:val="20"/>
          <w:szCs w:val="20"/>
        </w:rPr>
        <w:t>property</w:t>
      </w:r>
      <w:r w:rsidR="002136AB">
        <w:rPr>
          <w:sz w:val="20"/>
          <w:szCs w:val="20"/>
        </w:rPr>
        <w:t xml:space="preserve"> named </w:t>
      </w:r>
      <w:r w:rsidR="002136AB" w:rsidRPr="002136AB">
        <w:rPr>
          <w:b/>
          <w:sz w:val="20"/>
          <w:szCs w:val="20"/>
        </w:rPr>
        <w:t>labels</w:t>
      </w:r>
      <w:r w:rsidR="002136AB">
        <w:rPr>
          <w:sz w:val="20"/>
          <w:szCs w:val="20"/>
        </w:rPr>
        <w:t>.</w:t>
      </w:r>
    </w:p>
    <w:p w14:paraId="149F0CC2" w14:textId="77777777" w:rsidR="002136AB" w:rsidRPr="002136AB" w:rsidRDefault="002136AB" w:rsidP="002136AB">
      <w:pPr>
        <w:pStyle w:val="LabStepCodeBlockLevel2"/>
        <w:rPr>
          <w:color w:val="7F7F7F" w:themeColor="text1" w:themeTint="80"/>
        </w:rPr>
      </w:pPr>
      <w:r w:rsidRPr="002136AB">
        <w:rPr>
          <w:color w:val="7F7F7F" w:themeColor="text1" w:themeTint="80"/>
        </w:rPr>
        <w:t>private svgRoot: d3.Selection&lt;SVGElementInstance&gt;;</w:t>
      </w:r>
    </w:p>
    <w:p w14:paraId="34B92B78" w14:textId="77777777" w:rsidR="002136AB" w:rsidRPr="002136AB" w:rsidRDefault="002136AB" w:rsidP="002136AB">
      <w:pPr>
        <w:pStyle w:val="LabStepCodeBlockLevel2"/>
        <w:rPr>
          <w:color w:val="7F7F7F" w:themeColor="text1" w:themeTint="80"/>
        </w:rPr>
      </w:pPr>
      <w:r w:rsidRPr="002136AB">
        <w:rPr>
          <w:color w:val="7F7F7F" w:themeColor="text1" w:themeTint="80"/>
        </w:rPr>
        <w:t>private bars: d3.Selection&lt;number&gt;;</w:t>
      </w:r>
    </w:p>
    <w:p w14:paraId="3EC56EE3" w14:textId="77777777" w:rsidR="002136AB" w:rsidRDefault="002136AB" w:rsidP="002136AB">
      <w:pPr>
        <w:pStyle w:val="LabStepCodeBlockLevel2"/>
      </w:pPr>
      <w:r>
        <w:t>private labels: d3.Selection&lt;number&gt;;</w:t>
      </w:r>
    </w:p>
    <w:p w14:paraId="44A7345C" w14:textId="373BE191" w:rsidR="00CC7745" w:rsidRPr="002136AB" w:rsidRDefault="002136AB" w:rsidP="002136AB">
      <w:pPr>
        <w:pStyle w:val="LabStepCodeBlockLevel2"/>
        <w:rPr>
          <w:color w:val="7F7F7F" w:themeColor="text1" w:themeTint="80"/>
        </w:rPr>
      </w:pPr>
      <w:r w:rsidRPr="002136AB">
        <w:rPr>
          <w:color w:val="7F7F7F" w:themeColor="text1" w:themeTint="80"/>
        </w:rPr>
        <w:t>private padding: number = 12;</w:t>
      </w:r>
    </w:p>
    <w:p w14:paraId="2B90F509" w14:textId="3A2A3732" w:rsidR="00CC7745" w:rsidRDefault="002136AB" w:rsidP="00CC7745">
      <w:pPr>
        <w:pStyle w:val="LabStepNumberedLevel2"/>
        <w:numPr>
          <w:ilvl w:val="1"/>
          <w:numId w:val="29"/>
        </w:numPr>
        <w:rPr>
          <w:sz w:val="20"/>
          <w:szCs w:val="20"/>
        </w:rPr>
      </w:pPr>
      <w:r>
        <w:rPr>
          <w:sz w:val="20"/>
          <w:szCs w:val="20"/>
        </w:rPr>
        <w:lastRenderedPageBreak/>
        <w:t xml:space="preserve">Add the following code to the bottom of the </w:t>
      </w:r>
      <w:r w:rsidRPr="003073C1">
        <w:rPr>
          <w:b/>
          <w:sz w:val="20"/>
          <w:szCs w:val="20"/>
        </w:rPr>
        <w:t>load</w:t>
      </w:r>
      <w:r>
        <w:rPr>
          <w:sz w:val="20"/>
          <w:szCs w:val="20"/>
        </w:rPr>
        <w:t xml:space="preserve"> method.</w:t>
      </w:r>
    </w:p>
    <w:p w14:paraId="75A7B478" w14:textId="77777777" w:rsidR="002136AB" w:rsidRDefault="002136AB" w:rsidP="002136AB">
      <w:pPr>
        <w:pStyle w:val="LabStepCodeBlockLevel2"/>
      </w:pPr>
      <w:r>
        <w:t>this.labels = d3.select("svg").selectAll("text")</w:t>
      </w:r>
    </w:p>
    <w:p w14:paraId="3DC35D66" w14:textId="77777777" w:rsidR="002136AB" w:rsidRDefault="002136AB" w:rsidP="002136AB">
      <w:pPr>
        <w:pStyle w:val="LabStepCodeBlockLevel2"/>
      </w:pPr>
      <w:r>
        <w:t xml:space="preserve">  .data(this.dataset)</w:t>
      </w:r>
    </w:p>
    <w:p w14:paraId="0AE2EB00" w14:textId="77777777" w:rsidR="002136AB" w:rsidRDefault="002136AB" w:rsidP="002136AB">
      <w:pPr>
        <w:pStyle w:val="LabStepCodeBlockLevel2"/>
      </w:pPr>
      <w:r>
        <w:t xml:space="preserve">  .enter()</w:t>
      </w:r>
    </w:p>
    <w:p w14:paraId="0094485E" w14:textId="3E5E036A" w:rsidR="002136AB" w:rsidRDefault="002136AB" w:rsidP="002136AB">
      <w:pPr>
        <w:pStyle w:val="LabStepCodeBlockLevel2"/>
      </w:pPr>
      <w:r>
        <w:t xml:space="preserve">  .append("text");</w:t>
      </w:r>
    </w:p>
    <w:p w14:paraId="7EB0C606" w14:textId="2F3A53F9" w:rsidR="002136AB" w:rsidRDefault="002136AB" w:rsidP="002136AB">
      <w:pPr>
        <w:pStyle w:val="LabStepNumberedLevel2"/>
        <w:numPr>
          <w:ilvl w:val="1"/>
          <w:numId w:val="29"/>
        </w:numPr>
        <w:rPr>
          <w:sz w:val="20"/>
          <w:szCs w:val="20"/>
        </w:rPr>
      </w:pPr>
      <w:r>
        <w:rPr>
          <w:sz w:val="20"/>
          <w:szCs w:val="20"/>
        </w:rPr>
        <w:t xml:space="preserve">Add the following code to the bottom of the </w:t>
      </w:r>
      <w:r w:rsidRPr="003073C1">
        <w:rPr>
          <w:b/>
          <w:sz w:val="20"/>
          <w:szCs w:val="20"/>
        </w:rPr>
        <w:t>update</w:t>
      </w:r>
      <w:r>
        <w:rPr>
          <w:sz w:val="20"/>
          <w:szCs w:val="20"/>
        </w:rPr>
        <w:t xml:space="preserve"> method.</w:t>
      </w:r>
    </w:p>
    <w:p w14:paraId="5C89BC0F" w14:textId="77777777" w:rsidR="002136AB" w:rsidRDefault="002136AB" w:rsidP="002136AB">
      <w:pPr>
        <w:pStyle w:val="LabStepCodeBlockLevel2"/>
      </w:pPr>
      <w:r>
        <w:t>var yTextOffset = (d3.min(this.dataset) * yScaleFactor) * 0.2;</w:t>
      </w:r>
    </w:p>
    <w:p w14:paraId="2B00678A" w14:textId="3CF2D535" w:rsidR="002136AB" w:rsidRDefault="002136AB" w:rsidP="002136AB">
      <w:pPr>
        <w:pStyle w:val="LabStepCodeBlockLevel2"/>
      </w:pPr>
      <w:r>
        <w:t>var textSize = (barWidth * 0.3) + "px";</w:t>
      </w:r>
    </w:p>
    <w:p w14:paraId="55846A36" w14:textId="77777777" w:rsidR="003073C1" w:rsidRDefault="003073C1" w:rsidP="002136AB">
      <w:pPr>
        <w:pStyle w:val="LabStepCodeBlockLevel2"/>
      </w:pPr>
    </w:p>
    <w:p w14:paraId="54621EB2" w14:textId="133E3BAF" w:rsidR="002136AB" w:rsidRDefault="002136AB" w:rsidP="002136AB">
      <w:pPr>
        <w:pStyle w:val="LabStepCodeBlockLevel2"/>
      </w:pPr>
      <w:r>
        <w:t>this.labels.text((d, i) =&gt; { return "$" + d; })</w:t>
      </w:r>
    </w:p>
    <w:p w14:paraId="53406C21" w14:textId="77777777" w:rsidR="002136AB" w:rsidRDefault="002136AB" w:rsidP="002136AB">
      <w:pPr>
        <w:pStyle w:val="LabStepCodeBlockLevel2"/>
      </w:pPr>
      <w:r>
        <w:t xml:space="preserve">  .attr("x", (d, i) =&gt; { return plot.xOffset + (i * (xScaleFactor)) + (barWidth / 2); })</w:t>
      </w:r>
    </w:p>
    <w:p w14:paraId="6981032E" w14:textId="77777777" w:rsidR="002136AB" w:rsidRDefault="002136AB" w:rsidP="002136AB">
      <w:pPr>
        <w:pStyle w:val="LabStepCodeBlockLevel2"/>
      </w:pPr>
      <w:r>
        <w:t xml:space="preserve">  .attr("y", (d, i) =&gt; { return plot.yOffset + plot.height - yTextOffset; })</w:t>
      </w:r>
    </w:p>
    <w:p w14:paraId="1563E9B5" w14:textId="77777777" w:rsidR="002136AB" w:rsidRDefault="002136AB" w:rsidP="002136AB">
      <w:pPr>
        <w:pStyle w:val="LabStepCodeBlockLevel2"/>
      </w:pPr>
      <w:r>
        <w:t xml:space="preserve">  .attr("fill", "white")</w:t>
      </w:r>
    </w:p>
    <w:p w14:paraId="3509911B" w14:textId="77777777" w:rsidR="002136AB" w:rsidRDefault="002136AB" w:rsidP="002136AB">
      <w:pPr>
        <w:pStyle w:val="LabStepCodeBlockLevel2"/>
      </w:pPr>
      <w:r>
        <w:t xml:space="preserve">  .attr("font-size", textSize)</w:t>
      </w:r>
    </w:p>
    <w:p w14:paraId="4B10962B" w14:textId="77777777" w:rsidR="002136AB" w:rsidRDefault="002136AB" w:rsidP="002136AB">
      <w:pPr>
        <w:pStyle w:val="LabStepCodeBlockLevel2"/>
      </w:pPr>
      <w:r>
        <w:t xml:space="preserve">  .attr("text-anchor", "middle")</w:t>
      </w:r>
    </w:p>
    <w:p w14:paraId="0482A731" w14:textId="58DF6C49" w:rsidR="002136AB" w:rsidRDefault="002136AB" w:rsidP="002136AB">
      <w:pPr>
        <w:pStyle w:val="LabStepCodeBlockLevel2"/>
      </w:pPr>
      <w:r>
        <w:t xml:space="preserve">  .attr("alignment-baseline", "middle");</w:t>
      </w:r>
    </w:p>
    <w:p w14:paraId="3371F9AC" w14:textId="77777777" w:rsidR="002136AB" w:rsidRPr="009B1E8F" w:rsidRDefault="002136AB" w:rsidP="002136AB">
      <w:pPr>
        <w:pStyle w:val="LabStepNumbered"/>
      </w:pPr>
      <w:r w:rsidRPr="009B1E8F">
        <w:t xml:space="preserve">Test out the </w:t>
      </w:r>
      <w:r w:rsidRPr="00CC7745">
        <w:rPr>
          <w:b/>
        </w:rPr>
        <w:t>D3Lab</w:t>
      </w:r>
      <w:r w:rsidRPr="009B1E8F">
        <w:t xml:space="preserve"> project using the Visual Studio Debugger</w:t>
      </w:r>
    </w:p>
    <w:p w14:paraId="36841660" w14:textId="77777777" w:rsidR="002136AB" w:rsidRPr="00CC7745" w:rsidRDefault="002136AB" w:rsidP="002136AB">
      <w:pPr>
        <w:pStyle w:val="LabStepNumberedLevel2"/>
      </w:pPr>
      <w:r w:rsidRPr="00CC7745">
        <w:t xml:space="preserve">Press the </w:t>
      </w:r>
      <w:r w:rsidRPr="00CC7745">
        <w:rPr>
          <w:b/>
        </w:rPr>
        <w:t>{F5}</w:t>
      </w:r>
      <w:r w:rsidRPr="00CC7745">
        <w:t xml:space="preserve"> key to start up the project in the Visual Studio debugger.</w:t>
      </w:r>
    </w:p>
    <w:p w14:paraId="045B2105" w14:textId="77777777" w:rsidR="002136AB" w:rsidRDefault="002136AB" w:rsidP="002136AB">
      <w:pPr>
        <w:pStyle w:val="LabStepNumberedLevel2"/>
      </w:pPr>
      <w:r w:rsidRPr="00CC7745">
        <w:t xml:space="preserve">When the project runs, you should see the visual implemented by the </w:t>
      </w:r>
      <w:r>
        <w:rPr>
          <w:b/>
        </w:rPr>
        <w:t>Viz03</w:t>
      </w:r>
      <w:r w:rsidRPr="00CC7745">
        <w:t xml:space="preserve"> class matching the following screenshot.</w:t>
      </w:r>
    </w:p>
    <w:p w14:paraId="0E4A1CC4" w14:textId="4D435241" w:rsidR="002136AB" w:rsidRDefault="002136AB" w:rsidP="002136AB">
      <w:pPr>
        <w:pStyle w:val="LabStepScreenshotLevel2"/>
      </w:pPr>
      <w:r>
        <w:drawing>
          <wp:inline distT="0" distB="0" distL="0" distR="0" wp14:anchorId="6A301762" wp14:editId="265B43BE">
            <wp:extent cx="3676783" cy="852182"/>
            <wp:effectExtent l="19050" t="19050" r="1905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0459" cy="904024"/>
                    </a:xfrm>
                    <a:prstGeom prst="rect">
                      <a:avLst/>
                    </a:prstGeom>
                    <a:noFill/>
                    <a:ln>
                      <a:solidFill>
                        <a:schemeClr val="tx1">
                          <a:lumMod val="50000"/>
                          <a:lumOff val="50000"/>
                        </a:schemeClr>
                      </a:solidFill>
                    </a:ln>
                  </pic:spPr>
                </pic:pic>
              </a:graphicData>
            </a:graphic>
          </wp:inline>
        </w:drawing>
      </w:r>
    </w:p>
    <w:p w14:paraId="2AB7772F" w14:textId="2535529D" w:rsidR="002136AB" w:rsidRDefault="002136AB" w:rsidP="002136AB">
      <w:pPr>
        <w:pStyle w:val="LabStepNumberedLevel2"/>
      </w:pPr>
      <w:r>
        <w:t xml:space="preserve">Resize </w:t>
      </w:r>
      <w:r w:rsidR="00CB4694">
        <w:t xml:space="preserve">the window </w:t>
      </w:r>
      <w:r>
        <w:t xml:space="preserve">and </w:t>
      </w:r>
      <w:r w:rsidR="00CB4694">
        <w:t xml:space="preserve">verify that the </w:t>
      </w:r>
      <w:r>
        <w:t>font size change</w:t>
      </w:r>
      <w:r w:rsidR="00CB4694">
        <w:t>s as the window gets larger and smaller</w:t>
      </w:r>
      <w:r>
        <w:t>.</w:t>
      </w:r>
    </w:p>
    <w:p w14:paraId="59367831" w14:textId="2EFFAAAB" w:rsidR="002136AB" w:rsidRDefault="002136AB" w:rsidP="002136AB">
      <w:pPr>
        <w:pStyle w:val="LabStepScreenshotLevel2"/>
      </w:pPr>
      <w:r>
        <w:drawing>
          <wp:inline distT="0" distB="0" distL="0" distR="0" wp14:anchorId="1F18584D" wp14:editId="66BE615B">
            <wp:extent cx="2007844" cy="630718"/>
            <wp:effectExtent l="19050" t="19050" r="12065"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7942" cy="652738"/>
                    </a:xfrm>
                    <a:prstGeom prst="rect">
                      <a:avLst/>
                    </a:prstGeom>
                    <a:noFill/>
                    <a:ln>
                      <a:solidFill>
                        <a:schemeClr val="tx1">
                          <a:lumMod val="50000"/>
                          <a:lumOff val="50000"/>
                        </a:schemeClr>
                      </a:solidFill>
                    </a:ln>
                  </pic:spPr>
                </pic:pic>
              </a:graphicData>
            </a:graphic>
          </wp:inline>
        </w:drawing>
      </w:r>
    </w:p>
    <w:p w14:paraId="77C432C0" w14:textId="7B9807EA" w:rsidR="00C52AE5" w:rsidRDefault="00C52AE5" w:rsidP="00C52AE5">
      <w:pPr>
        <w:pStyle w:val="Heading3"/>
      </w:pPr>
      <w:r>
        <w:t xml:space="preserve">Exercise 5: Extend Your Bar Chart by Adding a </w:t>
      </w:r>
      <w:r w:rsidR="00214E08">
        <w:t xml:space="preserve">Scale and a </w:t>
      </w:r>
      <w:r>
        <w:t>Y Axis</w:t>
      </w:r>
    </w:p>
    <w:p w14:paraId="3CDBFA71" w14:textId="61BEDFD5" w:rsidR="00C52AE5" w:rsidRDefault="00B11318" w:rsidP="00C52AE5">
      <w:pPr>
        <w:pStyle w:val="LabExerciseLeadIn"/>
      </w:pPr>
      <w:r>
        <w:t xml:space="preserve">In this exercise you will extend the bar chart visual </w:t>
      </w:r>
      <w:r w:rsidR="00DE573D">
        <w:t xml:space="preserve">class named </w:t>
      </w:r>
      <w:r w:rsidR="00DE573D" w:rsidRPr="00DE573D">
        <w:rPr>
          <w:b/>
        </w:rPr>
        <w:t>viz03</w:t>
      </w:r>
      <w:r w:rsidR="00DE573D">
        <w:t xml:space="preserve"> </w:t>
      </w:r>
      <w:r>
        <w:t xml:space="preserve">you created in the previous exercise by adding a scale and </w:t>
      </w:r>
      <w:r w:rsidR="00DE573D">
        <w:t xml:space="preserve">a Y </w:t>
      </w:r>
      <w:r>
        <w:t>axis</w:t>
      </w:r>
      <w:r w:rsidR="00DE573D">
        <w:t xml:space="preserve"> to the left hand side of the bars</w:t>
      </w:r>
      <w:r>
        <w:t>.</w:t>
      </w:r>
    </w:p>
    <w:p w14:paraId="21431DC4" w14:textId="30DE98AE" w:rsidR="006E2093" w:rsidRDefault="006E2093" w:rsidP="00214E08">
      <w:pPr>
        <w:pStyle w:val="LabStepNumbered"/>
        <w:numPr>
          <w:ilvl w:val="0"/>
          <w:numId w:val="33"/>
        </w:numPr>
      </w:pPr>
      <w:r>
        <w:t xml:space="preserve">Add </w:t>
      </w:r>
      <w:r w:rsidR="00214E08">
        <w:t>the private fields to create a scale and an Y axis for the vertical dimension.</w:t>
      </w:r>
    </w:p>
    <w:p w14:paraId="6A23D6B5" w14:textId="792A77A5" w:rsidR="00DE573D" w:rsidRDefault="00214E08" w:rsidP="00DE573D">
      <w:pPr>
        <w:pStyle w:val="LabStepNumberedLevel2"/>
      </w:pPr>
      <w:r>
        <w:t xml:space="preserve">Inside the class definition for </w:t>
      </w:r>
      <w:r w:rsidRPr="00214E08">
        <w:rPr>
          <w:b/>
        </w:rPr>
        <w:t>Viz03</w:t>
      </w:r>
      <w:r>
        <w:t xml:space="preserve">, place the cursor after the existing private fields but before the </w:t>
      </w:r>
      <w:r w:rsidRPr="00214E08">
        <w:rPr>
          <w:b/>
        </w:rPr>
        <w:t>load</w:t>
      </w:r>
      <w:r>
        <w:t xml:space="preserve"> method. </w:t>
      </w:r>
    </w:p>
    <w:p w14:paraId="3AC99DFF" w14:textId="6352FB27" w:rsidR="00DE573D" w:rsidRDefault="00DE573D" w:rsidP="00DE573D">
      <w:pPr>
        <w:pStyle w:val="LabStepScreenshotLevel2"/>
      </w:pPr>
      <w:r>
        <w:drawing>
          <wp:inline distT="0" distB="0" distL="0" distR="0" wp14:anchorId="51B010B4" wp14:editId="4896CA7A">
            <wp:extent cx="2294467" cy="973104"/>
            <wp:effectExtent l="19050" t="19050" r="10795"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5599" cy="1003272"/>
                    </a:xfrm>
                    <a:prstGeom prst="rect">
                      <a:avLst/>
                    </a:prstGeom>
                    <a:noFill/>
                    <a:ln>
                      <a:solidFill>
                        <a:schemeClr val="tx1">
                          <a:lumMod val="75000"/>
                          <a:lumOff val="25000"/>
                        </a:schemeClr>
                      </a:solidFill>
                    </a:ln>
                  </pic:spPr>
                </pic:pic>
              </a:graphicData>
            </a:graphic>
          </wp:inline>
        </w:drawing>
      </w:r>
    </w:p>
    <w:p w14:paraId="56B40E86" w14:textId="41D7BF50" w:rsidR="006E2093" w:rsidRDefault="00214E08" w:rsidP="006E2093">
      <w:pPr>
        <w:pStyle w:val="LabStepNumberedLevel2"/>
      </w:pPr>
      <w:r>
        <w:t xml:space="preserve">Copy and paste the following code to add the private </w:t>
      </w:r>
      <w:r w:rsidR="006E2093">
        <w:t>fields</w:t>
      </w:r>
      <w:r>
        <w:t xml:space="preserve"> you will need to implement the new scale and Y axis</w:t>
      </w:r>
      <w:r w:rsidR="006E2093">
        <w:t>.</w:t>
      </w:r>
    </w:p>
    <w:p w14:paraId="1749C941" w14:textId="77777777" w:rsidR="006E2093" w:rsidRDefault="006E2093" w:rsidP="006E2093">
      <w:pPr>
        <w:pStyle w:val="LabStepCodeBlockLevel2"/>
      </w:pPr>
      <w:r>
        <w:t>private plotArea: d3.Selection&lt;SVGElementInstance&gt;;</w:t>
      </w:r>
    </w:p>
    <w:p w14:paraId="04BA8288" w14:textId="77777777" w:rsidR="006E2093" w:rsidRDefault="006E2093" w:rsidP="006E2093">
      <w:pPr>
        <w:pStyle w:val="LabStepCodeBlockLevel2"/>
      </w:pPr>
      <w:r>
        <w:t>private axisGroup: d3.Selection&lt;SVGElementInstance&gt;;</w:t>
      </w:r>
    </w:p>
    <w:p w14:paraId="022E4C90" w14:textId="77777777" w:rsidR="006E2093" w:rsidRDefault="006E2093" w:rsidP="006E2093">
      <w:pPr>
        <w:pStyle w:val="LabStepCodeBlockLevel2"/>
      </w:pPr>
      <w:r>
        <w:t>private xAxisOffset: number = 50;</w:t>
      </w:r>
    </w:p>
    <w:p w14:paraId="453BE9C8" w14:textId="77777777" w:rsidR="006E2093" w:rsidRDefault="006E2093" w:rsidP="006E2093">
      <w:pPr>
        <w:pStyle w:val="LabStepCodeBlockLevel2"/>
      </w:pPr>
      <w:r>
        <w:t>private yScale: d3.scale.Linear&lt;number, number&gt;;</w:t>
      </w:r>
    </w:p>
    <w:p w14:paraId="421223DA" w14:textId="7AA7D9C5" w:rsidR="006E2093" w:rsidRDefault="006E2093" w:rsidP="006E2093">
      <w:pPr>
        <w:pStyle w:val="LabStepCodeBlockLevel2"/>
      </w:pPr>
      <w:r>
        <w:t>private yAxis: d3.svg.Axis;</w:t>
      </w:r>
    </w:p>
    <w:p w14:paraId="145A5108" w14:textId="29321650" w:rsidR="006E2093" w:rsidRDefault="0090401D" w:rsidP="006E2093">
      <w:pPr>
        <w:pStyle w:val="LabStepNumberedLevel2"/>
      </w:pPr>
      <w:r>
        <w:lastRenderedPageBreak/>
        <w:t xml:space="preserve">Move into the implementation of the load method locate the first line which appends the </w:t>
      </w:r>
      <w:proofErr w:type="spellStart"/>
      <w:r w:rsidRPr="0090401D">
        <w:rPr>
          <w:b/>
        </w:rPr>
        <w:t>svgRoot</w:t>
      </w:r>
      <w:proofErr w:type="spellEnd"/>
      <w:r>
        <w:t xml:space="preserve"> element.</w:t>
      </w:r>
    </w:p>
    <w:p w14:paraId="7554DC00" w14:textId="36BB4EF3" w:rsidR="0090401D" w:rsidRDefault="0090401D" w:rsidP="0090401D">
      <w:pPr>
        <w:pStyle w:val="LabStepCodeBlockLevel2"/>
      </w:pPr>
      <w:r w:rsidRPr="0090401D">
        <w:t>this.svgRoot = d3.select(container).append("svg");</w:t>
      </w:r>
    </w:p>
    <w:p w14:paraId="4EEC8E57" w14:textId="17FA9673" w:rsidR="0090401D" w:rsidRDefault="0090401D" w:rsidP="006E2093">
      <w:pPr>
        <w:pStyle w:val="LabStepNumberedLevel2"/>
      </w:pPr>
      <w:r>
        <w:t xml:space="preserve">Place the cursor after the first line which appends the </w:t>
      </w:r>
      <w:proofErr w:type="spellStart"/>
      <w:r w:rsidRPr="0090401D">
        <w:rPr>
          <w:b/>
        </w:rPr>
        <w:t>svgRoot</w:t>
      </w:r>
      <w:proofErr w:type="spellEnd"/>
      <w:r>
        <w:t xml:space="preserve"> element and add the following code to create a new SVG rectangle to provide a light yellow background behind the chart plotting area.</w:t>
      </w:r>
    </w:p>
    <w:p w14:paraId="77B2084F" w14:textId="77777777" w:rsidR="006E2093" w:rsidRDefault="006E2093" w:rsidP="006E2093">
      <w:pPr>
        <w:pStyle w:val="LabStepCodeBlockLevel2"/>
      </w:pPr>
      <w:r>
        <w:t>this.plotArea = this.svgRoot.append("rect")</w:t>
      </w:r>
    </w:p>
    <w:p w14:paraId="03F5A5BB" w14:textId="77777777" w:rsidR="006E2093" w:rsidRDefault="006E2093" w:rsidP="006E2093">
      <w:pPr>
        <w:pStyle w:val="LabStepCodeBlockLevel2"/>
      </w:pPr>
      <w:r>
        <w:t xml:space="preserve">  .attr("fill", "lightyellow")</w:t>
      </w:r>
    </w:p>
    <w:p w14:paraId="01E3A11F" w14:textId="77777777" w:rsidR="006E2093" w:rsidRDefault="006E2093" w:rsidP="006E2093">
      <w:pPr>
        <w:pStyle w:val="LabStepCodeBlockLevel2"/>
      </w:pPr>
      <w:r>
        <w:t xml:space="preserve">  .attr("stroke", "black")</w:t>
      </w:r>
    </w:p>
    <w:p w14:paraId="0699D3E5" w14:textId="14A8DFDB" w:rsidR="006E2093" w:rsidRDefault="006E2093" w:rsidP="006E2093">
      <w:pPr>
        <w:pStyle w:val="LabStepCodeBlockLevel2"/>
      </w:pPr>
      <w:r>
        <w:t xml:space="preserve">  .attr("stroke-width", 1);</w:t>
      </w:r>
    </w:p>
    <w:p w14:paraId="72C4F65B" w14:textId="32C62433" w:rsidR="006E2093" w:rsidRDefault="0090401D" w:rsidP="006E2093">
      <w:pPr>
        <w:pStyle w:val="LabStepNumberedLevel2"/>
      </w:pPr>
      <w:r>
        <w:t>Next, move down and locate the following code.</w:t>
      </w:r>
    </w:p>
    <w:p w14:paraId="69F46C0D" w14:textId="3518E475" w:rsidR="0090401D" w:rsidRDefault="0090401D" w:rsidP="0090401D">
      <w:pPr>
        <w:pStyle w:val="LabStepCodeBlockLevel2"/>
      </w:pPr>
      <w:r>
        <w:t>this.bars = this.svgRoot</w:t>
      </w:r>
    </w:p>
    <w:p w14:paraId="60E22A0E" w14:textId="77777777" w:rsidR="0090401D" w:rsidRDefault="0090401D" w:rsidP="0090401D">
      <w:pPr>
        <w:pStyle w:val="LabStepCodeBlockLevel2"/>
      </w:pPr>
      <w:r>
        <w:t xml:space="preserve">  .selectAll("rect")</w:t>
      </w:r>
    </w:p>
    <w:p w14:paraId="5F74342D" w14:textId="77777777" w:rsidR="0090401D" w:rsidRDefault="0090401D" w:rsidP="0090401D">
      <w:pPr>
        <w:pStyle w:val="LabStepCodeBlockLevel2"/>
      </w:pPr>
      <w:r>
        <w:t xml:space="preserve">  .data(this.dataset)</w:t>
      </w:r>
    </w:p>
    <w:p w14:paraId="08027B11" w14:textId="77777777" w:rsidR="0090401D" w:rsidRDefault="0090401D" w:rsidP="0090401D">
      <w:pPr>
        <w:pStyle w:val="LabStepCodeBlockLevel2"/>
      </w:pPr>
      <w:r>
        <w:t xml:space="preserve">  .enter()</w:t>
      </w:r>
    </w:p>
    <w:p w14:paraId="103D2FF0" w14:textId="6237F10C" w:rsidR="0090401D" w:rsidRDefault="0090401D" w:rsidP="0090401D">
      <w:pPr>
        <w:pStyle w:val="LabStepCodeBlockLevel2"/>
      </w:pPr>
      <w:r>
        <w:t xml:space="preserve">  .append("rect");</w:t>
      </w:r>
    </w:p>
    <w:p w14:paraId="766786E6" w14:textId="65E2F3A2" w:rsidR="0090401D" w:rsidRDefault="0090401D" w:rsidP="006E2093">
      <w:pPr>
        <w:pStyle w:val="LabStepNumberedLevel2"/>
      </w:pPr>
      <w:r>
        <w:t xml:space="preserve">Modify the first line by adding </w:t>
      </w:r>
      <w:r w:rsidRPr="0090401D">
        <w:rPr>
          <w:b/>
        </w:rPr>
        <w:t>append(“g”)</w:t>
      </w:r>
      <w:r>
        <w:t xml:space="preserve"> after the </w:t>
      </w:r>
      <w:proofErr w:type="spellStart"/>
      <w:r w:rsidRPr="0090401D">
        <w:rPr>
          <w:b/>
        </w:rPr>
        <w:t>svgRoot</w:t>
      </w:r>
      <w:proofErr w:type="spellEnd"/>
      <w:r>
        <w:t xml:space="preserve"> as shown in the following code listing.</w:t>
      </w:r>
    </w:p>
    <w:p w14:paraId="113628EB" w14:textId="77777777" w:rsidR="006E2093" w:rsidRDefault="006E2093" w:rsidP="006E2093">
      <w:pPr>
        <w:pStyle w:val="LabStepCodeBlockLevel2"/>
      </w:pPr>
      <w:r w:rsidRPr="006E2093">
        <w:rPr>
          <w:color w:val="7F7F7F" w:themeColor="text1" w:themeTint="80"/>
        </w:rPr>
        <w:t>this.bars = this.svgRoot</w:t>
      </w:r>
      <w:r>
        <w:t>.append("g")</w:t>
      </w:r>
    </w:p>
    <w:p w14:paraId="65CC6EF3" w14:textId="77777777" w:rsidR="006E2093" w:rsidRPr="006E2093" w:rsidRDefault="006E2093" w:rsidP="006E2093">
      <w:pPr>
        <w:pStyle w:val="LabStepCodeBlockLevel2"/>
        <w:rPr>
          <w:color w:val="7F7F7F" w:themeColor="text1" w:themeTint="80"/>
        </w:rPr>
      </w:pPr>
      <w:r w:rsidRPr="006E2093">
        <w:rPr>
          <w:color w:val="7F7F7F" w:themeColor="text1" w:themeTint="80"/>
        </w:rPr>
        <w:t xml:space="preserve">  .selectAll("rect")</w:t>
      </w:r>
    </w:p>
    <w:p w14:paraId="6EC9473A" w14:textId="77777777" w:rsidR="006E2093" w:rsidRPr="006E2093" w:rsidRDefault="006E2093" w:rsidP="006E2093">
      <w:pPr>
        <w:pStyle w:val="LabStepCodeBlockLevel2"/>
        <w:rPr>
          <w:color w:val="7F7F7F" w:themeColor="text1" w:themeTint="80"/>
        </w:rPr>
      </w:pPr>
      <w:r w:rsidRPr="006E2093">
        <w:rPr>
          <w:color w:val="7F7F7F" w:themeColor="text1" w:themeTint="80"/>
        </w:rPr>
        <w:t xml:space="preserve">  .data(this.dataset)</w:t>
      </w:r>
    </w:p>
    <w:p w14:paraId="3ABE6BF0" w14:textId="77777777" w:rsidR="006E2093" w:rsidRPr="006E2093" w:rsidRDefault="006E2093" w:rsidP="006E2093">
      <w:pPr>
        <w:pStyle w:val="LabStepCodeBlockLevel2"/>
        <w:rPr>
          <w:color w:val="7F7F7F" w:themeColor="text1" w:themeTint="80"/>
        </w:rPr>
      </w:pPr>
      <w:r w:rsidRPr="006E2093">
        <w:rPr>
          <w:color w:val="7F7F7F" w:themeColor="text1" w:themeTint="80"/>
        </w:rPr>
        <w:t xml:space="preserve">  .enter()</w:t>
      </w:r>
    </w:p>
    <w:p w14:paraId="75C13393" w14:textId="363FB75F" w:rsidR="006E2093" w:rsidRDefault="006E2093" w:rsidP="006E2093">
      <w:pPr>
        <w:pStyle w:val="LabStepCodeBlockLevel2"/>
      </w:pPr>
      <w:r w:rsidRPr="006E2093">
        <w:rPr>
          <w:color w:val="7F7F7F" w:themeColor="text1" w:themeTint="80"/>
        </w:rPr>
        <w:t xml:space="preserve">  .append("rect");</w:t>
      </w:r>
    </w:p>
    <w:p w14:paraId="22AE8121" w14:textId="1AFC8038" w:rsidR="0090401D" w:rsidRPr="0090401D" w:rsidRDefault="0090401D" w:rsidP="0090401D">
      <w:pPr>
        <w:pStyle w:val="LabExerciseCallout"/>
      </w:pPr>
      <w:r>
        <w:t xml:space="preserve">What’s the purpose of adding </w:t>
      </w:r>
      <w:r w:rsidRPr="0090401D">
        <w:rPr>
          <w:b/>
        </w:rPr>
        <w:t>append(“g”)</w:t>
      </w:r>
      <w:r>
        <w:t xml:space="preserve"> after the </w:t>
      </w:r>
      <w:proofErr w:type="spellStart"/>
      <w:r w:rsidRPr="0090401D">
        <w:rPr>
          <w:b/>
        </w:rPr>
        <w:t>svgRoot</w:t>
      </w:r>
      <w:proofErr w:type="spellEnd"/>
      <w:r>
        <w:t xml:space="preserve"> element</w:t>
      </w:r>
      <w:r w:rsidR="00F36061">
        <w:t xml:space="preserve"> to append a new SVG group element</w:t>
      </w:r>
      <w:r>
        <w:t>?</w:t>
      </w:r>
      <w:r w:rsidR="00F36061">
        <w:t xml:space="preserve"> This is required due to the fact that a new SVG rectangle has been added for the plot area background. The SVG rectangle elements in the bar chart must be isolated for all other rectangles to ensure that the D3 data binding works correctly. This extra code ensures that the SVG rectangle elements for the bar chart are created in their own isolated group.</w:t>
      </w:r>
    </w:p>
    <w:p w14:paraId="108E15D7" w14:textId="1F6DF3E2" w:rsidR="00F36061" w:rsidRDefault="00B7446F" w:rsidP="00F36061">
      <w:pPr>
        <w:pStyle w:val="LabStepNumberedLevel2"/>
      </w:pPr>
      <w:r>
        <w:t>M</w:t>
      </w:r>
      <w:r w:rsidR="00423554">
        <w:t xml:space="preserve">ove down in the </w:t>
      </w:r>
      <w:r w:rsidR="00423554" w:rsidRPr="00423554">
        <w:rPr>
          <w:b/>
        </w:rPr>
        <w:t>load</w:t>
      </w:r>
      <w:r w:rsidR="00423554">
        <w:t xml:space="preserve"> method</w:t>
      </w:r>
      <w:r>
        <w:t xml:space="preserve"> and locate </w:t>
      </w:r>
      <w:r w:rsidR="00423554">
        <w:t xml:space="preserve">the code </w:t>
      </w:r>
      <w:r w:rsidR="00F36061">
        <w:t>that initialize</w:t>
      </w:r>
      <w:r w:rsidR="00423554">
        <w:t>s</w:t>
      </w:r>
      <w:r w:rsidR="00F36061">
        <w:t xml:space="preserve"> the </w:t>
      </w:r>
      <w:r w:rsidR="00F36061" w:rsidRPr="00F36061">
        <w:rPr>
          <w:b/>
        </w:rPr>
        <w:t>labels</w:t>
      </w:r>
      <w:r w:rsidR="00F36061">
        <w:t xml:space="preserve"> field</w:t>
      </w:r>
      <w:r w:rsidR="00423554">
        <w:t xml:space="preserve">. This code does </w:t>
      </w:r>
      <w:r w:rsidR="00F36061">
        <w:t>not need to be modified.</w:t>
      </w:r>
    </w:p>
    <w:p w14:paraId="6A6BF077" w14:textId="6F0291DC" w:rsidR="006E2093" w:rsidRDefault="00F36061" w:rsidP="006E2093">
      <w:pPr>
        <w:pStyle w:val="LabStepNumberedLevel2"/>
      </w:pPr>
      <w:r>
        <w:t xml:space="preserve">Place your cursor at the end of the </w:t>
      </w:r>
      <w:r w:rsidR="006E2093" w:rsidRPr="00F36061">
        <w:rPr>
          <w:b/>
        </w:rPr>
        <w:t>load</w:t>
      </w:r>
      <w:r>
        <w:t xml:space="preserve"> method and add the following code to initialize a new scale object and an axis object</w:t>
      </w:r>
      <w:r w:rsidR="006E2093">
        <w:t>.</w:t>
      </w:r>
    </w:p>
    <w:p w14:paraId="69AC88D4" w14:textId="77777777" w:rsidR="006E2093" w:rsidRDefault="006E2093" w:rsidP="006E2093">
      <w:pPr>
        <w:pStyle w:val="LabStepCodeBlockLevel2"/>
      </w:pPr>
      <w:r>
        <w:t>this.axisGroup = this.svgRoot.append("g");</w:t>
      </w:r>
    </w:p>
    <w:p w14:paraId="1B0A18D7" w14:textId="77777777" w:rsidR="006E2093" w:rsidRDefault="006E2093" w:rsidP="006E2093">
      <w:pPr>
        <w:pStyle w:val="LabStepCodeBlockLevel2"/>
      </w:pPr>
      <w:r>
        <w:t>this.yScale = d3.scale.linear();</w:t>
      </w:r>
    </w:p>
    <w:p w14:paraId="4F838F8F" w14:textId="39457A53" w:rsidR="006E2093" w:rsidRDefault="006E2093" w:rsidP="006E2093">
      <w:pPr>
        <w:pStyle w:val="LabStepCodeBlockLevel2"/>
      </w:pPr>
      <w:r>
        <w:t>this.yAxis = d3.svg.axis();</w:t>
      </w:r>
    </w:p>
    <w:p w14:paraId="39729B18" w14:textId="75B5EC51" w:rsidR="00E84F60" w:rsidRDefault="00F36061" w:rsidP="00E84F60">
      <w:pPr>
        <w:pStyle w:val="LabStepNumberedLevel2"/>
      </w:pPr>
      <w:r>
        <w:t xml:space="preserve">At this point, your implementation of </w:t>
      </w:r>
      <w:r w:rsidR="00E84F60" w:rsidRPr="00F36061">
        <w:rPr>
          <w:b/>
        </w:rPr>
        <w:t>load</w:t>
      </w:r>
      <w:r w:rsidR="00E84F60">
        <w:t xml:space="preserve"> </w:t>
      </w:r>
      <w:r>
        <w:t>should match the following code listing.</w:t>
      </w:r>
    </w:p>
    <w:p w14:paraId="65F21DDA" w14:textId="77777777" w:rsidR="00E84F60" w:rsidRDefault="00E84F60" w:rsidP="00E84F60">
      <w:pPr>
        <w:pStyle w:val="LabStepCodeBlockLevel2"/>
      </w:pPr>
      <w:r>
        <w:t>load(container: HTMLElement) {</w:t>
      </w:r>
    </w:p>
    <w:p w14:paraId="14700EB6" w14:textId="77777777" w:rsidR="00E84F60" w:rsidRDefault="00E84F60" w:rsidP="00E84F60">
      <w:pPr>
        <w:pStyle w:val="LabStepCodeBlockLevel2"/>
      </w:pPr>
    </w:p>
    <w:p w14:paraId="29F11FC7" w14:textId="77777777" w:rsidR="00E84F60" w:rsidRDefault="00E84F60" w:rsidP="00E84F60">
      <w:pPr>
        <w:pStyle w:val="LabStepCodeBlockLevel2"/>
      </w:pPr>
      <w:r>
        <w:t xml:space="preserve">  this.svgRoot = d3.select(container).append("svg");</w:t>
      </w:r>
    </w:p>
    <w:p w14:paraId="225CEFF5" w14:textId="77777777" w:rsidR="00E84F60" w:rsidRDefault="00E84F60" w:rsidP="00E84F60">
      <w:pPr>
        <w:pStyle w:val="LabStepCodeBlockLevel2"/>
      </w:pPr>
    </w:p>
    <w:p w14:paraId="626E5B99" w14:textId="77777777" w:rsidR="00E84F60" w:rsidRDefault="00E84F60" w:rsidP="00E84F60">
      <w:pPr>
        <w:pStyle w:val="LabStepCodeBlockLevel2"/>
      </w:pPr>
      <w:r>
        <w:t xml:space="preserve">  this.plotArea = this.svgRoot.append("rect")</w:t>
      </w:r>
    </w:p>
    <w:p w14:paraId="3EBCF55E" w14:textId="77777777" w:rsidR="00E84F60" w:rsidRDefault="00E84F60" w:rsidP="00E84F60">
      <w:pPr>
        <w:pStyle w:val="LabStepCodeBlockLevel2"/>
      </w:pPr>
      <w:r>
        <w:t xml:space="preserve">    .attr("fill", "lightyellow")</w:t>
      </w:r>
    </w:p>
    <w:p w14:paraId="721DE97E" w14:textId="77777777" w:rsidR="00E84F60" w:rsidRDefault="00E84F60" w:rsidP="00E84F60">
      <w:pPr>
        <w:pStyle w:val="LabStepCodeBlockLevel2"/>
      </w:pPr>
      <w:r>
        <w:t xml:space="preserve">    .attr("stroke", "black")</w:t>
      </w:r>
    </w:p>
    <w:p w14:paraId="00937885" w14:textId="77777777" w:rsidR="00E84F60" w:rsidRDefault="00E84F60" w:rsidP="00E84F60">
      <w:pPr>
        <w:pStyle w:val="LabStepCodeBlockLevel2"/>
      </w:pPr>
      <w:r>
        <w:t xml:space="preserve">    .attr("stroke-width", 1);</w:t>
      </w:r>
    </w:p>
    <w:p w14:paraId="27C60402" w14:textId="77777777" w:rsidR="00E84F60" w:rsidRDefault="00E84F60" w:rsidP="00E84F60">
      <w:pPr>
        <w:pStyle w:val="LabStepCodeBlockLevel2"/>
      </w:pPr>
    </w:p>
    <w:p w14:paraId="729496A1" w14:textId="77777777" w:rsidR="00E84F60" w:rsidRDefault="00E84F60" w:rsidP="00E84F60">
      <w:pPr>
        <w:pStyle w:val="LabStepCodeBlockLevel2"/>
      </w:pPr>
      <w:r>
        <w:t xml:space="preserve">  this.bars = this.svgRoot.append("g")</w:t>
      </w:r>
    </w:p>
    <w:p w14:paraId="49639523" w14:textId="77777777" w:rsidR="00E84F60" w:rsidRDefault="00E84F60" w:rsidP="00E84F60">
      <w:pPr>
        <w:pStyle w:val="LabStepCodeBlockLevel2"/>
      </w:pPr>
      <w:r>
        <w:t xml:space="preserve">    .selectAll("rect")</w:t>
      </w:r>
    </w:p>
    <w:p w14:paraId="0C5D3E81" w14:textId="77777777" w:rsidR="00E84F60" w:rsidRDefault="00E84F60" w:rsidP="00E84F60">
      <w:pPr>
        <w:pStyle w:val="LabStepCodeBlockLevel2"/>
      </w:pPr>
      <w:r>
        <w:t xml:space="preserve">    .data(this.dataset)</w:t>
      </w:r>
    </w:p>
    <w:p w14:paraId="703385B8" w14:textId="77777777" w:rsidR="00E84F60" w:rsidRDefault="00E84F60" w:rsidP="00E84F60">
      <w:pPr>
        <w:pStyle w:val="LabStepCodeBlockLevel2"/>
      </w:pPr>
      <w:r>
        <w:t xml:space="preserve">    .enter()</w:t>
      </w:r>
    </w:p>
    <w:p w14:paraId="039DE027" w14:textId="77777777" w:rsidR="00E84F60" w:rsidRDefault="00E84F60" w:rsidP="00E84F60">
      <w:pPr>
        <w:pStyle w:val="LabStepCodeBlockLevel2"/>
      </w:pPr>
      <w:r>
        <w:t xml:space="preserve">    .append("rect");</w:t>
      </w:r>
    </w:p>
    <w:p w14:paraId="5AACF8D4" w14:textId="77777777" w:rsidR="00E84F60" w:rsidRDefault="00E84F60" w:rsidP="00E84F60">
      <w:pPr>
        <w:pStyle w:val="LabStepCodeBlockLevel2"/>
      </w:pPr>
    </w:p>
    <w:p w14:paraId="38D2D3DA" w14:textId="77777777" w:rsidR="00E84F60" w:rsidRDefault="00E84F60" w:rsidP="00E84F60">
      <w:pPr>
        <w:pStyle w:val="LabStepCodeBlockLevel2"/>
      </w:pPr>
      <w:r>
        <w:t xml:space="preserve">  this.labels = d3.select("svg").selectAll("text")</w:t>
      </w:r>
    </w:p>
    <w:p w14:paraId="0B162F2F" w14:textId="77777777" w:rsidR="00E84F60" w:rsidRDefault="00E84F60" w:rsidP="00E84F60">
      <w:pPr>
        <w:pStyle w:val="LabStepCodeBlockLevel2"/>
      </w:pPr>
      <w:r>
        <w:t xml:space="preserve">    .data(this.dataset)</w:t>
      </w:r>
    </w:p>
    <w:p w14:paraId="6D1CE182" w14:textId="77777777" w:rsidR="00E84F60" w:rsidRDefault="00E84F60" w:rsidP="00E84F60">
      <w:pPr>
        <w:pStyle w:val="LabStepCodeBlockLevel2"/>
      </w:pPr>
      <w:r>
        <w:t xml:space="preserve">    .enter()</w:t>
      </w:r>
    </w:p>
    <w:p w14:paraId="0804245A" w14:textId="77777777" w:rsidR="00E84F60" w:rsidRDefault="00E84F60" w:rsidP="00E84F60">
      <w:pPr>
        <w:pStyle w:val="LabStepCodeBlockLevel2"/>
      </w:pPr>
      <w:r>
        <w:t xml:space="preserve">    .append("text")</w:t>
      </w:r>
    </w:p>
    <w:p w14:paraId="21F3485F" w14:textId="77777777" w:rsidR="00E84F60" w:rsidRDefault="00E84F60" w:rsidP="00E84F60">
      <w:pPr>
        <w:pStyle w:val="LabStepCodeBlockLevel2"/>
      </w:pPr>
    </w:p>
    <w:p w14:paraId="0D2C166B" w14:textId="77777777" w:rsidR="00E84F60" w:rsidRDefault="00E84F60" w:rsidP="00E84F60">
      <w:pPr>
        <w:pStyle w:val="LabStepCodeBlockLevel2"/>
      </w:pPr>
      <w:r>
        <w:t xml:space="preserve">  this.axisGroup = this.svgRoot.append("g");</w:t>
      </w:r>
    </w:p>
    <w:p w14:paraId="6F64B94C" w14:textId="77777777" w:rsidR="00E84F60" w:rsidRDefault="00E84F60" w:rsidP="00E84F60">
      <w:pPr>
        <w:pStyle w:val="LabStepCodeBlockLevel2"/>
      </w:pPr>
      <w:r>
        <w:t xml:space="preserve">  this.yScale = d3.scale.linear();</w:t>
      </w:r>
    </w:p>
    <w:p w14:paraId="06257BD1" w14:textId="77777777" w:rsidR="00E84F60" w:rsidRDefault="00E84F60" w:rsidP="00E84F60">
      <w:pPr>
        <w:pStyle w:val="LabStepCodeBlockLevel2"/>
      </w:pPr>
      <w:r>
        <w:t xml:space="preserve">  this.yAxis = d3.svg.axis();</w:t>
      </w:r>
    </w:p>
    <w:p w14:paraId="670BC748" w14:textId="77777777" w:rsidR="00E84F60" w:rsidRDefault="00E84F60" w:rsidP="00E84F60">
      <w:pPr>
        <w:pStyle w:val="LabStepCodeBlockLevel2"/>
      </w:pPr>
    </w:p>
    <w:p w14:paraId="61F22568" w14:textId="42F69F5D" w:rsidR="00E84F60" w:rsidRDefault="00E84F60" w:rsidP="00E84F60">
      <w:pPr>
        <w:pStyle w:val="LabStepCodeBlockLevel2"/>
      </w:pPr>
      <w:r>
        <w:t>}</w:t>
      </w:r>
    </w:p>
    <w:p w14:paraId="0A4C9D90" w14:textId="77777777" w:rsidR="00B7446F" w:rsidRDefault="00B7446F" w:rsidP="00E84F60">
      <w:pPr>
        <w:pStyle w:val="LabStepCodeBlockLevel2"/>
      </w:pPr>
    </w:p>
    <w:p w14:paraId="3DBEABD7" w14:textId="48264CDD" w:rsidR="00E84F60" w:rsidRDefault="00423554" w:rsidP="00E84F60">
      <w:pPr>
        <w:pStyle w:val="LabStepNumberedLevel2"/>
      </w:pPr>
      <w:r>
        <w:lastRenderedPageBreak/>
        <w:t xml:space="preserve">Move into </w:t>
      </w:r>
      <w:r w:rsidR="00E84F60">
        <w:t xml:space="preserve">the </w:t>
      </w:r>
      <w:r>
        <w:t xml:space="preserve">implementation of the </w:t>
      </w:r>
      <w:r w:rsidR="00E84F60" w:rsidRPr="00423554">
        <w:rPr>
          <w:b/>
        </w:rPr>
        <w:t>update</w:t>
      </w:r>
      <w:r w:rsidR="00E84F60">
        <w:t xml:space="preserve"> </w:t>
      </w:r>
      <w:r>
        <w:t xml:space="preserve">method and locate the code that initializes the </w:t>
      </w:r>
      <w:r w:rsidRPr="00423554">
        <w:rPr>
          <w:b/>
        </w:rPr>
        <w:t>plot</w:t>
      </w:r>
      <w:r>
        <w:t xml:space="preserve"> variable</w:t>
      </w:r>
      <w:r w:rsidR="00E84F60">
        <w:t>.</w:t>
      </w:r>
    </w:p>
    <w:p w14:paraId="4F7F6811" w14:textId="77777777" w:rsidR="00E84F60" w:rsidRDefault="00E84F60" w:rsidP="00E84F60">
      <w:pPr>
        <w:pStyle w:val="LabStepCodeBlockLevel2"/>
      </w:pPr>
      <w:r>
        <w:t>var plot = {</w:t>
      </w:r>
    </w:p>
    <w:p w14:paraId="65C84025" w14:textId="77777777" w:rsidR="00E84F60" w:rsidRDefault="00E84F60" w:rsidP="00E84F60">
      <w:pPr>
        <w:pStyle w:val="LabStepCodeBlockLevel2"/>
      </w:pPr>
      <w:r>
        <w:t xml:space="preserve">  xOffset: this.padding,</w:t>
      </w:r>
    </w:p>
    <w:p w14:paraId="4E51C1D4" w14:textId="77777777" w:rsidR="00E84F60" w:rsidRDefault="00E84F60" w:rsidP="00E84F60">
      <w:pPr>
        <w:pStyle w:val="LabStepCodeBlockLevel2"/>
      </w:pPr>
      <w:r>
        <w:t xml:space="preserve">  yOffset: this.padding,</w:t>
      </w:r>
    </w:p>
    <w:p w14:paraId="3185BB8E" w14:textId="77777777" w:rsidR="00E84F60" w:rsidRDefault="00E84F60" w:rsidP="00E84F60">
      <w:pPr>
        <w:pStyle w:val="LabStepCodeBlockLevel2"/>
      </w:pPr>
      <w:r>
        <w:t xml:space="preserve">  width: viewport.width - (this.padding * 2),</w:t>
      </w:r>
    </w:p>
    <w:p w14:paraId="727912BF" w14:textId="77777777" w:rsidR="00E84F60" w:rsidRDefault="00E84F60" w:rsidP="00E84F60">
      <w:pPr>
        <w:pStyle w:val="LabStepCodeBlockLevel2"/>
      </w:pPr>
      <w:r>
        <w:t xml:space="preserve">  height: viewport.height - (this.padding * 2),</w:t>
      </w:r>
    </w:p>
    <w:p w14:paraId="1520ACC1" w14:textId="7916531F" w:rsidR="00E84F60" w:rsidRDefault="00E84F60" w:rsidP="00E84F60">
      <w:pPr>
        <w:pStyle w:val="LabStepCodeBlockLevel2"/>
      </w:pPr>
      <w:r>
        <w:t>};</w:t>
      </w:r>
    </w:p>
    <w:p w14:paraId="687FD275" w14:textId="43CB8F22" w:rsidR="00E84F60" w:rsidRDefault="00E84F60" w:rsidP="00E84F60">
      <w:pPr>
        <w:pStyle w:val="LabStepNumberedLevel2"/>
      </w:pPr>
      <w:r>
        <w:t>Modify this</w:t>
      </w:r>
      <w:r w:rsidR="00423554">
        <w:t xml:space="preserve"> code by adding the </w:t>
      </w:r>
      <w:proofErr w:type="spellStart"/>
      <w:r w:rsidR="00423554" w:rsidRPr="00423554">
        <w:rPr>
          <w:b/>
        </w:rPr>
        <w:t>xAxisOffset</w:t>
      </w:r>
      <w:proofErr w:type="spellEnd"/>
      <w:r w:rsidR="00423554">
        <w:t xml:space="preserve"> value to the </w:t>
      </w:r>
      <w:proofErr w:type="spellStart"/>
      <w:r w:rsidR="00423554" w:rsidRPr="00423554">
        <w:rPr>
          <w:b/>
        </w:rPr>
        <w:t>xOffset</w:t>
      </w:r>
      <w:proofErr w:type="spellEnd"/>
      <w:r w:rsidR="00423554">
        <w:t xml:space="preserve"> property and subtracting the </w:t>
      </w:r>
      <w:proofErr w:type="spellStart"/>
      <w:r w:rsidR="00423554" w:rsidRPr="00423554">
        <w:rPr>
          <w:b/>
        </w:rPr>
        <w:t>xAxisOffset</w:t>
      </w:r>
      <w:proofErr w:type="spellEnd"/>
      <w:r w:rsidR="00423554">
        <w:t xml:space="preserve"> value from the </w:t>
      </w:r>
      <w:r w:rsidR="00423554" w:rsidRPr="00423554">
        <w:rPr>
          <w:b/>
        </w:rPr>
        <w:t>height</w:t>
      </w:r>
      <w:r w:rsidR="00423554">
        <w:t xml:space="preserve"> property</w:t>
      </w:r>
      <w:r>
        <w:t>.</w:t>
      </w:r>
    </w:p>
    <w:p w14:paraId="3C3E13DA" w14:textId="77777777" w:rsidR="00E84F60" w:rsidRPr="00E84F60" w:rsidRDefault="00E84F60" w:rsidP="00E84F60">
      <w:pPr>
        <w:pStyle w:val="LabStepCodeBlockLevel2"/>
        <w:rPr>
          <w:color w:val="7F7F7F" w:themeColor="text1" w:themeTint="80"/>
        </w:rPr>
      </w:pPr>
      <w:r w:rsidRPr="00E84F60">
        <w:rPr>
          <w:color w:val="7F7F7F" w:themeColor="text1" w:themeTint="80"/>
        </w:rPr>
        <w:t>var plot = {</w:t>
      </w:r>
    </w:p>
    <w:p w14:paraId="348C728E" w14:textId="77777777" w:rsidR="00E84F60" w:rsidRDefault="00E84F60" w:rsidP="00E84F60">
      <w:pPr>
        <w:pStyle w:val="LabStepCodeBlockLevel2"/>
      </w:pPr>
      <w:r w:rsidRPr="00E84F60">
        <w:rPr>
          <w:color w:val="7F7F7F" w:themeColor="text1" w:themeTint="80"/>
        </w:rPr>
        <w:t xml:space="preserve">  xOffset: this.padding </w:t>
      </w:r>
      <w:r w:rsidRPr="00E84F60">
        <w:t>+</w:t>
      </w:r>
      <w:r w:rsidRPr="00E84F60">
        <w:rPr>
          <w:color w:val="7F7F7F" w:themeColor="text1" w:themeTint="80"/>
        </w:rPr>
        <w:t xml:space="preserve"> </w:t>
      </w:r>
      <w:r>
        <w:t>this.xAxisOffset,</w:t>
      </w:r>
    </w:p>
    <w:p w14:paraId="0B137BB2" w14:textId="77777777" w:rsidR="00E84F60" w:rsidRPr="00E84F60" w:rsidRDefault="00E84F60" w:rsidP="00E84F60">
      <w:pPr>
        <w:pStyle w:val="LabStepCodeBlockLevel2"/>
        <w:rPr>
          <w:color w:val="7F7F7F" w:themeColor="text1" w:themeTint="80"/>
        </w:rPr>
      </w:pPr>
      <w:r w:rsidRPr="00E84F60">
        <w:rPr>
          <w:color w:val="7F7F7F" w:themeColor="text1" w:themeTint="80"/>
        </w:rPr>
        <w:t xml:space="preserve">  yOffset: this.padding,</w:t>
      </w:r>
    </w:p>
    <w:p w14:paraId="057D016F" w14:textId="7B3189EF" w:rsidR="00E84F60" w:rsidRPr="00E84F60" w:rsidRDefault="00E84F60" w:rsidP="00E84F60">
      <w:pPr>
        <w:pStyle w:val="LabStepCodeBlockLevel2"/>
        <w:rPr>
          <w:color w:val="7F7F7F" w:themeColor="text1" w:themeTint="80"/>
        </w:rPr>
      </w:pPr>
      <w:r w:rsidRPr="00E84F60">
        <w:rPr>
          <w:color w:val="7F7F7F" w:themeColor="text1" w:themeTint="80"/>
        </w:rPr>
        <w:t xml:space="preserve">  width: viewport.width - (this.padding * 2)</w:t>
      </w:r>
      <w:r>
        <w:rPr>
          <w:color w:val="7F7F7F" w:themeColor="text1" w:themeTint="80"/>
        </w:rPr>
        <w:t xml:space="preserve"> </w:t>
      </w:r>
      <w:r>
        <w:t>- this.xAxisOffset</w:t>
      </w:r>
      <w:r w:rsidRPr="00E84F60">
        <w:rPr>
          <w:color w:val="7F7F7F" w:themeColor="text1" w:themeTint="80"/>
        </w:rPr>
        <w:t>,</w:t>
      </w:r>
    </w:p>
    <w:p w14:paraId="27ACA16B" w14:textId="77777777" w:rsidR="00E84F60" w:rsidRPr="00E84F60" w:rsidRDefault="00E84F60" w:rsidP="00E84F60">
      <w:pPr>
        <w:pStyle w:val="LabStepCodeBlockLevel2"/>
        <w:rPr>
          <w:color w:val="7F7F7F" w:themeColor="text1" w:themeTint="80"/>
        </w:rPr>
      </w:pPr>
      <w:r w:rsidRPr="00E84F60">
        <w:rPr>
          <w:color w:val="7F7F7F" w:themeColor="text1" w:themeTint="80"/>
        </w:rPr>
        <w:t xml:space="preserve">  height: viewport.height - (this.padding * 2),</w:t>
      </w:r>
    </w:p>
    <w:p w14:paraId="3CC99736" w14:textId="2D93262B" w:rsidR="00E84F60" w:rsidRDefault="00E84F60" w:rsidP="00E84F60">
      <w:pPr>
        <w:pStyle w:val="LabStepCodeBlockLevel2"/>
        <w:rPr>
          <w:color w:val="7F7F7F" w:themeColor="text1" w:themeTint="80"/>
        </w:rPr>
      </w:pPr>
      <w:r w:rsidRPr="00E84F60">
        <w:rPr>
          <w:color w:val="7F7F7F" w:themeColor="text1" w:themeTint="80"/>
        </w:rPr>
        <w:t>};</w:t>
      </w:r>
    </w:p>
    <w:p w14:paraId="012C0DA0" w14:textId="115D53BA" w:rsidR="00E84F60" w:rsidRDefault="00423554" w:rsidP="00423554">
      <w:pPr>
        <w:pStyle w:val="LabStepNumberedLevel2"/>
      </w:pPr>
      <w:r>
        <w:t xml:space="preserve">Move down a few lines and comment out the line of code which defines the </w:t>
      </w:r>
      <w:proofErr w:type="spellStart"/>
      <w:r w:rsidRPr="00423554">
        <w:rPr>
          <w:b/>
        </w:rPr>
        <w:t>yScaleFactor</w:t>
      </w:r>
      <w:proofErr w:type="spellEnd"/>
      <w:r>
        <w:t xml:space="preserve"> variable.</w:t>
      </w:r>
    </w:p>
    <w:p w14:paraId="7F6649A0" w14:textId="6CCDF112" w:rsidR="00E84F60" w:rsidRDefault="00E84F60" w:rsidP="00E84F60">
      <w:pPr>
        <w:pStyle w:val="LabStepCodeBlockLevel2"/>
      </w:pPr>
      <w:r>
        <w:t>var datasetSize = this.dataset.length;</w:t>
      </w:r>
    </w:p>
    <w:p w14:paraId="12236D7F" w14:textId="62B152A2" w:rsidR="00E84F60" w:rsidRDefault="00E84F60" w:rsidP="00E84F60">
      <w:pPr>
        <w:pStyle w:val="LabStepCodeBlockLevel2"/>
      </w:pPr>
      <w:r>
        <w:t>var xScaleFactor = plot.width / datasetSize;</w:t>
      </w:r>
    </w:p>
    <w:p w14:paraId="742C6A0A" w14:textId="41EE5C00" w:rsidR="00E84F60" w:rsidRPr="00F9396C" w:rsidRDefault="00E84F60" w:rsidP="00E84F60">
      <w:pPr>
        <w:pStyle w:val="LabStepCodeBlockLevel2"/>
        <w:rPr>
          <w:color w:val="7F7F7F" w:themeColor="text1" w:themeTint="80"/>
        </w:rPr>
      </w:pPr>
      <w:r w:rsidRPr="00F9396C">
        <w:rPr>
          <w:color w:val="7F7F7F" w:themeColor="text1" w:themeTint="80"/>
        </w:rPr>
        <w:t>// var yScaleFactor = plot.height / d3.max(this.dataset);</w:t>
      </w:r>
    </w:p>
    <w:p w14:paraId="13C334E3" w14:textId="77777777" w:rsidR="00F9396C" w:rsidRDefault="00F9396C" w:rsidP="00F9396C">
      <w:pPr>
        <w:pStyle w:val="LabStepCodeBlockLevel2"/>
      </w:pPr>
      <w:r>
        <w:t>var barWidth = (plot.width / datasetSize) * 0.92;</w:t>
      </w:r>
    </w:p>
    <w:p w14:paraId="7B618F37" w14:textId="43E5D313" w:rsidR="00F9396C" w:rsidRDefault="00423554" w:rsidP="00F9396C">
      <w:pPr>
        <w:pStyle w:val="LabStepNumberedLevel2"/>
      </w:pPr>
      <w:r>
        <w:t xml:space="preserve">Below the </w:t>
      </w:r>
      <w:proofErr w:type="spellStart"/>
      <w:r w:rsidRPr="00423554">
        <w:rPr>
          <w:b/>
        </w:rPr>
        <w:t>barWidth</w:t>
      </w:r>
      <w:proofErr w:type="spellEnd"/>
      <w:r>
        <w:t xml:space="preserve"> variable, create a new variable named </w:t>
      </w:r>
      <w:proofErr w:type="spellStart"/>
      <w:r w:rsidRPr="00423554">
        <w:rPr>
          <w:b/>
        </w:rPr>
        <w:t>barXStart</w:t>
      </w:r>
      <w:proofErr w:type="spellEnd"/>
      <w:r>
        <w:t>.</w:t>
      </w:r>
    </w:p>
    <w:p w14:paraId="231FE804" w14:textId="2C97F60A" w:rsidR="00BD687A" w:rsidRPr="0095605E" w:rsidRDefault="00BD687A" w:rsidP="00E84F60">
      <w:pPr>
        <w:pStyle w:val="LabStepCodeBlockLevel2"/>
        <w:rPr>
          <w:color w:val="7F7F7F" w:themeColor="text1" w:themeTint="80"/>
        </w:rPr>
      </w:pPr>
      <w:r w:rsidRPr="0095605E">
        <w:rPr>
          <w:color w:val="7F7F7F" w:themeColor="text1" w:themeTint="80"/>
        </w:rPr>
        <w:t>var barWidth = (plot.width / datasetSize) * 0.92;</w:t>
      </w:r>
    </w:p>
    <w:p w14:paraId="4D3E305F" w14:textId="72578896" w:rsidR="00E84F60" w:rsidRDefault="00E84F60" w:rsidP="00E84F60">
      <w:pPr>
        <w:pStyle w:val="LabStepCodeBlockLevel2"/>
      </w:pPr>
      <w:r>
        <w:t>var barXStart = (plot.width / datasetSize) * 0.04</w:t>
      </w:r>
    </w:p>
    <w:p w14:paraId="5C373558" w14:textId="22C59A55" w:rsidR="00F9396C" w:rsidRDefault="00BD687A" w:rsidP="00F9396C">
      <w:pPr>
        <w:pStyle w:val="LabStepNumberedLevel2"/>
      </w:pPr>
      <w:r>
        <w:t xml:space="preserve">Below the </w:t>
      </w:r>
      <w:proofErr w:type="spellStart"/>
      <w:r w:rsidRPr="00BD687A">
        <w:rPr>
          <w:b/>
        </w:rPr>
        <w:t>barXStart</w:t>
      </w:r>
      <w:proofErr w:type="spellEnd"/>
      <w:r>
        <w:t xml:space="preserve"> variable, add the following code to assign the domain and the range of the </w:t>
      </w:r>
      <w:proofErr w:type="spellStart"/>
      <w:r w:rsidRPr="00BD687A">
        <w:rPr>
          <w:b/>
        </w:rPr>
        <w:t>yScale</w:t>
      </w:r>
      <w:proofErr w:type="spellEnd"/>
      <w:r>
        <w:t xml:space="preserve"> field.</w:t>
      </w:r>
    </w:p>
    <w:p w14:paraId="14F36ABA" w14:textId="77777777" w:rsidR="00F9396C" w:rsidRDefault="00F9396C" w:rsidP="00F9396C">
      <w:pPr>
        <w:pStyle w:val="LabStepCodeBlockLevel2"/>
      </w:pPr>
      <w:r>
        <w:t>var yDomainStart: number = d3.max(this.dataset) * 1.05;</w:t>
      </w:r>
    </w:p>
    <w:p w14:paraId="5952259B" w14:textId="77777777" w:rsidR="00F9396C" w:rsidRDefault="00F9396C" w:rsidP="00F9396C">
      <w:pPr>
        <w:pStyle w:val="LabStepCodeBlockLevel2"/>
      </w:pPr>
      <w:r>
        <w:t>var yDomainStop: number = 0;</w:t>
      </w:r>
    </w:p>
    <w:p w14:paraId="3F798273" w14:textId="77777777" w:rsidR="00F9396C" w:rsidRDefault="00F9396C" w:rsidP="00F9396C">
      <w:pPr>
        <w:pStyle w:val="LabStepCodeBlockLevel2"/>
      </w:pPr>
      <w:r>
        <w:t>var yRangeStart: number = 0;</w:t>
      </w:r>
    </w:p>
    <w:p w14:paraId="338E5922" w14:textId="77777777" w:rsidR="00F9396C" w:rsidRDefault="00F9396C" w:rsidP="00F9396C">
      <w:pPr>
        <w:pStyle w:val="LabStepCodeBlockLevel2"/>
      </w:pPr>
      <w:r>
        <w:t>var yRangeStop: number = plot.height;</w:t>
      </w:r>
    </w:p>
    <w:p w14:paraId="76FE41A5" w14:textId="4A01A067" w:rsidR="00F9396C" w:rsidRDefault="00F9396C" w:rsidP="00F9396C">
      <w:pPr>
        <w:pStyle w:val="LabStepCodeBlockLevel2"/>
      </w:pPr>
    </w:p>
    <w:p w14:paraId="13293E0C" w14:textId="77777777" w:rsidR="00F9396C" w:rsidRDefault="00F9396C" w:rsidP="00F9396C">
      <w:pPr>
        <w:pStyle w:val="LabStepCodeBlockLevel2"/>
      </w:pPr>
      <w:r>
        <w:t>this.yScale</w:t>
      </w:r>
    </w:p>
    <w:p w14:paraId="303E0370" w14:textId="77777777" w:rsidR="00F9396C" w:rsidRDefault="00F9396C" w:rsidP="00F9396C">
      <w:pPr>
        <w:pStyle w:val="LabStepCodeBlockLevel2"/>
      </w:pPr>
      <w:r>
        <w:t xml:space="preserve">  .domain([yDomainStart, yDomainStop])</w:t>
      </w:r>
    </w:p>
    <w:p w14:paraId="6CCA6384" w14:textId="4B597FC5" w:rsidR="00F9396C" w:rsidRDefault="00F9396C" w:rsidP="00F9396C">
      <w:pPr>
        <w:pStyle w:val="LabStepCodeBlockLevel2"/>
      </w:pPr>
      <w:r>
        <w:t xml:space="preserve">  .range([yRangeStart, yRangeStop]);</w:t>
      </w:r>
    </w:p>
    <w:p w14:paraId="43877C56" w14:textId="108C56F8" w:rsidR="00F9396C" w:rsidRDefault="0095605E" w:rsidP="00F9396C">
      <w:pPr>
        <w:pStyle w:val="LabStepNumberedLevel2"/>
      </w:pPr>
      <w:r>
        <w:t xml:space="preserve">After the code that assigns the domain and the range of the </w:t>
      </w:r>
      <w:proofErr w:type="spellStart"/>
      <w:r w:rsidRPr="00BD687A">
        <w:rPr>
          <w:b/>
        </w:rPr>
        <w:t>yScale</w:t>
      </w:r>
      <w:proofErr w:type="spellEnd"/>
      <w:r>
        <w:t xml:space="preserve"> field, add the following code to resize the background rectangle for the plot area.</w:t>
      </w:r>
    </w:p>
    <w:p w14:paraId="70010ED9" w14:textId="77777777" w:rsidR="00F9396C" w:rsidRDefault="00F9396C" w:rsidP="00F9396C">
      <w:pPr>
        <w:pStyle w:val="LabStepCodeBlockLevel2"/>
      </w:pPr>
      <w:r>
        <w:t>this.plotArea</w:t>
      </w:r>
    </w:p>
    <w:p w14:paraId="73A39D6E" w14:textId="77777777" w:rsidR="00F9396C" w:rsidRDefault="00F9396C" w:rsidP="00F9396C">
      <w:pPr>
        <w:pStyle w:val="LabStepCodeBlockLevel2"/>
      </w:pPr>
      <w:r>
        <w:t xml:space="preserve">  .attr("x", plot.xOffset)</w:t>
      </w:r>
    </w:p>
    <w:p w14:paraId="66DB75E0" w14:textId="77777777" w:rsidR="00F9396C" w:rsidRDefault="00F9396C" w:rsidP="00F9396C">
      <w:pPr>
        <w:pStyle w:val="LabStepCodeBlockLevel2"/>
      </w:pPr>
      <w:r>
        <w:t xml:space="preserve">  .attr("y", plot.yOffset)</w:t>
      </w:r>
    </w:p>
    <w:p w14:paraId="0C460864" w14:textId="77777777" w:rsidR="00F9396C" w:rsidRDefault="00F9396C" w:rsidP="00F9396C">
      <w:pPr>
        <w:pStyle w:val="LabStepCodeBlockLevel2"/>
      </w:pPr>
      <w:r>
        <w:t xml:space="preserve">  .attr("width", plot.width)</w:t>
      </w:r>
    </w:p>
    <w:p w14:paraId="22480448" w14:textId="4E51434A" w:rsidR="00F9396C" w:rsidRDefault="00F9396C" w:rsidP="00F9396C">
      <w:pPr>
        <w:pStyle w:val="LabStepCodeBlockLevel2"/>
      </w:pPr>
      <w:r>
        <w:t xml:space="preserve">  .attr("height", plot.height);</w:t>
      </w:r>
    </w:p>
    <w:p w14:paraId="1E8F5DE7" w14:textId="0933BC94" w:rsidR="00F9396C" w:rsidRDefault="003073C1" w:rsidP="00F9396C">
      <w:pPr>
        <w:pStyle w:val="LabStepNumberedLevel2"/>
      </w:pPr>
      <w:r>
        <w:t xml:space="preserve">Move down and locate the code that accesses the </w:t>
      </w:r>
      <w:r w:rsidRPr="003073C1">
        <w:rPr>
          <w:b/>
        </w:rPr>
        <w:t>bars</w:t>
      </w:r>
      <w:r>
        <w:t xml:space="preserve"> field to resize the bars of the bar chart.</w:t>
      </w:r>
    </w:p>
    <w:p w14:paraId="0D9A4333" w14:textId="77777777" w:rsidR="00B7446F" w:rsidRDefault="00B7446F" w:rsidP="00B7446F">
      <w:pPr>
        <w:pStyle w:val="LabStepCodeBlockLevel2"/>
      </w:pPr>
      <w:r>
        <w:t>this.bars</w:t>
      </w:r>
    </w:p>
    <w:p w14:paraId="7210AC3A" w14:textId="77777777" w:rsidR="00B7446F" w:rsidRDefault="00B7446F" w:rsidP="00B7446F">
      <w:pPr>
        <w:pStyle w:val="LabStepCodeBlockLevel2"/>
      </w:pPr>
      <w:r>
        <w:t xml:space="preserve">  .attr("x", (d, i) =&gt; { return plot.xOffset + (i * (xScaleFactor)); })</w:t>
      </w:r>
    </w:p>
    <w:p w14:paraId="04AC2FD3" w14:textId="77777777" w:rsidR="00B7446F" w:rsidRDefault="00B7446F" w:rsidP="00B7446F">
      <w:pPr>
        <w:pStyle w:val="LabStepCodeBlockLevel2"/>
      </w:pPr>
      <w:r>
        <w:t xml:space="preserve">  .attr("y", (d, i) =&gt; { return plot.yOffset + plot.height - (Number(d) * yScaleFactor); })</w:t>
      </w:r>
    </w:p>
    <w:p w14:paraId="5CB363C7" w14:textId="77777777" w:rsidR="00B7446F" w:rsidRDefault="00B7446F" w:rsidP="00B7446F">
      <w:pPr>
        <w:pStyle w:val="LabStepCodeBlockLevel2"/>
      </w:pPr>
      <w:r>
        <w:t xml:space="preserve">  .attr("width", (d, i) =&gt; { return barWidth; })</w:t>
      </w:r>
    </w:p>
    <w:p w14:paraId="6907B6FC" w14:textId="77777777" w:rsidR="00B7446F" w:rsidRDefault="00B7446F" w:rsidP="00B7446F">
      <w:pPr>
        <w:pStyle w:val="LabStepCodeBlockLevel2"/>
      </w:pPr>
      <w:r>
        <w:t xml:space="preserve">  .attr("height", (d, i) =&gt; { return (Number(d) * yScaleFactor); })</w:t>
      </w:r>
    </w:p>
    <w:p w14:paraId="016600B2" w14:textId="6803DEC0" w:rsidR="00B7446F" w:rsidRDefault="00B7446F" w:rsidP="00B7446F">
      <w:pPr>
        <w:pStyle w:val="LabStepCodeBlockLevel2"/>
      </w:pPr>
      <w:r>
        <w:t xml:space="preserve">  .attr("fill", "teal");</w:t>
      </w:r>
    </w:p>
    <w:p w14:paraId="354EB029" w14:textId="0C6996EB" w:rsidR="00B7446F" w:rsidRDefault="00B7446F" w:rsidP="00B7446F">
      <w:pPr>
        <w:pStyle w:val="LabExerciseCallout"/>
      </w:pPr>
      <w:r>
        <w:t>You will now modify the code that uses</w:t>
      </w:r>
      <w:r w:rsidR="00B558EB">
        <w:t xml:space="preserve"> the</w:t>
      </w:r>
      <w:r>
        <w:t xml:space="preserve"> </w:t>
      </w:r>
      <w:proofErr w:type="spellStart"/>
      <w:r w:rsidRPr="00B7446F">
        <w:rPr>
          <w:b/>
        </w:rPr>
        <w:t>yScaleFactor</w:t>
      </w:r>
      <w:proofErr w:type="spellEnd"/>
      <w:r>
        <w:t xml:space="preserve"> </w:t>
      </w:r>
      <w:r w:rsidR="00B558EB">
        <w:t xml:space="preserve">variable </w:t>
      </w:r>
      <w:r>
        <w:t xml:space="preserve">to use </w:t>
      </w:r>
      <w:r w:rsidR="00B558EB">
        <w:t xml:space="preserve">D3 scale object referenced by the </w:t>
      </w:r>
      <w:proofErr w:type="spellStart"/>
      <w:r w:rsidRPr="00B7446F">
        <w:rPr>
          <w:b/>
        </w:rPr>
        <w:t>yScale</w:t>
      </w:r>
      <w:proofErr w:type="spellEnd"/>
      <w:r>
        <w:t xml:space="preserve"> </w:t>
      </w:r>
      <w:r w:rsidR="00B558EB">
        <w:t xml:space="preserve">field </w:t>
      </w:r>
      <w:r>
        <w:t>instead.</w:t>
      </w:r>
    </w:p>
    <w:p w14:paraId="24E6AB88" w14:textId="0F6F20EC" w:rsidR="00B7446F" w:rsidRDefault="00B7446F" w:rsidP="00F9396C">
      <w:pPr>
        <w:pStyle w:val="LabStepNumberedLevel2"/>
      </w:pPr>
      <w:r>
        <w:t xml:space="preserve">Modify the line of code update the </w:t>
      </w:r>
      <w:r w:rsidRPr="00B7446F">
        <w:rPr>
          <w:b/>
        </w:rPr>
        <w:t>y</w:t>
      </w:r>
      <w:r>
        <w:t xml:space="preserve"> attribute with the following code which uses the </w:t>
      </w:r>
      <w:proofErr w:type="spellStart"/>
      <w:r w:rsidRPr="00B7446F">
        <w:rPr>
          <w:b/>
        </w:rPr>
        <w:t>yScale</w:t>
      </w:r>
      <w:proofErr w:type="spellEnd"/>
      <w:r>
        <w:t xml:space="preserve"> field.</w:t>
      </w:r>
    </w:p>
    <w:p w14:paraId="29B3A5BC" w14:textId="632E96C1" w:rsidR="00B7446F" w:rsidRDefault="00B7446F" w:rsidP="00B7446F">
      <w:pPr>
        <w:pStyle w:val="LabStepCodeBlockLevel2"/>
      </w:pPr>
      <w:r w:rsidRPr="00B7446F">
        <w:t>.attr("y", (d, i) =&gt; { return plot.yOffset + this.yScale(Number(d)); })</w:t>
      </w:r>
    </w:p>
    <w:p w14:paraId="2C77EB0E" w14:textId="4502C2BD" w:rsidR="00B7446F" w:rsidRDefault="00B7446F" w:rsidP="00B7446F">
      <w:pPr>
        <w:pStyle w:val="LabStepNumberedLevel2"/>
      </w:pPr>
      <w:r>
        <w:t xml:space="preserve">Modify the line of code update the </w:t>
      </w:r>
      <w:r>
        <w:rPr>
          <w:b/>
        </w:rPr>
        <w:t>height</w:t>
      </w:r>
      <w:r>
        <w:t xml:space="preserve"> attribute with the following code which uses the </w:t>
      </w:r>
      <w:proofErr w:type="spellStart"/>
      <w:r w:rsidRPr="00B7446F">
        <w:rPr>
          <w:b/>
        </w:rPr>
        <w:t>yScale</w:t>
      </w:r>
      <w:proofErr w:type="spellEnd"/>
      <w:r>
        <w:t xml:space="preserve"> field.</w:t>
      </w:r>
    </w:p>
    <w:p w14:paraId="2ACA6406" w14:textId="6B3385D5" w:rsidR="00B7446F" w:rsidRDefault="00B7446F" w:rsidP="00B7446F">
      <w:pPr>
        <w:pStyle w:val="LabStepCodeBlockLevel2"/>
      </w:pPr>
      <w:r w:rsidRPr="00B7446F">
        <w:t>.attr("height", (d, i) =&gt; { return (plot.height - this.yScale(Number(d))); })</w:t>
      </w:r>
    </w:p>
    <w:p w14:paraId="20D62800" w14:textId="78A6FA83" w:rsidR="00B7446F" w:rsidRDefault="00B558EB" w:rsidP="00F9396C">
      <w:pPr>
        <w:pStyle w:val="LabStepNumberedLevel2"/>
      </w:pPr>
      <w:r>
        <w:lastRenderedPageBreak/>
        <w:t xml:space="preserve">Your code to update the attributes of the </w:t>
      </w:r>
      <w:r w:rsidRPr="00B558EB">
        <w:rPr>
          <w:b/>
        </w:rPr>
        <w:t>bars</w:t>
      </w:r>
      <w:r>
        <w:t xml:space="preserve"> field should now match the following code listing</w:t>
      </w:r>
      <w:r w:rsidR="00B7446F">
        <w:t>.</w:t>
      </w:r>
    </w:p>
    <w:p w14:paraId="496CB3F9" w14:textId="77777777" w:rsidR="00F9396C" w:rsidRDefault="00F9396C" w:rsidP="00F9396C">
      <w:pPr>
        <w:pStyle w:val="LabStepCodeBlockLevel2"/>
      </w:pPr>
      <w:r>
        <w:t>this.bars</w:t>
      </w:r>
    </w:p>
    <w:p w14:paraId="6A4143CD" w14:textId="77777777" w:rsidR="00F9396C" w:rsidRDefault="00F9396C" w:rsidP="00F9396C">
      <w:pPr>
        <w:pStyle w:val="LabStepCodeBlockLevel2"/>
      </w:pPr>
      <w:r>
        <w:t xml:space="preserve">  .attr("x", (d, i) =&gt; { return plot.xOffset + barXStart + (i * (xScaleFactor)); })</w:t>
      </w:r>
    </w:p>
    <w:p w14:paraId="64D30256" w14:textId="77777777" w:rsidR="00F9396C" w:rsidRDefault="00F9396C" w:rsidP="00F9396C">
      <w:pPr>
        <w:pStyle w:val="LabStepCodeBlockLevel2"/>
      </w:pPr>
      <w:r>
        <w:t xml:space="preserve">  .attr("y", (d, i) =&gt; { return plot.yOffset + this.yScale(Number(d)); })</w:t>
      </w:r>
    </w:p>
    <w:p w14:paraId="0E0D888B" w14:textId="77777777" w:rsidR="00F9396C" w:rsidRDefault="00F9396C" w:rsidP="00F9396C">
      <w:pPr>
        <w:pStyle w:val="LabStepCodeBlockLevel2"/>
      </w:pPr>
      <w:r>
        <w:t xml:space="preserve">  .attr("width", (d, i) =&gt; { return barWidth; })</w:t>
      </w:r>
    </w:p>
    <w:p w14:paraId="383BF42B" w14:textId="77777777" w:rsidR="00F9396C" w:rsidRDefault="00F9396C" w:rsidP="00F9396C">
      <w:pPr>
        <w:pStyle w:val="LabStepCodeBlockLevel2"/>
      </w:pPr>
      <w:r>
        <w:t xml:space="preserve">  .attr("height", (d, i) =&gt; { return (plot.height - this.yScale(Number(d))); })</w:t>
      </w:r>
    </w:p>
    <w:p w14:paraId="329DB289" w14:textId="61434A83" w:rsidR="00F9396C" w:rsidRDefault="00F9396C" w:rsidP="00F9396C">
      <w:pPr>
        <w:pStyle w:val="LabStepCodeBlockLevel2"/>
      </w:pPr>
      <w:r>
        <w:t xml:space="preserve">  .attr("fill", "teal");</w:t>
      </w:r>
    </w:p>
    <w:p w14:paraId="6D8E7567" w14:textId="0CD2FB46" w:rsidR="00F9396C" w:rsidRDefault="00B558EB" w:rsidP="00F9396C">
      <w:pPr>
        <w:pStyle w:val="LabStepNumberedLevel2"/>
      </w:pPr>
      <w:r>
        <w:t xml:space="preserve">Comment out the code that declares the </w:t>
      </w:r>
      <w:proofErr w:type="spellStart"/>
      <w:r w:rsidRPr="00B558EB">
        <w:rPr>
          <w:b/>
        </w:rPr>
        <w:t>yTextOffset</w:t>
      </w:r>
      <w:proofErr w:type="spellEnd"/>
      <w:r>
        <w:t xml:space="preserve"> variable and replace it with code the following code.</w:t>
      </w:r>
    </w:p>
    <w:p w14:paraId="6E67DE15" w14:textId="77777777" w:rsidR="00F9396C" w:rsidRPr="00F9396C" w:rsidRDefault="00F9396C" w:rsidP="00F9396C">
      <w:pPr>
        <w:pStyle w:val="LabStepCodeBlockLevel2"/>
        <w:rPr>
          <w:color w:val="7F7F7F" w:themeColor="text1" w:themeTint="80"/>
        </w:rPr>
      </w:pPr>
      <w:r w:rsidRPr="00F9396C">
        <w:rPr>
          <w:color w:val="7F7F7F" w:themeColor="text1" w:themeTint="80"/>
        </w:rPr>
        <w:t>//var yTextOffset = (d3.min(this.dataset) * yScaleFactor) * 0.2;</w:t>
      </w:r>
    </w:p>
    <w:p w14:paraId="7256AAE2" w14:textId="17EEDF07" w:rsidR="00F9396C" w:rsidRDefault="00F9396C" w:rsidP="00F9396C">
      <w:pPr>
        <w:pStyle w:val="LabStepCodeBlockLevel2"/>
      </w:pPr>
      <w:r>
        <w:t>var yTextOffset = this.yScale(d3.min(this.dataset)) * 0.5;</w:t>
      </w:r>
    </w:p>
    <w:p w14:paraId="41EEC26B" w14:textId="4C8C1CAA" w:rsidR="00F9396C" w:rsidRDefault="00B558EB" w:rsidP="00F9396C">
      <w:pPr>
        <w:pStyle w:val="LabStepNumberedLevel2"/>
      </w:pPr>
      <w:r>
        <w:t xml:space="preserve">Next, add a new variable named </w:t>
      </w:r>
      <w:proofErr w:type="spellStart"/>
      <w:r w:rsidRPr="00B558EB">
        <w:rPr>
          <w:b/>
        </w:rPr>
        <w:t>textSize</w:t>
      </w:r>
      <w:proofErr w:type="spellEnd"/>
      <w:r>
        <w:t xml:space="preserve"> and initialize it with the following code.</w:t>
      </w:r>
    </w:p>
    <w:p w14:paraId="7219725D" w14:textId="679D5913" w:rsidR="00F9396C" w:rsidRDefault="00F9396C" w:rsidP="00F9396C">
      <w:pPr>
        <w:pStyle w:val="LabStepCodeBlockLevel2"/>
      </w:pPr>
      <w:r w:rsidRPr="00F9396C">
        <w:t>var textSize = (barWidth * 0.3) + "px";</w:t>
      </w:r>
    </w:p>
    <w:p w14:paraId="1A6F1E4C" w14:textId="7246B4E1" w:rsidR="00F9396C" w:rsidRDefault="00B558EB" w:rsidP="00F9396C">
      <w:pPr>
        <w:pStyle w:val="LabStepNumberedLevel2"/>
      </w:pPr>
      <w:r>
        <w:t xml:space="preserve">The existing code that calls the </w:t>
      </w:r>
      <w:r w:rsidRPr="00B558EB">
        <w:rPr>
          <w:b/>
        </w:rPr>
        <w:t>text</w:t>
      </w:r>
      <w:r>
        <w:t xml:space="preserve"> method on the </w:t>
      </w:r>
      <w:r w:rsidRPr="00B558EB">
        <w:rPr>
          <w:b/>
        </w:rPr>
        <w:t>labels</w:t>
      </w:r>
      <w:r>
        <w:t xml:space="preserve"> field is fine as it is and does not need to be modified.</w:t>
      </w:r>
    </w:p>
    <w:p w14:paraId="555F3644" w14:textId="77777777" w:rsidR="00F9396C" w:rsidRDefault="00F9396C" w:rsidP="00F9396C">
      <w:pPr>
        <w:pStyle w:val="LabStepCodeBlockLevel2"/>
      </w:pPr>
      <w:r>
        <w:t>this.labels.text((d, i) =&gt; { return "$" + d; })</w:t>
      </w:r>
    </w:p>
    <w:p w14:paraId="40B1B1E9" w14:textId="77777777" w:rsidR="00F9396C" w:rsidRDefault="00F9396C" w:rsidP="00F9396C">
      <w:pPr>
        <w:pStyle w:val="LabStepCodeBlockLevel2"/>
      </w:pPr>
      <w:r>
        <w:t xml:space="preserve">  .attr("x", (d, i) =&gt; { return plot.xOffset + (i * (xScaleFactor)) + (barWidth / 2); })</w:t>
      </w:r>
    </w:p>
    <w:p w14:paraId="7C02FE00" w14:textId="77777777" w:rsidR="00F9396C" w:rsidRDefault="00F9396C" w:rsidP="00F9396C">
      <w:pPr>
        <w:pStyle w:val="LabStepCodeBlockLevel2"/>
      </w:pPr>
      <w:r>
        <w:t xml:space="preserve">  .attr("y", (d, i) =&gt; { return plot.yOffset + plot.height - yTextOffset; })</w:t>
      </w:r>
    </w:p>
    <w:p w14:paraId="19D73559" w14:textId="77777777" w:rsidR="00F9396C" w:rsidRDefault="00F9396C" w:rsidP="00F9396C">
      <w:pPr>
        <w:pStyle w:val="LabStepCodeBlockLevel2"/>
      </w:pPr>
      <w:r>
        <w:t xml:space="preserve">  .attr("fill", "white")</w:t>
      </w:r>
    </w:p>
    <w:p w14:paraId="702647CF" w14:textId="77777777" w:rsidR="00F9396C" w:rsidRDefault="00F9396C" w:rsidP="00F9396C">
      <w:pPr>
        <w:pStyle w:val="LabStepCodeBlockLevel2"/>
      </w:pPr>
      <w:r>
        <w:t xml:space="preserve">  .attr("font-size", textSize)</w:t>
      </w:r>
    </w:p>
    <w:p w14:paraId="079DBE0C" w14:textId="77777777" w:rsidR="00F9396C" w:rsidRDefault="00F9396C" w:rsidP="00F9396C">
      <w:pPr>
        <w:pStyle w:val="LabStepCodeBlockLevel2"/>
      </w:pPr>
      <w:r>
        <w:t xml:space="preserve">  .attr("text-anchor", "middle")</w:t>
      </w:r>
    </w:p>
    <w:p w14:paraId="76FA4D48" w14:textId="15BA996F" w:rsidR="00B558EB" w:rsidRDefault="00F9396C" w:rsidP="00B558EB">
      <w:pPr>
        <w:pStyle w:val="LabStepCodeBlockLevel2"/>
      </w:pPr>
      <w:r>
        <w:t xml:space="preserve">  .attr("alignment-baseline", "middle");</w:t>
      </w:r>
    </w:p>
    <w:p w14:paraId="4A14A146" w14:textId="6206E327" w:rsidR="00F9396C" w:rsidRDefault="00B558EB" w:rsidP="00F9396C">
      <w:pPr>
        <w:pStyle w:val="LabStepNumberedLevel2"/>
      </w:pPr>
      <w:r>
        <w:t xml:space="preserve">Place your cursor at the end of the </w:t>
      </w:r>
      <w:r w:rsidRPr="00B558EB">
        <w:rPr>
          <w:b/>
        </w:rPr>
        <w:t>update</w:t>
      </w:r>
      <w:r>
        <w:t xml:space="preserve"> method and add the following code.</w:t>
      </w:r>
    </w:p>
    <w:p w14:paraId="3D2A76F2" w14:textId="77777777" w:rsidR="00F9396C" w:rsidRDefault="00F9396C" w:rsidP="00F9396C">
      <w:pPr>
        <w:pStyle w:val="LabStepCodeBlockLevel2"/>
      </w:pPr>
      <w:r>
        <w:t>this.yAxis</w:t>
      </w:r>
    </w:p>
    <w:p w14:paraId="4A0CBBDB" w14:textId="77777777" w:rsidR="00F9396C" w:rsidRDefault="00F9396C" w:rsidP="00F9396C">
      <w:pPr>
        <w:pStyle w:val="LabStepCodeBlockLevel2"/>
      </w:pPr>
      <w:r>
        <w:t xml:space="preserve">  .scale(this.yScale)</w:t>
      </w:r>
    </w:p>
    <w:p w14:paraId="6CC7E6BE" w14:textId="77777777" w:rsidR="00F9396C" w:rsidRDefault="00F9396C" w:rsidP="00F9396C">
      <w:pPr>
        <w:pStyle w:val="LabStepCodeBlockLevel2"/>
      </w:pPr>
      <w:r>
        <w:t xml:space="preserve">  .orient('left')</w:t>
      </w:r>
    </w:p>
    <w:p w14:paraId="147BD7B8" w14:textId="6261949E" w:rsidR="00F9396C" w:rsidRDefault="00F9396C" w:rsidP="00F9396C">
      <w:pPr>
        <w:pStyle w:val="LabStepCodeBlockLevel2"/>
      </w:pPr>
      <w:r>
        <w:t xml:space="preserve">  .ticks(10);</w:t>
      </w:r>
    </w:p>
    <w:p w14:paraId="548F6948" w14:textId="77777777" w:rsidR="00F9396C" w:rsidRDefault="00F9396C" w:rsidP="00F9396C">
      <w:pPr>
        <w:pStyle w:val="LabStepCodeBlockLevel2"/>
      </w:pPr>
    </w:p>
    <w:p w14:paraId="6E0F66C9" w14:textId="77777777" w:rsidR="00F9396C" w:rsidRDefault="00F9396C" w:rsidP="00F9396C">
      <w:pPr>
        <w:pStyle w:val="LabStepCodeBlockLevel2"/>
      </w:pPr>
      <w:r>
        <w:t>var transform = "translate(" + (this.padding + this.xAxisOffset) + "," + this.padding + ")";</w:t>
      </w:r>
    </w:p>
    <w:p w14:paraId="0289BD5F" w14:textId="77777777" w:rsidR="00F9396C" w:rsidRDefault="00F9396C" w:rsidP="00F9396C">
      <w:pPr>
        <w:pStyle w:val="LabStepCodeBlockLevel2"/>
      </w:pPr>
    </w:p>
    <w:p w14:paraId="216D5B92" w14:textId="77777777" w:rsidR="00F9396C" w:rsidRDefault="00F9396C" w:rsidP="00F9396C">
      <w:pPr>
        <w:pStyle w:val="LabStepCodeBlockLevel2"/>
      </w:pPr>
      <w:r w:rsidRPr="00F9396C">
        <w:t>this.axisGroup</w:t>
      </w:r>
    </w:p>
    <w:p w14:paraId="202AEEE7" w14:textId="77777777" w:rsidR="00F9396C" w:rsidRDefault="00F9396C" w:rsidP="00F9396C">
      <w:pPr>
        <w:pStyle w:val="LabStepCodeBlockLevel2"/>
      </w:pPr>
      <w:r>
        <w:t xml:space="preserve">  </w:t>
      </w:r>
      <w:r w:rsidRPr="00F9396C">
        <w:t>.attr("class", "axis")</w:t>
      </w:r>
    </w:p>
    <w:p w14:paraId="7CDAE558" w14:textId="77777777" w:rsidR="00F9396C" w:rsidRDefault="00F9396C" w:rsidP="00F9396C">
      <w:pPr>
        <w:pStyle w:val="LabStepCodeBlockLevel2"/>
      </w:pPr>
      <w:r>
        <w:t xml:space="preserve">  </w:t>
      </w:r>
      <w:r w:rsidRPr="00F9396C">
        <w:t>.call(this.yAxis)</w:t>
      </w:r>
    </w:p>
    <w:p w14:paraId="0E847121" w14:textId="7BB6D57A" w:rsidR="00F9396C" w:rsidRDefault="00F9396C" w:rsidP="00F9396C">
      <w:pPr>
        <w:pStyle w:val="LabStepCodeBlockLevel2"/>
      </w:pPr>
      <w:r>
        <w:t xml:space="preserve">  </w:t>
      </w:r>
      <w:r w:rsidRPr="00F9396C">
        <w:t>.attr({ 'transform': transform });</w:t>
      </w:r>
    </w:p>
    <w:p w14:paraId="076568EC" w14:textId="53D7BC1E" w:rsidR="00B558EB" w:rsidRDefault="00B558EB" w:rsidP="00B558EB">
      <w:pPr>
        <w:pStyle w:val="LabStepNumberedLevel2"/>
      </w:pPr>
      <w:r>
        <w:t xml:space="preserve">Save your changes to </w:t>
      </w:r>
      <w:proofErr w:type="spellStart"/>
      <w:r w:rsidRPr="00B558EB">
        <w:rPr>
          <w:b/>
        </w:rPr>
        <w:t>visuals.ts</w:t>
      </w:r>
      <w:proofErr w:type="spellEnd"/>
      <w:r>
        <w:t>.</w:t>
      </w:r>
    </w:p>
    <w:p w14:paraId="67DD5969" w14:textId="624B8CCC" w:rsidR="00C75A13" w:rsidRPr="009B1E8F" w:rsidRDefault="00C75A13" w:rsidP="00C75A13">
      <w:pPr>
        <w:pStyle w:val="LabStepNumbered"/>
      </w:pPr>
      <w:r w:rsidRPr="009B1E8F">
        <w:t xml:space="preserve">Test out the </w:t>
      </w:r>
      <w:r w:rsidRPr="00CC7745">
        <w:rPr>
          <w:b/>
        </w:rPr>
        <w:t>D3Lab</w:t>
      </w:r>
      <w:r w:rsidRPr="009B1E8F">
        <w:t xml:space="preserve"> project using the Visual Studio Debugger</w:t>
      </w:r>
    </w:p>
    <w:p w14:paraId="31BBF9D2" w14:textId="77777777" w:rsidR="00C75A13" w:rsidRPr="00CC7745" w:rsidRDefault="00C75A13" w:rsidP="00C75A13">
      <w:pPr>
        <w:pStyle w:val="LabStepNumberedLevel2"/>
      </w:pPr>
      <w:r w:rsidRPr="00CC7745">
        <w:t xml:space="preserve">Press the </w:t>
      </w:r>
      <w:r w:rsidRPr="00CC7745">
        <w:rPr>
          <w:b/>
        </w:rPr>
        <w:t>{F5}</w:t>
      </w:r>
      <w:r w:rsidRPr="00CC7745">
        <w:t xml:space="preserve"> key to start up the project in the Visual Studio debugger.</w:t>
      </w:r>
    </w:p>
    <w:p w14:paraId="136BBD9E" w14:textId="77777777" w:rsidR="00C75A13" w:rsidRDefault="00C75A13" w:rsidP="00C75A13">
      <w:pPr>
        <w:pStyle w:val="LabStepNumberedLevel2"/>
      </w:pPr>
      <w:r w:rsidRPr="00CC7745">
        <w:t xml:space="preserve">When the project runs, you should see the visual implemented by the </w:t>
      </w:r>
      <w:r>
        <w:rPr>
          <w:b/>
        </w:rPr>
        <w:t>Viz03</w:t>
      </w:r>
      <w:r w:rsidRPr="00CC7745">
        <w:t xml:space="preserve"> class matching the following screenshot.</w:t>
      </w:r>
    </w:p>
    <w:p w14:paraId="3028A6E7" w14:textId="3E2865E0" w:rsidR="00C75A13" w:rsidRDefault="00C75A13" w:rsidP="00C75A13">
      <w:pPr>
        <w:pStyle w:val="LabStepScreenshotLevel2"/>
      </w:pPr>
      <w:r>
        <w:drawing>
          <wp:inline distT="0" distB="0" distL="0" distR="0" wp14:anchorId="0E669468" wp14:editId="29E6811B">
            <wp:extent cx="4458685" cy="2336800"/>
            <wp:effectExtent l="19050" t="19050" r="1841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45806" cy="2382460"/>
                    </a:xfrm>
                    <a:prstGeom prst="rect">
                      <a:avLst/>
                    </a:prstGeom>
                    <a:noFill/>
                    <a:ln>
                      <a:solidFill>
                        <a:schemeClr val="tx1">
                          <a:lumMod val="50000"/>
                          <a:lumOff val="50000"/>
                        </a:schemeClr>
                      </a:solidFill>
                    </a:ln>
                  </pic:spPr>
                </pic:pic>
              </a:graphicData>
            </a:graphic>
          </wp:inline>
        </w:drawing>
      </w:r>
    </w:p>
    <w:p w14:paraId="77283E7A" w14:textId="47B86A75" w:rsidR="00B558EB" w:rsidRDefault="004C4303" w:rsidP="00B558EB">
      <w:pPr>
        <w:pStyle w:val="LabStepNumberedLevel2"/>
      </w:pPr>
      <w:r>
        <w:lastRenderedPageBreak/>
        <w:t>Experiment by resizing the window and observing how the axis scales in a horizontal and a vertical dimension.</w:t>
      </w:r>
    </w:p>
    <w:p w14:paraId="2ED91C11" w14:textId="6D692E75" w:rsidR="00C75A13" w:rsidRPr="00CC7745" w:rsidRDefault="00C75A13" w:rsidP="00C75A13">
      <w:pPr>
        <w:pStyle w:val="LabStepScreenshotLevel2"/>
      </w:pPr>
      <w:r>
        <w:drawing>
          <wp:inline distT="0" distB="0" distL="0" distR="0" wp14:anchorId="619F8700" wp14:editId="512F9C15">
            <wp:extent cx="4701360" cy="3344333"/>
            <wp:effectExtent l="19050" t="19050" r="23495"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1354" cy="3415464"/>
                    </a:xfrm>
                    <a:prstGeom prst="rect">
                      <a:avLst/>
                    </a:prstGeom>
                    <a:noFill/>
                    <a:ln>
                      <a:solidFill>
                        <a:schemeClr val="tx1">
                          <a:lumMod val="50000"/>
                          <a:lumOff val="50000"/>
                        </a:schemeClr>
                      </a:solidFill>
                    </a:ln>
                  </pic:spPr>
                </pic:pic>
              </a:graphicData>
            </a:graphic>
          </wp:inline>
        </w:drawing>
      </w:r>
    </w:p>
    <w:p w14:paraId="451B275E" w14:textId="0DE77BB4" w:rsidR="00C75A13" w:rsidRPr="00272D7F" w:rsidRDefault="004C4303" w:rsidP="004C4303">
      <w:pPr>
        <w:pStyle w:val="LabExerciseCallout"/>
      </w:pPr>
      <w:r>
        <w:t>Congratulations. You have made it to the end of this lab.</w:t>
      </w:r>
    </w:p>
    <w:sectPr w:rsidR="00C75A13" w:rsidRPr="00272D7F" w:rsidSect="0074345C">
      <w:headerReference w:type="default" r:id="rId43"/>
      <w:footerReference w:type="default" r:id="rId44"/>
      <w:headerReference w:type="first" r:id="rId45"/>
      <w:footerReference w:type="first" r:id="rId4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08C7FF" w14:textId="77777777" w:rsidR="00E91B62" w:rsidRDefault="00E91B62" w:rsidP="002754DA">
      <w:pPr>
        <w:spacing w:before="0" w:after="0"/>
      </w:pPr>
      <w:r>
        <w:separator/>
      </w:r>
    </w:p>
  </w:endnote>
  <w:endnote w:type="continuationSeparator" w:id="0">
    <w:p w14:paraId="6B990BF7" w14:textId="77777777" w:rsidR="00E91B62" w:rsidRDefault="00E91B62"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FF3B5" w14:textId="1F275270" w:rsidR="00B7446F" w:rsidRDefault="00B7446F" w:rsidP="00D13E78">
    <w:pPr>
      <w:pStyle w:val="Footer"/>
      <w:pBdr>
        <w:top w:val="single" w:sz="4" w:space="0" w:color="auto"/>
      </w:pBdr>
      <w:spacing w:before="0"/>
    </w:pPr>
    <w:r>
      <w:t>© Critical Path Training. 2017. All Rights Reserved</w:t>
    </w:r>
    <w:r>
      <w:tab/>
    </w:r>
    <w:r>
      <w:tab/>
    </w:r>
    <w:r>
      <w:fldChar w:fldCharType="begin"/>
    </w:r>
    <w:r>
      <w:instrText xml:space="preserve"> PAGE  \* MERGEFORMAT </w:instrText>
    </w:r>
    <w:r>
      <w:fldChar w:fldCharType="separate"/>
    </w:r>
    <w:r w:rsidR="00670135">
      <w:rPr>
        <w:noProof/>
      </w:rPr>
      <w:t>20</w:t>
    </w:r>
    <w:r>
      <w:fldChar w:fldCharType="end"/>
    </w:r>
  </w:p>
  <w:p w14:paraId="6AA1DA7A" w14:textId="61E46A4D" w:rsidR="00B7446F" w:rsidRDefault="00B7446F"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33DD" w14:textId="026E2218" w:rsidR="00B7446F" w:rsidRDefault="00B7446F" w:rsidP="0074345C">
    <w:pPr>
      <w:pStyle w:val="Footer"/>
      <w:pBdr>
        <w:top w:val="single" w:sz="4" w:space="0" w:color="auto"/>
      </w:pBdr>
      <w:spacing w:before="0"/>
    </w:pPr>
    <w:r>
      <w:t>© Critical Path Training. 2017. All Rights Reserved</w:t>
    </w:r>
    <w:r>
      <w:tab/>
    </w:r>
    <w:r>
      <w:tab/>
    </w:r>
    <w:r>
      <w:fldChar w:fldCharType="begin"/>
    </w:r>
    <w:r>
      <w:instrText xml:space="preserve"> PAGE  \* MERGEFORMAT </w:instrText>
    </w:r>
    <w:r>
      <w:fldChar w:fldCharType="separate"/>
    </w:r>
    <w:r w:rsidR="00670135">
      <w:rPr>
        <w:noProof/>
      </w:rPr>
      <w:t>1</w:t>
    </w:r>
    <w:r>
      <w:fldChar w:fldCharType="end"/>
    </w:r>
  </w:p>
  <w:p w14:paraId="28910CAC" w14:textId="02C12EA1" w:rsidR="00B7446F" w:rsidRDefault="00B7446F"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3D1EE9" w14:textId="77777777" w:rsidR="00E91B62" w:rsidRDefault="00E91B62" w:rsidP="002754DA">
      <w:pPr>
        <w:spacing w:before="0" w:after="0"/>
      </w:pPr>
      <w:r>
        <w:separator/>
      </w:r>
    </w:p>
  </w:footnote>
  <w:footnote w:type="continuationSeparator" w:id="0">
    <w:p w14:paraId="71EC8D37" w14:textId="77777777" w:rsidR="00E91B62" w:rsidRDefault="00E91B62"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42DD3" w14:textId="3017EEFC" w:rsidR="00B7446F" w:rsidRDefault="00B7446F" w:rsidP="001E75B6">
    <w:pPr>
      <w:pStyle w:val="Header"/>
      <w:pBdr>
        <w:bottom w:val="single" w:sz="4" w:space="0" w:color="auto"/>
      </w:pBdr>
      <w:tabs>
        <w:tab w:val="clear" w:pos="6480"/>
        <w:tab w:val="clear" w:pos="10800"/>
        <w:tab w:val="left" w:pos="6195"/>
      </w:tabs>
      <w:spacing w:before="240"/>
    </w:pPr>
    <w:r>
      <w:t>PBD365: Power BI Developer Bootcamp</w:t>
    </w:r>
    <w:r>
      <w:tab/>
    </w:r>
  </w:p>
  <w:p w14:paraId="077EFF5A" w14:textId="0D5FD15A" w:rsidR="00B7446F" w:rsidRDefault="00B7446F" w:rsidP="001E75B6">
    <w:pPr>
      <w:pStyle w:val="Header"/>
      <w:pBdr>
        <w:bottom w:val="single" w:sz="4" w:space="0" w:color="auto"/>
      </w:pBdr>
      <w:spacing w:before="240"/>
    </w:pPr>
    <w:r>
      <w:t xml:space="preserve">Module 04 Lab: </w:t>
    </w:r>
    <w:r w:rsidRPr="00BC7716">
      <w:t>Programming with TypeScript and the D3 Library</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670135">
      <w:rPr>
        <w:rFonts w:cs="Arial"/>
        <w:noProof/>
      </w:rPr>
      <w:t>Feb 28, 2017</w:t>
    </w:r>
    <w:r>
      <w:rPr>
        <w:rFonts w:cs="Arial"/>
      </w:rP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97022" w14:textId="77777777" w:rsidR="00B7446F" w:rsidRPr="00AF4E41" w:rsidRDefault="00B7446F"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9"/>
  <w:activeWritingStyle w:appName="MSWord" w:lang="en-US" w:vendorID="64" w:dllVersion="131078" w:nlCheck="1" w:checkStyle="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04802"/>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3B8A"/>
    <w:rsid w:val="00074B17"/>
    <w:rsid w:val="00075969"/>
    <w:rsid w:val="00075BE6"/>
    <w:rsid w:val="00082C8E"/>
    <w:rsid w:val="00085315"/>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B79D2"/>
    <w:rsid w:val="000C10E3"/>
    <w:rsid w:val="000C54C2"/>
    <w:rsid w:val="000C6141"/>
    <w:rsid w:val="000C672D"/>
    <w:rsid w:val="000C7473"/>
    <w:rsid w:val="000D1AC2"/>
    <w:rsid w:val="000D1CE4"/>
    <w:rsid w:val="000D297C"/>
    <w:rsid w:val="000D5929"/>
    <w:rsid w:val="000D746C"/>
    <w:rsid w:val="000D7ECF"/>
    <w:rsid w:val="000E24D4"/>
    <w:rsid w:val="000E2B79"/>
    <w:rsid w:val="000E4786"/>
    <w:rsid w:val="000F01BA"/>
    <w:rsid w:val="000F11E6"/>
    <w:rsid w:val="000F23A7"/>
    <w:rsid w:val="000F2E8E"/>
    <w:rsid w:val="000F3B80"/>
    <w:rsid w:val="000F4DD2"/>
    <w:rsid w:val="000F5924"/>
    <w:rsid w:val="000F71BF"/>
    <w:rsid w:val="000F7D9C"/>
    <w:rsid w:val="00100905"/>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715F"/>
    <w:rsid w:val="0013360B"/>
    <w:rsid w:val="0013633D"/>
    <w:rsid w:val="00136858"/>
    <w:rsid w:val="00137AE5"/>
    <w:rsid w:val="00140317"/>
    <w:rsid w:val="00140CF8"/>
    <w:rsid w:val="00140D2A"/>
    <w:rsid w:val="00141688"/>
    <w:rsid w:val="00142CDC"/>
    <w:rsid w:val="001467DD"/>
    <w:rsid w:val="001502E9"/>
    <w:rsid w:val="00150932"/>
    <w:rsid w:val="00151E41"/>
    <w:rsid w:val="00152A67"/>
    <w:rsid w:val="001554D3"/>
    <w:rsid w:val="00156798"/>
    <w:rsid w:val="0015714F"/>
    <w:rsid w:val="00160C84"/>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B64AC"/>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36AB"/>
    <w:rsid w:val="00214E08"/>
    <w:rsid w:val="00216298"/>
    <w:rsid w:val="00221821"/>
    <w:rsid w:val="00221DC0"/>
    <w:rsid w:val="00223B44"/>
    <w:rsid w:val="002243BC"/>
    <w:rsid w:val="00224CD9"/>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6760E"/>
    <w:rsid w:val="00272D7F"/>
    <w:rsid w:val="00273BA6"/>
    <w:rsid w:val="00273C9A"/>
    <w:rsid w:val="00273F7D"/>
    <w:rsid w:val="002741A3"/>
    <w:rsid w:val="002754DA"/>
    <w:rsid w:val="00277C6C"/>
    <w:rsid w:val="0028163F"/>
    <w:rsid w:val="002820B9"/>
    <w:rsid w:val="00283001"/>
    <w:rsid w:val="00283D43"/>
    <w:rsid w:val="00285BF7"/>
    <w:rsid w:val="0028667F"/>
    <w:rsid w:val="00286E1A"/>
    <w:rsid w:val="002930AF"/>
    <w:rsid w:val="00295176"/>
    <w:rsid w:val="00297E5D"/>
    <w:rsid w:val="002A4734"/>
    <w:rsid w:val="002A7719"/>
    <w:rsid w:val="002B0649"/>
    <w:rsid w:val="002B29CA"/>
    <w:rsid w:val="002B3783"/>
    <w:rsid w:val="002B3ADF"/>
    <w:rsid w:val="002B50BA"/>
    <w:rsid w:val="002B618B"/>
    <w:rsid w:val="002B648B"/>
    <w:rsid w:val="002C1D9A"/>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3551"/>
    <w:rsid w:val="002F43AC"/>
    <w:rsid w:val="002F541E"/>
    <w:rsid w:val="002F57CD"/>
    <w:rsid w:val="002F6254"/>
    <w:rsid w:val="002F7A5E"/>
    <w:rsid w:val="002F7E4F"/>
    <w:rsid w:val="00301C65"/>
    <w:rsid w:val="00302778"/>
    <w:rsid w:val="003029C5"/>
    <w:rsid w:val="0030340C"/>
    <w:rsid w:val="00303760"/>
    <w:rsid w:val="0030388D"/>
    <w:rsid w:val="003053A8"/>
    <w:rsid w:val="00305FD9"/>
    <w:rsid w:val="00307288"/>
    <w:rsid w:val="003073C1"/>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F0693"/>
    <w:rsid w:val="003F1168"/>
    <w:rsid w:val="003F12F6"/>
    <w:rsid w:val="003F2B7A"/>
    <w:rsid w:val="003F2EDC"/>
    <w:rsid w:val="003F7F91"/>
    <w:rsid w:val="00400DC5"/>
    <w:rsid w:val="00401876"/>
    <w:rsid w:val="004041AF"/>
    <w:rsid w:val="00404EE6"/>
    <w:rsid w:val="0040576B"/>
    <w:rsid w:val="00410FD2"/>
    <w:rsid w:val="00414108"/>
    <w:rsid w:val="00414CE4"/>
    <w:rsid w:val="004165DA"/>
    <w:rsid w:val="00420D38"/>
    <w:rsid w:val="00423554"/>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6F9"/>
    <w:rsid w:val="00464F96"/>
    <w:rsid w:val="004663E4"/>
    <w:rsid w:val="0046669D"/>
    <w:rsid w:val="0046679B"/>
    <w:rsid w:val="0047178F"/>
    <w:rsid w:val="00472796"/>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75D9"/>
    <w:rsid w:val="004B7881"/>
    <w:rsid w:val="004C1F56"/>
    <w:rsid w:val="004C4303"/>
    <w:rsid w:val="004C4D3C"/>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22B4"/>
    <w:rsid w:val="00504620"/>
    <w:rsid w:val="0050658A"/>
    <w:rsid w:val="005072DC"/>
    <w:rsid w:val="0050746C"/>
    <w:rsid w:val="00507E46"/>
    <w:rsid w:val="005106D7"/>
    <w:rsid w:val="00511EE0"/>
    <w:rsid w:val="00513EAD"/>
    <w:rsid w:val="0051400B"/>
    <w:rsid w:val="00515C63"/>
    <w:rsid w:val="005161E7"/>
    <w:rsid w:val="0051627D"/>
    <w:rsid w:val="00517169"/>
    <w:rsid w:val="00520290"/>
    <w:rsid w:val="00520F33"/>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3C72"/>
    <w:rsid w:val="005556AA"/>
    <w:rsid w:val="00560287"/>
    <w:rsid w:val="00560F81"/>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24"/>
    <w:rsid w:val="005932FE"/>
    <w:rsid w:val="005A0E17"/>
    <w:rsid w:val="005A3333"/>
    <w:rsid w:val="005A3A17"/>
    <w:rsid w:val="005A3E02"/>
    <w:rsid w:val="005A4563"/>
    <w:rsid w:val="005A5745"/>
    <w:rsid w:val="005A5885"/>
    <w:rsid w:val="005A6B98"/>
    <w:rsid w:val="005A6D5F"/>
    <w:rsid w:val="005B0D57"/>
    <w:rsid w:val="005B2865"/>
    <w:rsid w:val="005B3756"/>
    <w:rsid w:val="005B4589"/>
    <w:rsid w:val="005B4EC2"/>
    <w:rsid w:val="005B5C44"/>
    <w:rsid w:val="005B6F90"/>
    <w:rsid w:val="005C03B9"/>
    <w:rsid w:val="005C05C0"/>
    <w:rsid w:val="005C0868"/>
    <w:rsid w:val="005C1BF8"/>
    <w:rsid w:val="005C3A90"/>
    <w:rsid w:val="005C46E4"/>
    <w:rsid w:val="005C6519"/>
    <w:rsid w:val="005C736E"/>
    <w:rsid w:val="005C7FB4"/>
    <w:rsid w:val="005D0297"/>
    <w:rsid w:val="005D03A2"/>
    <w:rsid w:val="005D1BF7"/>
    <w:rsid w:val="005D26F2"/>
    <w:rsid w:val="005D380A"/>
    <w:rsid w:val="005D3854"/>
    <w:rsid w:val="005D780F"/>
    <w:rsid w:val="005D7930"/>
    <w:rsid w:val="005E027F"/>
    <w:rsid w:val="005E054A"/>
    <w:rsid w:val="005E0D54"/>
    <w:rsid w:val="005E1D32"/>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5E65"/>
    <w:rsid w:val="005F6226"/>
    <w:rsid w:val="005F7805"/>
    <w:rsid w:val="00601E9E"/>
    <w:rsid w:val="00603508"/>
    <w:rsid w:val="00612226"/>
    <w:rsid w:val="0061229C"/>
    <w:rsid w:val="006133C4"/>
    <w:rsid w:val="0061494C"/>
    <w:rsid w:val="00614EB1"/>
    <w:rsid w:val="00616CB2"/>
    <w:rsid w:val="00620888"/>
    <w:rsid w:val="00621EBF"/>
    <w:rsid w:val="00624BD0"/>
    <w:rsid w:val="00625F0D"/>
    <w:rsid w:val="00626932"/>
    <w:rsid w:val="006271BE"/>
    <w:rsid w:val="00627AE4"/>
    <w:rsid w:val="00630874"/>
    <w:rsid w:val="006316FA"/>
    <w:rsid w:val="00632485"/>
    <w:rsid w:val="006334EC"/>
    <w:rsid w:val="0063362B"/>
    <w:rsid w:val="00636722"/>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135"/>
    <w:rsid w:val="00670364"/>
    <w:rsid w:val="00673DAD"/>
    <w:rsid w:val="00675CD7"/>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2093"/>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15F4C"/>
    <w:rsid w:val="0072246C"/>
    <w:rsid w:val="007248A6"/>
    <w:rsid w:val="00725AFB"/>
    <w:rsid w:val="00726591"/>
    <w:rsid w:val="0072738D"/>
    <w:rsid w:val="00727CB0"/>
    <w:rsid w:val="007310ED"/>
    <w:rsid w:val="00737FD5"/>
    <w:rsid w:val="00740261"/>
    <w:rsid w:val="00740358"/>
    <w:rsid w:val="00740CA3"/>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A11"/>
    <w:rsid w:val="00776B27"/>
    <w:rsid w:val="0078263C"/>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55FB"/>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0614E"/>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F27"/>
    <w:rsid w:val="008E0810"/>
    <w:rsid w:val="008E0FBA"/>
    <w:rsid w:val="008E1CE8"/>
    <w:rsid w:val="008E38AA"/>
    <w:rsid w:val="008E3F36"/>
    <w:rsid w:val="008E6653"/>
    <w:rsid w:val="008F0E1B"/>
    <w:rsid w:val="008F2979"/>
    <w:rsid w:val="008F4B42"/>
    <w:rsid w:val="008F61BE"/>
    <w:rsid w:val="00901F5A"/>
    <w:rsid w:val="00902C2B"/>
    <w:rsid w:val="00902DD2"/>
    <w:rsid w:val="00902F51"/>
    <w:rsid w:val="00903B98"/>
    <w:rsid w:val="0090401D"/>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33"/>
    <w:rsid w:val="009330BE"/>
    <w:rsid w:val="0093338B"/>
    <w:rsid w:val="00936DA9"/>
    <w:rsid w:val="009422EE"/>
    <w:rsid w:val="00944282"/>
    <w:rsid w:val="0095110D"/>
    <w:rsid w:val="00951BD2"/>
    <w:rsid w:val="00951C8A"/>
    <w:rsid w:val="009537AB"/>
    <w:rsid w:val="00953B22"/>
    <w:rsid w:val="0095527E"/>
    <w:rsid w:val="0095605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751C"/>
    <w:rsid w:val="009B1E8F"/>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F6E"/>
    <w:rsid w:val="00A01501"/>
    <w:rsid w:val="00A01BD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23F6"/>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0BA7"/>
    <w:rsid w:val="00AD3847"/>
    <w:rsid w:val="00AE0461"/>
    <w:rsid w:val="00AE16EB"/>
    <w:rsid w:val="00AE622C"/>
    <w:rsid w:val="00AE724B"/>
    <w:rsid w:val="00AF424C"/>
    <w:rsid w:val="00AF4DD3"/>
    <w:rsid w:val="00AF4E41"/>
    <w:rsid w:val="00AF4F9B"/>
    <w:rsid w:val="00AF7127"/>
    <w:rsid w:val="00AF7C15"/>
    <w:rsid w:val="00B000E2"/>
    <w:rsid w:val="00B00C50"/>
    <w:rsid w:val="00B01B1B"/>
    <w:rsid w:val="00B027B0"/>
    <w:rsid w:val="00B03C99"/>
    <w:rsid w:val="00B04598"/>
    <w:rsid w:val="00B04679"/>
    <w:rsid w:val="00B050CE"/>
    <w:rsid w:val="00B052C9"/>
    <w:rsid w:val="00B11318"/>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58EB"/>
    <w:rsid w:val="00B56241"/>
    <w:rsid w:val="00B56C9C"/>
    <w:rsid w:val="00B57970"/>
    <w:rsid w:val="00B57BDF"/>
    <w:rsid w:val="00B60011"/>
    <w:rsid w:val="00B61DCD"/>
    <w:rsid w:val="00B61F06"/>
    <w:rsid w:val="00B64784"/>
    <w:rsid w:val="00B649BC"/>
    <w:rsid w:val="00B651D9"/>
    <w:rsid w:val="00B66843"/>
    <w:rsid w:val="00B713EA"/>
    <w:rsid w:val="00B73B38"/>
    <w:rsid w:val="00B7446F"/>
    <w:rsid w:val="00B74E1A"/>
    <w:rsid w:val="00B75794"/>
    <w:rsid w:val="00B7645C"/>
    <w:rsid w:val="00B80925"/>
    <w:rsid w:val="00B815CE"/>
    <w:rsid w:val="00B8295B"/>
    <w:rsid w:val="00B838CD"/>
    <w:rsid w:val="00B83CE0"/>
    <w:rsid w:val="00B84304"/>
    <w:rsid w:val="00B864D8"/>
    <w:rsid w:val="00B8778B"/>
    <w:rsid w:val="00B93F8A"/>
    <w:rsid w:val="00B96F22"/>
    <w:rsid w:val="00B971F7"/>
    <w:rsid w:val="00B97EC2"/>
    <w:rsid w:val="00BA06CB"/>
    <w:rsid w:val="00BA1292"/>
    <w:rsid w:val="00BA332D"/>
    <w:rsid w:val="00BA3FA1"/>
    <w:rsid w:val="00BA4187"/>
    <w:rsid w:val="00BA598A"/>
    <w:rsid w:val="00BA60BA"/>
    <w:rsid w:val="00BA760B"/>
    <w:rsid w:val="00BB0391"/>
    <w:rsid w:val="00BB0CC6"/>
    <w:rsid w:val="00BB1AF7"/>
    <w:rsid w:val="00BB1E0F"/>
    <w:rsid w:val="00BB3A53"/>
    <w:rsid w:val="00BB42DB"/>
    <w:rsid w:val="00BC0091"/>
    <w:rsid w:val="00BC1206"/>
    <w:rsid w:val="00BC120F"/>
    <w:rsid w:val="00BC22EE"/>
    <w:rsid w:val="00BC2C68"/>
    <w:rsid w:val="00BC3A25"/>
    <w:rsid w:val="00BC3FCA"/>
    <w:rsid w:val="00BC4DD7"/>
    <w:rsid w:val="00BC67D1"/>
    <w:rsid w:val="00BC7716"/>
    <w:rsid w:val="00BD1EA3"/>
    <w:rsid w:val="00BD385F"/>
    <w:rsid w:val="00BD687A"/>
    <w:rsid w:val="00BD760F"/>
    <w:rsid w:val="00BE0218"/>
    <w:rsid w:val="00BE20E7"/>
    <w:rsid w:val="00BE32E6"/>
    <w:rsid w:val="00BE3BE2"/>
    <w:rsid w:val="00BE3E30"/>
    <w:rsid w:val="00BE4210"/>
    <w:rsid w:val="00BE594A"/>
    <w:rsid w:val="00BE5ED2"/>
    <w:rsid w:val="00BE5EE7"/>
    <w:rsid w:val="00BF086D"/>
    <w:rsid w:val="00BF3349"/>
    <w:rsid w:val="00BF3F31"/>
    <w:rsid w:val="00BF4AAD"/>
    <w:rsid w:val="00C017F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2AE5"/>
    <w:rsid w:val="00C53882"/>
    <w:rsid w:val="00C628FA"/>
    <w:rsid w:val="00C62D6E"/>
    <w:rsid w:val="00C63C41"/>
    <w:rsid w:val="00C642C3"/>
    <w:rsid w:val="00C64F04"/>
    <w:rsid w:val="00C66309"/>
    <w:rsid w:val="00C67699"/>
    <w:rsid w:val="00C70683"/>
    <w:rsid w:val="00C716E2"/>
    <w:rsid w:val="00C734DA"/>
    <w:rsid w:val="00C7544E"/>
    <w:rsid w:val="00C75A13"/>
    <w:rsid w:val="00C77916"/>
    <w:rsid w:val="00C80AA9"/>
    <w:rsid w:val="00C80B2F"/>
    <w:rsid w:val="00C81034"/>
    <w:rsid w:val="00C81CBC"/>
    <w:rsid w:val="00C81CCE"/>
    <w:rsid w:val="00C847ED"/>
    <w:rsid w:val="00C9096A"/>
    <w:rsid w:val="00C9213C"/>
    <w:rsid w:val="00C92678"/>
    <w:rsid w:val="00C93E0C"/>
    <w:rsid w:val="00C97674"/>
    <w:rsid w:val="00CB4694"/>
    <w:rsid w:val="00CB7A9C"/>
    <w:rsid w:val="00CB7CC1"/>
    <w:rsid w:val="00CC0393"/>
    <w:rsid w:val="00CC13F2"/>
    <w:rsid w:val="00CC307A"/>
    <w:rsid w:val="00CC498D"/>
    <w:rsid w:val="00CC4EE1"/>
    <w:rsid w:val="00CC5108"/>
    <w:rsid w:val="00CC5BEB"/>
    <w:rsid w:val="00CC7745"/>
    <w:rsid w:val="00CD0AD0"/>
    <w:rsid w:val="00CD10A1"/>
    <w:rsid w:val="00CD2143"/>
    <w:rsid w:val="00CD3699"/>
    <w:rsid w:val="00CD7241"/>
    <w:rsid w:val="00CE155F"/>
    <w:rsid w:val="00CE1B7E"/>
    <w:rsid w:val="00CE3655"/>
    <w:rsid w:val="00CE3AF2"/>
    <w:rsid w:val="00CE6685"/>
    <w:rsid w:val="00CF0D9B"/>
    <w:rsid w:val="00CF15F6"/>
    <w:rsid w:val="00CF2509"/>
    <w:rsid w:val="00CF44C5"/>
    <w:rsid w:val="00CF713C"/>
    <w:rsid w:val="00CF7AD5"/>
    <w:rsid w:val="00D03664"/>
    <w:rsid w:val="00D0424D"/>
    <w:rsid w:val="00D04A36"/>
    <w:rsid w:val="00D057EA"/>
    <w:rsid w:val="00D07FEE"/>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27786"/>
    <w:rsid w:val="00D33840"/>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4CA"/>
    <w:rsid w:val="00D84676"/>
    <w:rsid w:val="00D84A2F"/>
    <w:rsid w:val="00D85031"/>
    <w:rsid w:val="00D85F19"/>
    <w:rsid w:val="00D85FEA"/>
    <w:rsid w:val="00D8754C"/>
    <w:rsid w:val="00D87EC9"/>
    <w:rsid w:val="00D91D47"/>
    <w:rsid w:val="00D92006"/>
    <w:rsid w:val="00D94E0F"/>
    <w:rsid w:val="00D94E4E"/>
    <w:rsid w:val="00D950CC"/>
    <w:rsid w:val="00D97000"/>
    <w:rsid w:val="00DA000C"/>
    <w:rsid w:val="00DA10F2"/>
    <w:rsid w:val="00DA20EE"/>
    <w:rsid w:val="00DA442B"/>
    <w:rsid w:val="00DA6A32"/>
    <w:rsid w:val="00DA6D71"/>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228E"/>
    <w:rsid w:val="00DE3365"/>
    <w:rsid w:val="00DE39BD"/>
    <w:rsid w:val="00DE3C75"/>
    <w:rsid w:val="00DE5625"/>
    <w:rsid w:val="00DE573D"/>
    <w:rsid w:val="00DE58D9"/>
    <w:rsid w:val="00DF0141"/>
    <w:rsid w:val="00DF0E38"/>
    <w:rsid w:val="00DF143A"/>
    <w:rsid w:val="00DF2B36"/>
    <w:rsid w:val="00DF2FB3"/>
    <w:rsid w:val="00DF52A8"/>
    <w:rsid w:val="00DF619B"/>
    <w:rsid w:val="00DF61F9"/>
    <w:rsid w:val="00DF6254"/>
    <w:rsid w:val="00E0548A"/>
    <w:rsid w:val="00E056FD"/>
    <w:rsid w:val="00E06711"/>
    <w:rsid w:val="00E07AF0"/>
    <w:rsid w:val="00E13222"/>
    <w:rsid w:val="00E132BC"/>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8023A"/>
    <w:rsid w:val="00E816DC"/>
    <w:rsid w:val="00E83F8B"/>
    <w:rsid w:val="00E84F60"/>
    <w:rsid w:val="00E90829"/>
    <w:rsid w:val="00E91B62"/>
    <w:rsid w:val="00E9325B"/>
    <w:rsid w:val="00E95504"/>
    <w:rsid w:val="00E95F93"/>
    <w:rsid w:val="00E97568"/>
    <w:rsid w:val="00EA0CC6"/>
    <w:rsid w:val="00EA55D1"/>
    <w:rsid w:val="00EB0E93"/>
    <w:rsid w:val="00EB1778"/>
    <w:rsid w:val="00EB31D1"/>
    <w:rsid w:val="00EB3BAC"/>
    <w:rsid w:val="00EB6B9F"/>
    <w:rsid w:val="00EB6E37"/>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41"/>
    <w:rsid w:val="00F116C9"/>
    <w:rsid w:val="00F218A1"/>
    <w:rsid w:val="00F21A30"/>
    <w:rsid w:val="00F22325"/>
    <w:rsid w:val="00F2242F"/>
    <w:rsid w:val="00F22470"/>
    <w:rsid w:val="00F241A5"/>
    <w:rsid w:val="00F276BD"/>
    <w:rsid w:val="00F325C3"/>
    <w:rsid w:val="00F32740"/>
    <w:rsid w:val="00F339C4"/>
    <w:rsid w:val="00F34FD2"/>
    <w:rsid w:val="00F36061"/>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08F"/>
    <w:rsid w:val="00F72607"/>
    <w:rsid w:val="00F76CDD"/>
    <w:rsid w:val="00F77681"/>
    <w:rsid w:val="00F806D4"/>
    <w:rsid w:val="00F81057"/>
    <w:rsid w:val="00F81842"/>
    <w:rsid w:val="00F8243C"/>
    <w:rsid w:val="00F84B8D"/>
    <w:rsid w:val="00F86CCD"/>
    <w:rsid w:val="00F87F40"/>
    <w:rsid w:val="00F90A4A"/>
    <w:rsid w:val="00F90DED"/>
    <w:rsid w:val="00F938D8"/>
    <w:rsid w:val="00F938DC"/>
    <w:rsid w:val="00F9396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6047"/>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9148C2F5-A2AC-4C3B-BF3D-C64083684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4874</TotalTime>
  <Pages>1</Pages>
  <Words>5813</Words>
  <Characters>33139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65</cp:revision>
  <cp:lastPrinted>2017-02-28T13:43:00Z</cp:lastPrinted>
  <dcterms:created xsi:type="dcterms:W3CDTF">2015-10-31T15:47:00Z</dcterms:created>
  <dcterms:modified xsi:type="dcterms:W3CDTF">2017-02-28T13:43:00Z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