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60CF78" w14:textId="77777777" w:rsidR="00EB083D" w:rsidRDefault="00EB083D" w:rsidP="00EB083D">
      <w:pPr>
        <w:pStyle w:val="Heading2"/>
      </w:pPr>
      <w:bookmarkStart w:id="0" w:name="_GoBack"/>
      <w:bookmarkEnd w:id="0"/>
      <w:r>
        <w:t>Leverage the Power BI Integration with R</w:t>
      </w:r>
    </w:p>
    <w:p w14:paraId="0D0400EF" w14:textId="77777777" w:rsidR="00EB083D" w:rsidRPr="005C7841" w:rsidRDefault="00EB083D" w:rsidP="00EB083D">
      <w:pPr>
        <w:pStyle w:val="LabExerciseCallout"/>
      </w:pPr>
      <w:r w:rsidRPr="005C7841">
        <w:rPr>
          <w:b/>
        </w:rPr>
        <w:t>Lab Time</w:t>
      </w:r>
      <w:r w:rsidRPr="005C7841">
        <w:t xml:space="preserve">: </w:t>
      </w:r>
      <w:r>
        <w:t>60</w:t>
      </w:r>
      <w:r w:rsidRPr="005C7841">
        <w:t xml:space="preserve"> minutes</w:t>
      </w:r>
    </w:p>
    <w:p w14:paraId="6DA48CF4" w14:textId="7D0518D4" w:rsidR="00EB083D" w:rsidRPr="005C7841" w:rsidRDefault="00EB083D" w:rsidP="00EB083D">
      <w:pPr>
        <w:pStyle w:val="LabExerciseCallout"/>
      </w:pPr>
      <w:r w:rsidRPr="005C7841">
        <w:rPr>
          <w:b/>
        </w:rPr>
        <w:t>Lab Folder</w:t>
      </w:r>
      <w:r w:rsidRPr="005C7841">
        <w:t xml:space="preserve">: </w:t>
      </w:r>
      <w:r>
        <w:t>C:\Student\Modules\</w:t>
      </w:r>
      <w:r w:rsidRPr="00EB083D">
        <w:t xml:space="preserve"> 07_IntroToR</w:t>
      </w:r>
      <w:r>
        <w:t>\Lab</w:t>
      </w:r>
    </w:p>
    <w:p w14:paraId="5CC050B5" w14:textId="77777777" w:rsidR="00EB083D" w:rsidRDefault="00EB083D" w:rsidP="00EB083D">
      <w:pPr>
        <w:pStyle w:val="LabExerciseCallout"/>
      </w:pPr>
      <w:r w:rsidRPr="005C7841">
        <w:rPr>
          <w:b/>
        </w:rPr>
        <w:t>Lab Overview</w:t>
      </w:r>
      <w:r w:rsidRPr="005C7841">
        <w:t>:</w:t>
      </w:r>
      <w:r>
        <w:rPr>
          <w:rFonts w:cs="Arial"/>
          <w:lang w:val="en"/>
        </w:rPr>
        <w:t xml:space="preserve"> This set of lab exercises has been designed to get you up and running with the R data analytic platform and also to get you started with integrating R scripts into the projects you create with Power BI Desktop</w:t>
      </w:r>
      <w:r>
        <w:t xml:space="preserve">. You will begin by installing Microsoft R Open to configure your Windows PC with the R platform. Next, you will install a free version of the R development environment named </w:t>
      </w:r>
      <w:proofErr w:type="spellStart"/>
      <w:r>
        <w:t>RStudio</w:t>
      </w:r>
      <w:proofErr w:type="spellEnd"/>
      <w:r>
        <w:t xml:space="preserve"> so that you can become familiar with this popular tool which makes it much easier to write, test and debug scripts written in the R programming language. After that, you will begin to work with R scripts inside a Power BI Desktop project. First, you will learn how to create a query in Power BI Desktop that uses an R scripts as its underlying data source. After that, you will learn how to write R code inside R script visuals which make it possible to generate advanced charts and graphs in a Power BI report.</w:t>
      </w:r>
    </w:p>
    <w:p w14:paraId="58E50CBD" w14:textId="77777777" w:rsidR="00EB083D" w:rsidRPr="00AB0146" w:rsidRDefault="00EB083D" w:rsidP="00EB083D">
      <w:pPr>
        <w:pStyle w:val="Heading3"/>
      </w:pPr>
      <w:r>
        <w:t xml:space="preserve">Exercise 1: Install Microsoft R Open and </w:t>
      </w:r>
      <w:proofErr w:type="spellStart"/>
      <w:r>
        <w:t>RStudio</w:t>
      </w:r>
      <w:proofErr w:type="spellEnd"/>
    </w:p>
    <w:p w14:paraId="66269875" w14:textId="77777777" w:rsidR="00EB083D" w:rsidRDefault="00EB083D" w:rsidP="00EB083D">
      <w:pPr>
        <w:pStyle w:val="LabExerciseLeadIn"/>
      </w:pPr>
      <w:r>
        <w:t xml:space="preserve">In this exercise you will install the required software to begin working with R. You will start by installing Microsoft R Open which will configure your PC with Microsoft’s version of the R analytics platform. After that, you will install the </w:t>
      </w:r>
      <w:proofErr w:type="spellStart"/>
      <w:r>
        <w:t>RStudio</w:t>
      </w:r>
      <w:proofErr w:type="spellEnd"/>
      <w:r>
        <w:t xml:space="preserve"> development environment.</w:t>
      </w:r>
    </w:p>
    <w:p w14:paraId="71B3AC9F" w14:textId="77777777" w:rsidR="00EB083D" w:rsidRDefault="00EB083D" w:rsidP="00EB083D">
      <w:pPr>
        <w:pStyle w:val="LabStepNumbered"/>
        <w:numPr>
          <w:ilvl w:val="0"/>
          <w:numId w:val="7"/>
        </w:numPr>
      </w:pPr>
      <w:r>
        <w:t>Install Microsoft R Open.</w:t>
      </w:r>
    </w:p>
    <w:p w14:paraId="14F25417" w14:textId="77777777" w:rsidR="00EB083D" w:rsidRDefault="00EB083D" w:rsidP="00EB083D">
      <w:pPr>
        <w:pStyle w:val="LabStepNumberedLevel2"/>
        <w:numPr>
          <w:ilvl w:val="1"/>
          <w:numId w:val="7"/>
        </w:numPr>
      </w:pPr>
      <w:r>
        <w:t>Using the browser, navigate to Microsoft Open R Download page located at the following URL.</w:t>
      </w:r>
    </w:p>
    <w:p w14:paraId="2F90A171" w14:textId="77777777" w:rsidR="00EB083D" w:rsidRDefault="00FB5C8A" w:rsidP="00EB083D">
      <w:pPr>
        <w:pStyle w:val="LabStepCodeBlockLevel2"/>
      </w:pPr>
      <w:hyperlink r:id="rId12" w:history="1">
        <w:r w:rsidR="00EB083D" w:rsidRPr="00BA6385">
          <w:rPr>
            <w:rStyle w:val="Hyperlink"/>
          </w:rPr>
          <w:t>https://mran.microsoft.com/download/</w:t>
        </w:r>
      </w:hyperlink>
    </w:p>
    <w:p w14:paraId="5A8E3089" w14:textId="77777777" w:rsidR="00EB083D" w:rsidRDefault="00EB083D" w:rsidP="00EB083D">
      <w:pPr>
        <w:pStyle w:val="LabStepNumberedLevel2"/>
        <w:numPr>
          <w:ilvl w:val="1"/>
          <w:numId w:val="7"/>
        </w:numPr>
      </w:pPr>
      <w:r>
        <w:t xml:space="preserve">Locate and click on the </w:t>
      </w:r>
      <w:r w:rsidRPr="00AA311E">
        <w:rPr>
          <w:b/>
        </w:rPr>
        <w:t>R Open / MKL</w:t>
      </w:r>
      <w:r>
        <w:t xml:space="preserve"> button for the Windows platform to download the MSI installation file.</w:t>
      </w:r>
    </w:p>
    <w:p w14:paraId="1BE8D25C" w14:textId="77777777" w:rsidR="00EB083D" w:rsidRDefault="00EB083D" w:rsidP="00EB083D">
      <w:pPr>
        <w:pStyle w:val="LabStepScreenshotLevel2"/>
      </w:pPr>
      <w:r>
        <w:drawing>
          <wp:inline distT="0" distB="0" distL="0" distR="0" wp14:anchorId="53394912" wp14:editId="57B50D08">
            <wp:extent cx="3118170" cy="952774"/>
            <wp:effectExtent l="19050" t="19050" r="2540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1997" cy="963110"/>
                    </a:xfrm>
                    <a:prstGeom prst="rect">
                      <a:avLst/>
                    </a:prstGeom>
                    <a:noFill/>
                    <a:ln>
                      <a:solidFill>
                        <a:schemeClr val="tx1">
                          <a:lumMod val="50000"/>
                          <a:lumOff val="50000"/>
                        </a:schemeClr>
                      </a:solidFill>
                    </a:ln>
                  </pic:spPr>
                </pic:pic>
              </a:graphicData>
            </a:graphic>
          </wp:inline>
        </w:drawing>
      </w:r>
    </w:p>
    <w:p w14:paraId="4DDADE0D" w14:textId="77777777" w:rsidR="00EB083D" w:rsidRDefault="00EB083D" w:rsidP="00EB083D">
      <w:pPr>
        <w:pStyle w:val="LabExerciseCallout"/>
      </w:pPr>
      <w:r>
        <w:t>Note that Microsoft R Open is only available for 64-bit platform. If you are running a 32-bit version of Windows you will not be able to install Microsoft R Open. However, you can install a 32-bit version of R from t</w:t>
      </w:r>
      <w:r w:rsidRPr="009C1446">
        <w:t>he Comprehensive R Archive Network</w:t>
      </w:r>
      <w:r>
        <w:t xml:space="preserve"> (CRAN). Navigate to the page at </w:t>
      </w:r>
      <w:hyperlink r:id="rId14" w:history="1">
        <w:r w:rsidRPr="00DD59DE">
          <w:rPr>
            <w:rStyle w:val="Hyperlink"/>
          </w:rPr>
          <w:t>https://cran.r-project.org/</w:t>
        </w:r>
      </w:hyperlink>
      <w:r>
        <w:t xml:space="preserve"> for instructions to install a 32-bit version of R.</w:t>
      </w:r>
    </w:p>
    <w:p w14:paraId="60856F43" w14:textId="77777777" w:rsidR="00EB083D" w:rsidRDefault="00EB083D" w:rsidP="00EB083D">
      <w:pPr>
        <w:pStyle w:val="LabStepNumberedLevel2"/>
        <w:numPr>
          <w:ilvl w:val="1"/>
          <w:numId w:val="7"/>
        </w:numPr>
      </w:pPr>
      <w:r>
        <w:t xml:space="preserve">If prompted to save the Microsoft Open R MSI installation file, click </w:t>
      </w:r>
      <w:r w:rsidRPr="009D19C2">
        <w:rPr>
          <w:b/>
        </w:rPr>
        <w:t>Save</w:t>
      </w:r>
      <w:r>
        <w:t>.</w:t>
      </w:r>
    </w:p>
    <w:p w14:paraId="7A0A55AC" w14:textId="77777777" w:rsidR="00EB083D" w:rsidRDefault="00EB083D" w:rsidP="00EB083D">
      <w:pPr>
        <w:pStyle w:val="LabStepScreenshotLevel2"/>
      </w:pPr>
      <w:r>
        <w:drawing>
          <wp:inline distT="0" distB="0" distL="0" distR="0" wp14:anchorId="57C1CF69" wp14:editId="413ED160">
            <wp:extent cx="4600575" cy="274757"/>
            <wp:effectExtent l="19050" t="19050" r="952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52208" cy="283813"/>
                    </a:xfrm>
                    <a:prstGeom prst="rect">
                      <a:avLst/>
                    </a:prstGeom>
                    <a:noFill/>
                    <a:ln>
                      <a:solidFill>
                        <a:schemeClr val="tx1">
                          <a:lumMod val="50000"/>
                          <a:lumOff val="50000"/>
                        </a:schemeClr>
                      </a:solidFill>
                    </a:ln>
                  </pic:spPr>
                </pic:pic>
              </a:graphicData>
            </a:graphic>
          </wp:inline>
        </w:drawing>
      </w:r>
    </w:p>
    <w:p w14:paraId="79859CBE" w14:textId="77777777" w:rsidR="00EB083D" w:rsidRDefault="00EB083D" w:rsidP="00EB083D">
      <w:pPr>
        <w:pStyle w:val="LabStepNumberedLevel2"/>
        <w:numPr>
          <w:ilvl w:val="1"/>
          <w:numId w:val="7"/>
        </w:numPr>
      </w:pPr>
      <w:r>
        <w:t xml:space="preserve">After the Microsoft Open R MSI installation file has downloaded, click the </w:t>
      </w:r>
      <w:r w:rsidRPr="00AA311E">
        <w:rPr>
          <w:b/>
        </w:rPr>
        <w:t>Run</w:t>
      </w:r>
      <w:r>
        <w:t xml:space="preserve"> button to begin the installation.</w:t>
      </w:r>
    </w:p>
    <w:p w14:paraId="15DB2F92" w14:textId="77777777" w:rsidR="00EB083D" w:rsidRDefault="00EB083D" w:rsidP="00EB083D">
      <w:pPr>
        <w:pStyle w:val="LabStepScreenshotLevel2"/>
      </w:pPr>
      <w:r>
        <w:drawing>
          <wp:inline distT="0" distB="0" distL="0" distR="0" wp14:anchorId="21F32EBD" wp14:editId="0954BA7E">
            <wp:extent cx="4581525" cy="222713"/>
            <wp:effectExtent l="19050" t="19050" r="952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89750" cy="232835"/>
                    </a:xfrm>
                    <a:prstGeom prst="rect">
                      <a:avLst/>
                    </a:prstGeom>
                    <a:noFill/>
                    <a:ln>
                      <a:solidFill>
                        <a:schemeClr val="tx1">
                          <a:lumMod val="50000"/>
                          <a:lumOff val="50000"/>
                        </a:schemeClr>
                      </a:solidFill>
                    </a:ln>
                  </pic:spPr>
                </pic:pic>
              </a:graphicData>
            </a:graphic>
          </wp:inline>
        </w:drawing>
      </w:r>
    </w:p>
    <w:p w14:paraId="14BCA1F9" w14:textId="77777777" w:rsidR="00EB083D" w:rsidRDefault="00EB083D" w:rsidP="00EB083D">
      <w:pPr>
        <w:pStyle w:val="LabStepNumberedLevel2"/>
        <w:numPr>
          <w:ilvl w:val="1"/>
          <w:numId w:val="7"/>
        </w:numPr>
      </w:pPr>
      <w:r>
        <w:t xml:space="preserve">When you see the </w:t>
      </w:r>
      <w:r w:rsidRPr="005D3107">
        <w:rPr>
          <w:b/>
        </w:rPr>
        <w:t>Welcome</w:t>
      </w:r>
      <w:r>
        <w:t xml:space="preserve"> page of the Microsoft R Open Setup Wizard, click </w:t>
      </w:r>
      <w:r w:rsidRPr="0098775A">
        <w:rPr>
          <w:b/>
        </w:rPr>
        <w:t>Next</w:t>
      </w:r>
      <w:r>
        <w:t xml:space="preserve"> to continue.</w:t>
      </w:r>
    </w:p>
    <w:p w14:paraId="239E8E32" w14:textId="77777777" w:rsidR="00EB083D" w:rsidRDefault="00EB083D" w:rsidP="00EB083D">
      <w:pPr>
        <w:pStyle w:val="LabStepScreenshotLevel2"/>
      </w:pPr>
      <w:r>
        <w:lastRenderedPageBreak/>
        <w:drawing>
          <wp:inline distT="0" distB="0" distL="0" distR="0" wp14:anchorId="12831F3C" wp14:editId="4B5201C2">
            <wp:extent cx="2966136" cy="2318197"/>
            <wp:effectExtent l="19050" t="19050" r="24765"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4146" cy="2386981"/>
                    </a:xfrm>
                    <a:prstGeom prst="rect">
                      <a:avLst/>
                    </a:prstGeom>
                    <a:ln w="6350">
                      <a:solidFill>
                        <a:schemeClr val="tx1"/>
                      </a:solidFill>
                    </a:ln>
                  </pic:spPr>
                </pic:pic>
              </a:graphicData>
            </a:graphic>
          </wp:inline>
        </w:drawing>
      </w:r>
    </w:p>
    <w:p w14:paraId="14C1EB9C" w14:textId="77777777" w:rsidR="00EB083D" w:rsidRDefault="00EB083D" w:rsidP="00EB083D">
      <w:pPr>
        <w:pStyle w:val="LabStepNumberedLevel2"/>
      </w:pPr>
      <w:r>
        <w:t xml:space="preserve">On the </w:t>
      </w:r>
      <w:r w:rsidRPr="00AA311E">
        <w:rPr>
          <w:b/>
        </w:rPr>
        <w:t>Licensing Information</w:t>
      </w:r>
      <w:r>
        <w:t xml:space="preserve"> page, check the </w:t>
      </w:r>
      <w:r w:rsidRPr="00AA311E">
        <w:rPr>
          <w:b/>
          <w:i/>
        </w:rPr>
        <w:t>I acknowledge</w:t>
      </w:r>
      <w:r>
        <w:t xml:space="preserve"> checkbox and then click </w:t>
      </w:r>
      <w:r w:rsidRPr="00AA311E">
        <w:rPr>
          <w:b/>
        </w:rPr>
        <w:t>Next</w:t>
      </w:r>
      <w:r>
        <w:t xml:space="preserve"> to continue.</w:t>
      </w:r>
    </w:p>
    <w:p w14:paraId="6E78722C" w14:textId="77777777" w:rsidR="00EB083D" w:rsidRDefault="00EB083D" w:rsidP="00EB083D">
      <w:pPr>
        <w:pStyle w:val="LabStepScreenshotLevel2"/>
      </w:pPr>
      <w:r>
        <w:drawing>
          <wp:inline distT="0" distB="0" distL="0" distR="0" wp14:anchorId="241A5BD3" wp14:editId="22417A28">
            <wp:extent cx="2936383" cy="2294940"/>
            <wp:effectExtent l="19050" t="19050" r="1651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2978" cy="2331357"/>
                    </a:xfrm>
                    <a:prstGeom prst="rect">
                      <a:avLst/>
                    </a:prstGeom>
                    <a:ln>
                      <a:solidFill>
                        <a:schemeClr val="tx1"/>
                      </a:solidFill>
                    </a:ln>
                  </pic:spPr>
                </pic:pic>
              </a:graphicData>
            </a:graphic>
          </wp:inline>
        </w:drawing>
      </w:r>
    </w:p>
    <w:p w14:paraId="1DC0EC29" w14:textId="77777777" w:rsidR="00EB083D" w:rsidRDefault="00EB083D" w:rsidP="00EB083D">
      <w:pPr>
        <w:pStyle w:val="LabStepNumberedLevel2"/>
      </w:pPr>
      <w:r>
        <w:t xml:space="preserve">On the </w:t>
      </w:r>
      <w:r>
        <w:rPr>
          <w:b/>
        </w:rPr>
        <w:t>Install Math Kernel Library</w:t>
      </w:r>
      <w:r>
        <w:t xml:space="preserve"> page, leave the checkbox checked and click </w:t>
      </w:r>
      <w:r w:rsidRPr="00AA311E">
        <w:rPr>
          <w:b/>
        </w:rPr>
        <w:t>Next</w:t>
      </w:r>
      <w:r>
        <w:t xml:space="preserve"> to continue.</w:t>
      </w:r>
    </w:p>
    <w:p w14:paraId="0D30A336" w14:textId="77777777" w:rsidR="00EB083D" w:rsidRDefault="00EB083D" w:rsidP="00EB083D">
      <w:pPr>
        <w:pStyle w:val="LabStepScreenshotLevel2"/>
      </w:pPr>
      <w:r>
        <w:drawing>
          <wp:inline distT="0" distB="0" distL="0" distR="0" wp14:anchorId="44F81577" wp14:editId="7C5C5443">
            <wp:extent cx="3000777" cy="2345267"/>
            <wp:effectExtent l="19050" t="19050" r="2857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1803" cy="2385146"/>
                    </a:xfrm>
                    <a:prstGeom prst="rect">
                      <a:avLst/>
                    </a:prstGeom>
                    <a:ln>
                      <a:solidFill>
                        <a:schemeClr val="tx1"/>
                      </a:solidFill>
                    </a:ln>
                  </pic:spPr>
                </pic:pic>
              </a:graphicData>
            </a:graphic>
          </wp:inline>
        </w:drawing>
      </w:r>
    </w:p>
    <w:p w14:paraId="1DF1F894" w14:textId="77777777" w:rsidR="00EB083D" w:rsidRDefault="00EB083D" w:rsidP="00EB083D">
      <w:pPr>
        <w:pStyle w:val="LabStepNumberedLevel2"/>
      </w:pPr>
      <w:r>
        <w:t xml:space="preserve">On the </w:t>
      </w:r>
      <w:r w:rsidRPr="00AA311E">
        <w:rPr>
          <w:b/>
        </w:rPr>
        <w:t>MKL</w:t>
      </w:r>
      <w:r>
        <w:t xml:space="preserve"> </w:t>
      </w:r>
      <w:r w:rsidRPr="00AA311E">
        <w:rPr>
          <w:b/>
        </w:rPr>
        <w:t>Licensing Information</w:t>
      </w:r>
      <w:r>
        <w:t xml:space="preserve"> page, check the </w:t>
      </w:r>
      <w:r w:rsidRPr="00AA311E">
        <w:rPr>
          <w:b/>
          <w:i/>
        </w:rPr>
        <w:t>I accept</w:t>
      </w:r>
      <w:r>
        <w:t xml:space="preserve"> checkbox and then click </w:t>
      </w:r>
      <w:r w:rsidRPr="00AA311E">
        <w:rPr>
          <w:b/>
        </w:rPr>
        <w:t>Next</w:t>
      </w:r>
      <w:r>
        <w:t xml:space="preserve"> to continue.</w:t>
      </w:r>
    </w:p>
    <w:p w14:paraId="66DA14D0" w14:textId="77777777" w:rsidR="00EB083D" w:rsidRDefault="00EB083D" w:rsidP="00EB083D">
      <w:pPr>
        <w:pStyle w:val="LabStepScreenshotLevel2"/>
      </w:pPr>
      <w:r>
        <w:lastRenderedPageBreak/>
        <w:drawing>
          <wp:inline distT="0" distB="0" distL="0" distR="0" wp14:anchorId="7D198CF7" wp14:editId="5841DF08">
            <wp:extent cx="2717442" cy="2123826"/>
            <wp:effectExtent l="19050" t="19050" r="2603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0529" cy="2149685"/>
                    </a:xfrm>
                    <a:prstGeom prst="rect">
                      <a:avLst/>
                    </a:prstGeom>
                    <a:ln>
                      <a:solidFill>
                        <a:schemeClr val="tx1"/>
                      </a:solidFill>
                    </a:ln>
                  </pic:spPr>
                </pic:pic>
              </a:graphicData>
            </a:graphic>
          </wp:inline>
        </w:drawing>
      </w:r>
    </w:p>
    <w:p w14:paraId="575D619A" w14:textId="77777777" w:rsidR="00EB083D" w:rsidRDefault="00EB083D" w:rsidP="00EB083D">
      <w:pPr>
        <w:pStyle w:val="LabStepNumberedLevel2"/>
      </w:pPr>
      <w:r>
        <w:t xml:space="preserve">On the </w:t>
      </w:r>
      <w:r>
        <w:rPr>
          <w:b/>
        </w:rPr>
        <w:t>Destination Folder</w:t>
      </w:r>
      <w:r>
        <w:t xml:space="preserve"> page, accept the defaults and click </w:t>
      </w:r>
      <w:r w:rsidRPr="00AA311E">
        <w:rPr>
          <w:b/>
        </w:rPr>
        <w:t>Next</w:t>
      </w:r>
      <w:r>
        <w:t xml:space="preserve"> to continue.</w:t>
      </w:r>
    </w:p>
    <w:p w14:paraId="34763C52" w14:textId="77777777" w:rsidR="00EB083D" w:rsidRDefault="00EB083D" w:rsidP="00EB083D">
      <w:pPr>
        <w:pStyle w:val="LabStepScreenshotLevel2"/>
      </w:pPr>
      <w:r>
        <w:drawing>
          <wp:inline distT="0" distB="0" distL="0" distR="0" wp14:anchorId="7216271F" wp14:editId="56E7BBB5">
            <wp:extent cx="2834312" cy="2215166"/>
            <wp:effectExtent l="19050" t="19050" r="23495"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1619" cy="2236508"/>
                    </a:xfrm>
                    <a:prstGeom prst="rect">
                      <a:avLst/>
                    </a:prstGeom>
                    <a:ln>
                      <a:solidFill>
                        <a:schemeClr val="tx1"/>
                      </a:solidFill>
                    </a:ln>
                  </pic:spPr>
                </pic:pic>
              </a:graphicData>
            </a:graphic>
          </wp:inline>
        </w:drawing>
      </w:r>
    </w:p>
    <w:p w14:paraId="36F4D46E" w14:textId="77777777" w:rsidR="00EB083D" w:rsidRDefault="00EB083D" w:rsidP="00EB083D">
      <w:pPr>
        <w:pStyle w:val="LabStepNumberedLevel2"/>
      </w:pPr>
      <w:r>
        <w:t xml:space="preserve">On the </w:t>
      </w:r>
      <w:r>
        <w:rPr>
          <w:b/>
        </w:rPr>
        <w:t xml:space="preserve">Ready to Install Microsoft R Open </w:t>
      </w:r>
      <w:r>
        <w:t xml:space="preserve">page, click </w:t>
      </w:r>
      <w:r>
        <w:rPr>
          <w:b/>
        </w:rPr>
        <w:t xml:space="preserve">Install </w:t>
      </w:r>
      <w:r>
        <w:t>to begin the installation.</w:t>
      </w:r>
    </w:p>
    <w:p w14:paraId="6986541A" w14:textId="77777777" w:rsidR="00EB083D" w:rsidRDefault="00EB083D" w:rsidP="00EB083D">
      <w:pPr>
        <w:pStyle w:val="LabStepScreenshotLevel2"/>
      </w:pPr>
      <w:r>
        <w:drawing>
          <wp:inline distT="0" distB="0" distL="0" distR="0" wp14:anchorId="1318FAE1" wp14:editId="405D4156">
            <wp:extent cx="3116687" cy="2435857"/>
            <wp:effectExtent l="19050" t="19050" r="2667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8818" cy="2453153"/>
                    </a:xfrm>
                    <a:prstGeom prst="rect">
                      <a:avLst/>
                    </a:prstGeom>
                    <a:ln>
                      <a:solidFill>
                        <a:schemeClr val="tx1"/>
                      </a:solidFill>
                    </a:ln>
                  </pic:spPr>
                </pic:pic>
              </a:graphicData>
            </a:graphic>
          </wp:inline>
        </w:drawing>
      </w:r>
    </w:p>
    <w:p w14:paraId="615568F9" w14:textId="77777777" w:rsidR="00EB083D" w:rsidRDefault="00EB083D" w:rsidP="00EB083D">
      <w:pPr>
        <w:pStyle w:val="LabStepNumberedLevel2"/>
      </w:pPr>
      <w:r>
        <w:t xml:space="preserve">Wait until you see the </w:t>
      </w:r>
      <w:r w:rsidRPr="003A2311">
        <w:rPr>
          <w:b/>
        </w:rPr>
        <w:t>Completed the Microsoft R Open Setup Wizard</w:t>
      </w:r>
      <w:r>
        <w:t xml:space="preserve"> dialog.</w:t>
      </w:r>
    </w:p>
    <w:p w14:paraId="24A8F824" w14:textId="77777777" w:rsidR="00EB083D" w:rsidRDefault="00EB083D" w:rsidP="00EB083D">
      <w:pPr>
        <w:pStyle w:val="LabStepNumberedLevel2"/>
      </w:pPr>
      <w:r>
        <w:t xml:space="preserve">Click the </w:t>
      </w:r>
      <w:r w:rsidRPr="003A2311">
        <w:rPr>
          <w:b/>
        </w:rPr>
        <w:t>Finish</w:t>
      </w:r>
      <w:r>
        <w:t xml:space="preserve"> button to complete the installation.</w:t>
      </w:r>
    </w:p>
    <w:p w14:paraId="01445533" w14:textId="77777777" w:rsidR="00EB083D" w:rsidRDefault="00EB083D" w:rsidP="00EB083D">
      <w:pPr>
        <w:pStyle w:val="LabStepScreenshotLevel2"/>
      </w:pPr>
      <w:r>
        <w:lastRenderedPageBreak/>
        <w:drawing>
          <wp:inline distT="0" distB="0" distL="0" distR="0" wp14:anchorId="54A0518A" wp14:editId="2564F80C">
            <wp:extent cx="2811312" cy="2197191"/>
            <wp:effectExtent l="19050" t="19050" r="2730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1926" cy="2213302"/>
                    </a:xfrm>
                    <a:prstGeom prst="rect">
                      <a:avLst/>
                    </a:prstGeom>
                    <a:ln>
                      <a:solidFill>
                        <a:schemeClr val="tx1"/>
                      </a:solidFill>
                    </a:ln>
                  </pic:spPr>
                </pic:pic>
              </a:graphicData>
            </a:graphic>
          </wp:inline>
        </w:drawing>
      </w:r>
    </w:p>
    <w:p w14:paraId="35852A05" w14:textId="77777777" w:rsidR="00EB083D" w:rsidRDefault="00EB083D" w:rsidP="00EB083D">
      <w:pPr>
        <w:pStyle w:val="LabStepNumberedLevel2"/>
        <w:numPr>
          <w:ilvl w:val="1"/>
          <w:numId w:val="7"/>
        </w:numPr>
      </w:pPr>
      <w:r>
        <w:t xml:space="preserve">If prompted with a dialog to install the </w:t>
      </w:r>
      <w:r w:rsidRPr="007B0BA5">
        <w:rPr>
          <w:b/>
        </w:rPr>
        <w:t>Microsoft Visual C++ 2015 Redistributable</w:t>
      </w:r>
      <w:r>
        <w:t xml:space="preserve">, check the </w:t>
      </w:r>
      <w:r w:rsidRPr="007B0BA5">
        <w:rPr>
          <w:b/>
          <w:i/>
        </w:rPr>
        <w:t>I agree</w:t>
      </w:r>
      <w:r>
        <w:t xml:space="preserve"> checkbox and then click the </w:t>
      </w:r>
      <w:r w:rsidRPr="007B0BA5">
        <w:rPr>
          <w:b/>
        </w:rPr>
        <w:t>Install</w:t>
      </w:r>
      <w:r>
        <w:t xml:space="preserve"> button. Wait until the installation is completed and then close the final dialog.</w:t>
      </w:r>
    </w:p>
    <w:p w14:paraId="50A9C6E7" w14:textId="77777777" w:rsidR="00EB083D" w:rsidRDefault="00EB083D" w:rsidP="00EB083D">
      <w:pPr>
        <w:pStyle w:val="LabStepScreenshotLevel2"/>
      </w:pPr>
      <w:r>
        <w:drawing>
          <wp:inline distT="0" distB="0" distL="0" distR="0" wp14:anchorId="2D8CA0D4" wp14:editId="0702AEE6">
            <wp:extent cx="2550466" cy="1571223"/>
            <wp:effectExtent l="19050" t="19050" r="2159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3899" cy="1597980"/>
                    </a:xfrm>
                    <a:prstGeom prst="rect">
                      <a:avLst/>
                    </a:prstGeom>
                    <a:noFill/>
                    <a:ln>
                      <a:solidFill>
                        <a:schemeClr val="tx1"/>
                      </a:solidFill>
                    </a:ln>
                  </pic:spPr>
                </pic:pic>
              </a:graphicData>
            </a:graphic>
          </wp:inline>
        </w:drawing>
      </w:r>
    </w:p>
    <w:p w14:paraId="1C405CFE" w14:textId="77777777" w:rsidR="00EB083D" w:rsidRDefault="00EB083D" w:rsidP="00EB083D">
      <w:pPr>
        <w:pStyle w:val="LabStepNumbered"/>
        <w:numPr>
          <w:ilvl w:val="0"/>
          <w:numId w:val="7"/>
        </w:numPr>
      </w:pPr>
      <w:r>
        <w:t>Verify the R platform installation by executing R code in the Microsoft R Open Console Application.</w:t>
      </w:r>
    </w:p>
    <w:p w14:paraId="6C3C4447" w14:textId="77777777" w:rsidR="00EB083D" w:rsidRDefault="00EB083D" w:rsidP="00EB083D">
      <w:pPr>
        <w:pStyle w:val="LabStepNumberedLevel2"/>
        <w:numPr>
          <w:ilvl w:val="1"/>
          <w:numId w:val="7"/>
        </w:numPr>
      </w:pPr>
      <w:r>
        <w:t xml:space="preserve">Press </w:t>
      </w:r>
      <w:r w:rsidRPr="00A1676E">
        <w:rPr>
          <w:b/>
        </w:rPr>
        <w:t>Windows</w:t>
      </w:r>
      <w:r>
        <w:t xml:space="preserve"> key on the keyboard to display the Windows Start page.</w:t>
      </w:r>
    </w:p>
    <w:p w14:paraId="5F1446FC" w14:textId="77777777" w:rsidR="00EB083D" w:rsidRDefault="00EB083D" w:rsidP="00EB083D">
      <w:pPr>
        <w:pStyle w:val="LabStepNumberedLevel2"/>
        <w:numPr>
          <w:ilvl w:val="1"/>
          <w:numId w:val="7"/>
        </w:numPr>
      </w:pPr>
      <w:r>
        <w:t xml:space="preserve">Locate and click the start menu item for </w:t>
      </w:r>
      <w:r w:rsidRPr="00BD4D13">
        <w:rPr>
          <w:b/>
        </w:rPr>
        <w:t>Microsoft R Open</w:t>
      </w:r>
      <w:r>
        <w:t xml:space="preserve"> to launch the </w:t>
      </w:r>
      <w:proofErr w:type="spellStart"/>
      <w:r w:rsidRPr="00A1676E">
        <w:rPr>
          <w:b/>
        </w:rPr>
        <w:t>RGui</w:t>
      </w:r>
      <w:proofErr w:type="spellEnd"/>
      <w:r>
        <w:t xml:space="preserve"> console application.</w:t>
      </w:r>
    </w:p>
    <w:p w14:paraId="27F420AB" w14:textId="77777777" w:rsidR="00EB083D" w:rsidRDefault="00EB083D" w:rsidP="00EB083D">
      <w:pPr>
        <w:pStyle w:val="LabStepScreenshotLevel2"/>
      </w:pPr>
      <w:r>
        <w:drawing>
          <wp:inline distT="0" distB="0" distL="0" distR="0" wp14:anchorId="0CFC64C8" wp14:editId="49B2FB1D">
            <wp:extent cx="1939191" cy="2395470"/>
            <wp:effectExtent l="19050" t="19050" r="23495"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64237" cy="2426409"/>
                    </a:xfrm>
                    <a:prstGeom prst="rect">
                      <a:avLst/>
                    </a:prstGeom>
                    <a:noFill/>
                    <a:ln>
                      <a:solidFill>
                        <a:schemeClr val="tx1">
                          <a:lumMod val="50000"/>
                          <a:lumOff val="50000"/>
                        </a:schemeClr>
                      </a:solidFill>
                    </a:ln>
                  </pic:spPr>
                </pic:pic>
              </a:graphicData>
            </a:graphic>
          </wp:inline>
        </w:drawing>
      </w:r>
    </w:p>
    <w:p w14:paraId="5B9601E8" w14:textId="77777777" w:rsidR="00EB083D" w:rsidRDefault="00EB083D" w:rsidP="00EB083D">
      <w:pPr>
        <w:pStyle w:val="LabStepNumberedLevel2"/>
        <w:numPr>
          <w:ilvl w:val="1"/>
          <w:numId w:val="7"/>
        </w:numPr>
      </w:pPr>
      <w:r>
        <w:t xml:space="preserve">The </w:t>
      </w:r>
      <w:proofErr w:type="spellStart"/>
      <w:r w:rsidRPr="00A1676E">
        <w:rPr>
          <w:b/>
        </w:rPr>
        <w:t>RGui</w:t>
      </w:r>
      <w:proofErr w:type="spellEnd"/>
      <w:r>
        <w:t xml:space="preserve"> console application should launch and appear as it does in the following screenshot.</w:t>
      </w:r>
    </w:p>
    <w:p w14:paraId="24D40D8E" w14:textId="77777777" w:rsidR="00EB083D" w:rsidRDefault="00EB083D" w:rsidP="00EB083D">
      <w:pPr>
        <w:pStyle w:val="LabStepScreenshotLevel2"/>
      </w:pPr>
      <w:r>
        <w:lastRenderedPageBreak/>
        <w:drawing>
          <wp:inline distT="0" distB="0" distL="0" distR="0" wp14:anchorId="725852AF" wp14:editId="41690AE5">
            <wp:extent cx="4348334" cy="1756410"/>
            <wp:effectExtent l="19050" t="19050" r="14605"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r="36593" b="51242"/>
                    <a:stretch/>
                  </pic:blipFill>
                  <pic:spPr bwMode="auto">
                    <a:xfrm>
                      <a:off x="0" y="0"/>
                      <a:ext cx="4348403" cy="1756438"/>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618C61E" w14:textId="77777777" w:rsidR="00EB083D" w:rsidRDefault="00EB083D" w:rsidP="00EB083D">
      <w:pPr>
        <w:pStyle w:val="LabStepNumberedLevel2"/>
        <w:numPr>
          <w:ilvl w:val="1"/>
          <w:numId w:val="7"/>
        </w:numPr>
      </w:pPr>
      <w:r>
        <w:t>Using the mouse, click in the console windows where the cursor is so you can begin typing.</w:t>
      </w:r>
    </w:p>
    <w:p w14:paraId="2F755C51" w14:textId="77777777" w:rsidR="00EB083D" w:rsidRDefault="00EB083D" w:rsidP="00EB083D">
      <w:pPr>
        <w:pStyle w:val="LabStepScreenshotLevel2"/>
      </w:pPr>
      <w:r>
        <w:drawing>
          <wp:inline distT="0" distB="0" distL="0" distR="0" wp14:anchorId="75D3CED3" wp14:editId="59B27A79">
            <wp:extent cx="3295650" cy="773562"/>
            <wp:effectExtent l="19050" t="19050" r="1905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0063" cy="781639"/>
                    </a:xfrm>
                    <a:prstGeom prst="rect">
                      <a:avLst/>
                    </a:prstGeom>
                    <a:noFill/>
                    <a:ln>
                      <a:solidFill>
                        <a:schemeClr val="tx1"/>
                      </a:solidFill>
                    </a:ln>
                  </pic:spPr>
                </pic:pic>
              </a:graphicData>
            </a:graphic>
          </wp:inline>
        </w:drawing>
      </w:r>
    </w:p>
    <w:p w14:paraId="44636D29" w14:textId="77777777" w:rsidR="00EB083D" w:rsidRDefault="00EB083D" w:rsidP="00EB083D">
      <w:pPr>
        <w:pStyle w:val="LabStepNumberedLevel2"/>
        <w:numPr>
          <w:ilvl w:val="1"/>
          <w:numId w:val="7"/>
        </w:numPr>
      </w:pPr>
      <w:r>
        <w:t xml:space="preserve">Press the </w:t>
      </w:r>
      <w:r w:rsidRPr="00A9500D">
        <w:rPr>
          <w:b/>
        </w:rPr>
        <w:t>Ctrl + L</w:t>
      </w:r>
      <w:r>
        <w:t xml:space="preserve"> keyboard combination to clear the console.</w:t>
      </w:r>
    </w:p>
    <w:p w14:paraId="355FA0A7" w14:textId="77777777" w:rsidR="00EB083D" w:rsidRDefault="00EB083D" w:rsidP="00EB083D">
      <w:pPr>
        <w:pStyle w:val="LabStepNumberedLevel2"/>
        <w:numPr>
          <w:ilvl w:val="1"/>
          <w:numId w:val="7"/>
        </w:numPr>
      </w:pPr>
      <w:r>
        <w:t xml:space="preserve">Type the following statement into the console and then press </w:t>
      </w:r>
      <w:r w:rsidRPr="00BD4D13">
        <w:rPr>
          <w:b/>
        </w:rPr>
        <w:t>ENTER</w:t>
      </w:r>
      <w:r>
        <w:t>.</w:t>
      </w:r>
    </w:p>
    <w:p w14:paraId="30A2E995" w14:textId="77777777" w:rsidR="00EB083D" w:rsidRDefault="00EB083D" w:rsidP="00EB083D">
      <w:pPr>
        <w:pStyle w:val="LabStepCodeBlockLevel2"/>
      </w:pPr>
      <w:r>
        <w:t>message &lt;- "Hello world"</w:t>
      </w:r>
    </w:p>
    <w:p w14:paraId="74E7B478" w14:textId="77777777" w:rsidR="00EB083D" w:rsidRDefault="00EB083D" w:rsidP="00EB083D">
      <w:pPr>
        <w:pStyle w:val="LabStepNumberedLevel2"/>
        <w:numPr>
          <w:ilvl w:val="1"/>
          <w:numId w:val="7"/>
        </w:numPr>
      </w:pPr>
      <w:r>
        <w:t xml:space="preserve">Type the following statement into the console and then press </w:t>
      </w:r>
      <w:r w:rsidRPr="00BD4D13">
        <w:rPr>
          <w:b/>
        </w:rPr>
        <w:t>ENTER</w:t>
      </w:r>
      <w:r>
        <w:t>.</w:t>
      </w:r>
    </w:p>
    <w:p w14:paraId="78035A66" w14:textId="77777777" w:rsidR="00EB083D" w:rsidRDefault="00EB083D" w:rsidP="00EB083D">
      <w:pPr>
        <w:pStyle w:val="LabStepCodeBlockLevel2"/>
      </w:pPr>
      <w:r>
        <w:t>message</w:t>
      </w:r>
    </w:p>
    <w:p w14:paraId="33AFF02B" w14:textId="77777777" w:rsidR="00EB083D" w:rsidRDefault="00EB083D" w:rsidP="00EB083D">
      <w:pPr>
        <w:pStyle w:val="LabExerciseCallout"/>
      </w:pPr>
      <w:r>
        <w:t>Remember that the R programming language is case-sensitive. This example uses all lower case letters.</w:t>
      </w:r>
    </w:p>
    <w:p w14:paraId="7F9D77DC" w14:textId="77777777" w:rsidR="00EB083D" w:rsidRDefault="00EB083D" w:rsidP="00EB083D">
      <w:pPr>
        <w:pStyle w:val="LabStepNumberedLevel2"/>
      </w:pPr>
      <w:r>
        <w:t xml:space="preserve">You should see that the console returns the value of </w:t>
      </w:r>
      <w:r w:rsidRPr="00BD4D13">
        <w:rPr>
          <w:b/>
        </w:rPr>
        <w:t>[1] "Hello World"</w:t>
      </w:r>
      <w:r>
        <w:t xml:space="preserve"> which is a one-element string vector.</w:t>
      </w:r>
    </w:p>
    <w:p w14:paraId="570C35BF" w14:textId="77777777" w:rsidR="00EB083D" w:rsidRDefault="00EB083D" w:rsidP="00EB083D">
      <w:pPr>
        <w:pStyle w:val="LabStepScreenshotLevel2"/>
      </w:pPr>
      <w:r>
        <w:drawing>
          <wp:inline distT="0" distB="0" distL="0" distR="0" wp14:anchorId="2F115DAF" wp14:editId="4843C15D">
            <wp:extent cx="2628681" cy="1519707"/>
            <wp:effectExtent l="19050" t="19050" r="19685"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256" cy="1530446"/>
                    </a:xfrm>
                    <a:prstGeom prst="rect">
                      <a:avLst/>
                    </a:prstGeom>
                    <a:noFill/>
                    <a:ln>
                      <a:solidFill>
                        <a:schemeClr val="tx1">
                          <a:lumMod val="50000"/>
                          <a:lumOff val="50000"/>
                        </a:schemeClr>
                      </a:solidFill>
                    </a:ln>
                  </pic:spPr>
                </pic:pic>
              </a:graphicData>
            </a:graphic>
          </wp:inline>
        </w:drawing>
      </w:r>
    </w:p>
    <w:p w14:paraId="0A76BFED" w14:textId="77777777" w:rsidR="00EB083D" w:rsidRDefault="00EB083D" w:rsidP="00EB083D">
      <w:pPr>
        <w:pStyle w:val="LabStepNumberedLevel2"/>
        <w:numPr>
          <w:ilvl w:val="1"/>
          <w:numId w:val="7"/>
        </w:numPr>
      </w:pPr>
      <w:r>
        <w:t>You have now verified the installation of the R platform. Close the Microsoft R Open console application.</w:t>
      </w:r>
    </w:p>
    <w:p w14:paraId="08AD8AEB" w14:textId="77777777" w:rsidR="00EB083D" w:rsidRDefault="00EB083D" w:rsidP="00EB083D">
      <w:pPr>
        <w:pStyle w:val="LabExerciseCallout"/>
      </w:pPr>
      <w:r>
        <w:t xml:space="preserve">While you could continue to use the R Console application to execute lines of R code, you will find that using </w:t>
      </w:r>
      <w:proofErr w:type="spellStart"/>
      <w:r>
        <w:t>RStudio</w:t>
      </w:r>
      <w:proofErr w:type="spellEnd"/>
      <w:r>
        <w:t xml:space="preserve"> instead of the R Open Console application is much more satisfying.</w:t>
      </w:r>
    </w:p>
    <w:p w14:paraId="04B7061B" w14:textId="77777777" w:rsidR="00EB083D" w:rsidRDefault="00EB083D" w:rsidP="00EB083D">
      <w:pPr>
        <w:pStyle w:val="LabStepNumbered"/>
        <w:numPr>
          <w:ilvl w:val="0"/>
          <w:numId w:val="7"/>
        </w:numPr>
      </w:pPr>
      <w:r>
        <w:t xml:space="preserve">Install </w:t>
      </w:r>
      <w:proofErr w:type="spellStart"/>
      <w:r>
        <w:t>RStudio</w:t>
      </w:r>
      <w:proofErr w:type="spellEnd"/>
      <w:r>
        <w:t xml:space="preserve"> Desktop.</w:t>
      </w:r>
    </w:p>
    <w:p w14:paraId="7C71FE24" w14:textId="77777777" w:rsidR="00EB083D" w:rsidRDefault="00EB083D" w:rsidP="00EB083D">
      <w:pPr>
        <w:pStyle w:val="LabStepNumberedLevel2"/>
        <w:numPr>
          <w:ilvl w:val="1"/>
          <w:numId w:val="7"/>
        </w:numPr>
      </w:pPr>
      <w:r>
        <w:t xml:space="preserve">Using the browser, navigate to the download page for </w:t>
      </w:r>
      <w:proofErr w:type="spellStart"/>
      <w:r>
        <w:t>RStudio</w:t>
      </w:r>
      <w:proofErr w:type="spellEnd"/>
      <w:r>
        <w:t xml:space="preserve"> Desktop.</w:t>
      </w:r>
    </w:p>
    <w:p w14:paraId="3C2F9E18" w14:textId="77777777" w:rsidR="00EB083D" w:rsidRDefault="00FB5C8A" w:rsidP="00EB083D">
      <w:pPr>
        <w:pStyle w:val="LabStepCodeBlockLevel2"/>
      </w:pPr>
      <w:hyperlink r:id="rId29" w:history="1">
        <w:r w:rsidR="00EB083D" w:rsidRPr="00DD59DE">
          <w:rPr>
            <w:rStyle w:val="Hyperlink"/>
          </w:rPr>
          <w:t>https://www.rstudio.com/products/rstudio/download3/</w:t>
        </w:r>
      </w:hyperlink>
      <w:r w:rsidR="00EB083D">
        <w:t xml:space="preserve"> </w:t>
      </w:r>
    </w:p>
    <w:p w14:paraId="09D0D1AB" w14:textId="77777777" w:rsidR="00EB083D" w:rsidRDefault="00EB083D" w:rsidP="00EB083D">
      <w:pPr>
        <w:pStyle w:val="LabStepNumberedLevel2"/>
        <w:numPr>
          <w:ilvl w:val="1"/>
          <w:numId w:val="7"/>
        </w:numPr>
      </w:pPr>
      <w:r>
        <w:t xml:space="preserve">When you get to the download page for </w:t>
      </w:r>
      <w:proofErr w:type="spellStart"/>
      <w:r>
        <w:t>RStudio</w:t>
      </w:r>
      <w:proofErr w:type="spellEnd"/>
      <w:r>
        <w:t xml:space="preserve"> Desktop, scroll down to locate the links for installation files.</w:t>
      </w:r>
    </w:p>
    <w:p w14:paraId="2B084385" w14:textId="77777777" w:rsidR="00EB083D" w:rsidRDefault="00EB083D" w:rsidP="00EB083D">
      <w:pPr>
        <w:pStyle w:val="LabStepScreenshotLevel2"/>
      </w:pPr>
      <w:r>
        <w:lastRenderedPageBreak/>
        <w:drawing>
          <wp:inline distT="0" distB="0" distL="0" distR="0" wp14:anchorId="6A5DEEDD" wp14:editId="30A18B92">
            <wp:extent cx="4185849" cy="1867359"/>
            <wp:effectExtent l="19050" t="19050" r="2476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00533" cy="1873910"/>
                    </a:xfrm>
                    <a:prstGeom prst="rect">
                      <a:avLst/>
                    </a:prstGeom>
                    <a:noFill/>
                    <a:ln>
                      <a:solidFill>
                        <a:schemeClr val="tx1"/>
                      </a:solidFill>
                    </a:ln>
                  </pic:spPr>
                </pic:pic>
              </a:graphicData>
            </a:graphic>
          </wp:inline>
        </w:drawing>
      </w:r>
    </w:p>
    <w:p w14:paraId="77131A35" w14:textId="77777777" w:rsidR="00EB083D" w:rsidRDefault="00EB083D" w:rsidP="00EB083D">
      <w:pPr>
        <w:pStyle w:val="LabStepNumberedLevel2"/>
        <w:numPr>
          <w:ilvl w:val="1"/>
          <w:numId w:val="7"/>
        </w:numPr>
      </w:pPr>
      <w:r>
        <w:t xml:space="preserve">Click the link to download the installation files for the </w:t>
      </w:r>
      <w:r w:rsidRPr="0098775A">
        <w:rPr>
          <w:b/>
        </w:rPr>
        <w:t>Windows Vista/7/8/10</w:t>
      </w:r>
      <w:r>
        <w:t xml:space="preserve"> platform.</w:t>
      </w:r>
    </w:p>
    <w:p w14:paraId="32E15BBD" w14:textId="77777777" w:rsidR="00EB083D" w:rsidRDefault="00EB083D" w:rsidP="00EB083D">
      <w:pPr>
        <w:pStyle w:val="LabStepScreenshotLevel2"/>
      </w:pPr>
      <w:r>
        <w:drawing>
          <wp:inline distT="0" distB="0" distL="0" distR="0" wp14:anchorId="40744079" wp14:editId="46DA3308">
            <wp:extent cx="5141086" cy="1098596"/>
            <wp:effectExtent l="19050" t="19050" r="2159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r="26361" b="20881"/>
                    <a:stretch/>
                  </pic:blipFill>
                  <pic:spPr bwMode="auto">
                    <a:xfrm>
                      <a:off x="0" y="0"/>
                      <a:ext cx="5283195" cy="1128963"/>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A893E80" w14:textId="77777777" w:rsidR="00EB083D" w:rsidRDefault="00EB083D" w:rsidP="00EB083D">
      <w:pPr>
        <w:pStyle w:val="LabStepNumberedLevel2"/>
        <w:numPr>
          <w:ilvl w:val="1"/>
          <w:numId w:val="7"/>
        </w:numPr>
      </w:pPr>
      <w:r>
        <w:t xml:space="preserve">If prompted to save the </w:t>
      </w:r>
      <w:proofErr w:type="spellStart"/>
      <w:r>
        <w:t>RStudio</w:t>
      </w:r>
      <w:proofErr w:type="spellEnd"/>
      <w:r>
        <w:t xml:space="preserve"> installation EXE file, click </w:t>
      </w:r>
      <w:r w:rsidRPr="009D19C2">
        <w:rPr>
          <w:b/>
        </w:rPr>
        <w:t>Save</w:t>
      </w:r>
      <w:r>
        <w:t>.</w:t>
      </w:r>
    </w:p>
    <w:p w14:paraId="4E2F6A00" w14:textId="77777777" w:rsidR="00EB083D" w:rsidRDefault="00EB083D" w:rsidP="00EB083D">
      <w:pPr>
        <w:pStyle w:val="LabStepScreenshotLevel2"/>
      </w:pPr>
      <w:r>
        <w:drawing>
          <wp:inline distT="0" distB="0" distL="0" distR="0" wp14:anchorId="3BE481EA" wp14:editId="4858B6D7">
            <wp:extent cx="5183793" cy="273970"/>
            <wp:effectExtent l="19050" t="19050" r="1714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0403" cy="288589"/>
                    </a:xfrm>
                    <a:prstGeom prst="rect">
                      <a:avLst/>
                    </a:prstGeom>
                    <a:noFill/>
                    <a:ln>
                      <a:solidFill>
                        <a:schemeClr val="tx1">
                          <a:lumMod val="50000"/>
                          <a:lumOff val="50000"/>
                        </a:schemeClr>
                      </a:solidFill>
                    </a:ln>
                  </pic:spPr>
                </pic:pic>
              </a:graphicData>
            </a:graphic>
          </wp:inline>
        </w:drawing>
      </w:r>
    </w:p>
    <w:p w14:paraId="0C025001" w14:textId="77777777" w:rsidR="00EB083D" w:rsidRDefault="00EB083D" w:rsidP="00EB083D">
      <w:pPr>
        <w:pStyle w:val="LabStepNumberedLevel2"/>
      </w:pPr>
      <w:r>
        <w:t xml:space="preserve">After the </w:t>
      </w:r>
      <w:proofErr w:type="spellStart"/>
      <w:r>
        <w:t>RStudio</w:t>
      </w:r>
      <w:proofErr w:type="spellEnd"/>
      <w:r>
        <w:t xml:space="preserve"> installation EXE file has downloaded, click the </w:t>
      </w:r>
      <w:r w:rsidRPr="00AA311E">
        <w:rPr>
          <w:b/>
        </w:rPr>
        <w:t>Run</w:t>
      </w:r>
      <w:r>
        <w:t xml:space="preserve"> button to begin the installation.</w:t>
      </w:r>
    </w:p>
    <w:p w14:paraId="4FC3ED36" w14:textId="77777777" w:rsidR="00EB083D" w:rsidRDefault="00EB083D" w:rsidP="00EB083D">
      <w:pPr>
        <w:pStyle w:val="LabStepScreenshotLevel2"/>
      </w:pPr>
      <w:r>
        <w:drawing>
          <wp:inline distT="0" distB="0" distL="0" distR="0" wp14:anchorId="0E6B1EDD" wp14:editId="3E8BC613">
            <wp:extent cx="5210175" cy="253625"/>
            <wp:effectExtent l="19050" t="19050" r="952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9228" cy="265262"/>
                    </a:xfrm>
                    <a:prstGeom prst="rect">
                      <a:avLst/>
                    </a:prstGeom>
                    <a:noFill/>
                    <a:ln>
                      <a:solidFill>
                        <a:schemeClr val="tx1">
                          <a:lumMod val="50000"/>
                          <a:lumOff val="50000"/>
                        </a:schemeClr>
                      </a:solidFill>
                    </a:ln>
                  </pic:spPr>
                </pic:pic>
              </a:graphicData>
            </a:graphic>
          </wp:inline>
        </w:drawing>
      </w:r>
    </w:p>
    <w:p w14:paraId="2A7008F6" w14:textId="77777777" w:rsidR="00EB083D" w:rsidRDefault="00EB083D" w:rsidP="00EB083D">
      <w:pPr>
        <w:pStyle w:val="LabStepNumberedLevel2"/>
        <w:numPr>
          <w:ilvl w:val="1"/>
          <w:numId w:val="7"/>
        </w:numPr>
      </w:pPr>
      <w:r>
        <w:t xml:space="preserve">When you see the Welcome page of the </w:t>
      </w:r>
      <w:proofErr w:type="spellStart"/>
      <w:r>
        <w:t>RStudio</w:t>
      </w:r>
      <w:proofErr w:type="spellEnd"/>
      <w:r>
        <w:t xml:space="preserve"> Setup Wizard, click </w:t>
      </w:r>
      <w:r w:rsidRPr="00CB5CC1">
        <w:rPr>
          <w:b/>
        </w:rPr>
        <w:t>Next</w:t>
      </w:r>
      <w:r>
        <w:t xml:space="preserve"> to continue</w:t>
      </w:r>
    </w:p>
    <w:p w14:paraId="27147EC4" w14:textId="77777777" w:rsidR="00EB083D" w:rsidRDefault="00EB083D" w:rsidP="00EB083D">
      <w:pPr>
        <w:pStyle w:val="LabStepScreenshotLevel2"/>
      </w:pPr>
      <w:r>
        <w:drawing>
          <wp:inline distT="0" distB="0" distL="0" distR="0" wp14:anchorId="133A8CD0" wp14:editId="4838CD19">
            <wp:extent cx="3105013" cy="2417226"/>
            <wp:effectExtent l="19050" t="19050" r="19685"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4266" cy="2424429"/>
                    </a:xfrm>
                    <a:prstGeom prst="rect">
                      <a:avLst/>
                    </a:prstGeom>
                    <a:ln>
                      <a:solidFill>
                        <a:schemeClr val="tx1"/>
                      </a:solidFill>
                    </a:ln>
                  </pic:spPr>
                </pic:pic>
              </a:graphicData>
            </a:graphic>
          </wp:inline>
        </w:drawing>
      </w:r>
    </w:p>
    <w:p w14:paraId="584FDDEC" w14:textId="77777777" w:rsidR="00EB083D" w:rsidRDefault="00EB083D" w:rsidP="00EB083D">
      <w:pPr>
        <w:pStyle w:val="LabStepNumberedLevel2"/>
        <w:numPr>
          <w:ilvl w:val="1"/>
          <w:numId w:val="7"/>
        </w:numPr>
      </w:pPr>
      <w:r>
        <w:t xml:space="preserve">On the </w:t>
      </w:r>
      <w:r w:rsidRPr="00CB5CC1">
        <w:rPr>
          <w:b/>
        </w:rPr>
        <w:t>Choose Install Location</w:t>
      </w:r>
      <w:r>
        <w:t xml:space="preserve"> page, accept the default settings and click </w:t>
      </w:r>
      <w:r w:rsidRPr="00CB5CC1">
        <w:rPr>
          <w:b/>
        </w:rPr>
        <w:t>Next</w:t>
      </w:r>
      <w:r>
        <w:t xml:space="preserve"> to continue</w:t>
      </w:r>
    </w:p>
    <w:p w14:paraId="0B0193D5" w14:textId="77777777" w:rsidR="00EB083D" w:rsidRDefault="00EB083D" w:rsidP="00EB083D">
      <w:pPr>
        <w:pStyle w:val="LabStepScreenshotLevel2"/>
      </w:pPr>
      <w:r>
        <w:lastRenderedPageBreak/>
        <w:drawing>
          <wp:inline distT="0" distB="0" distL="0" distR="0" wp14:anchorId="46210123" wp14:editId="7B35795F">
            <wp:extent cx="2975020" cy="2316026"/>
            <wp:effectExtent l="19050" t="19050" r="1587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9617" cy="2335174"/>
                    </a:xfrm>
                    <a:prstGeom prst="rect">
                      <a:avLst/>
                    </a:prstGeom>
                    <a:ln>
                      <a:solidFill>
                        <a:schemeClr val="tx1"/>
                      </a:solidFill>
                    </a:ln>
                  </pic:spPr>
                </pic:pic>
              </a:graphicData>
            </a:graphic>
          </wp:inline>
        </w:drawing>
      </w:r>
    </w:p>
    <w:p w14:paraId="569117D6" w14:textId="77777777" w:rsidR="00EB083D" w:rsidRDefault="00EB083D" w:rsidP="00EB083D">
      <w:pPr>
        <w:pStyle w:val="LabStepNumberedLevel2"/>
        <w:numPr>
          <w:ilvl w:val="1"/>
          <w:numId w:val="7"/>
        </w:numPr>
      </w:pPr>
      <w:r>
        <w:t xml:space="preserve">On the </w:t>
      </w:r>
      <w:r w:rsidRPr="00CB5CC1">
        <w:rPr>
          <w:b/>
        </w:rPr>
        <w:t xml:space="preserve">Choose </w:t>
      </w:r>
      <w:r>
        <w:rPr>
          <w:b/>
        </w:rPr>
        <w:t>Start Menu Folder</w:t>
      </w:r>
      <w:r>
        <w:t xml:space="preserve"> page, accept the default settings and click </w:t>
      </w:r>
      <w:r>
        <w:rPr>
          <w:b/>
        </w:rPr>
        <w:t>Install</w:t>
      </w:r>
      <w:r>
        <w:t xml:space="preserve"> to begin the installation.</w:t>
      </w:r>
    </w:p>
    <w:p w14:paraId="174C5532" w14:textId="77777777" w:rsidR="00EB083D" w:rsidRDefault="00EB083D" w:rsidP="00EB083D">
      <w:pPr>
        <w:pStyle w:val="LabStepScreenshotLevel2"/>
      </w:pPr>
      <w:r>
        <w:drawing>
          <wp:inline distT="0" distB="0" distL="0" distR="0" wp14:anchorId="4D7E33A9" wp14:editId="7D90C7DD">
            <wp:extent cx="3026535" cy="2356131"/>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1249" cy="2367585"/>
                    </a:xfrm>
                    <a:prstGeom prst="rect">
                      <a:avLst/>
                    </a:prstGeom>
                  </pic:spPr>
                </pic:pic>
              </a:graphicData>
            </a:graphic>
          </wp:inline>
        </w:drawing>
      </w:r>
    </w:p>
    <w:p w14:paraId="666D1A95" w14:textId="77777777" w:rsidR="00EB083D" w:rsidRDefault="00EB083D" w:rsidP="00EB083D">
      <w:pPr>
        <w:pStyle w:val="LabStepNumberedLevel2"/>
      </w:pPr>
      <w:r>
        <w:t xml:space="preserve">Wait until you see the </w:t>
      </w:r>
      <w:r w:rsidRPr="003A2311">
        <w:rPr>
          <w:b/>
        </w:rPr>
        <w:t xml:space="preserve">Completed the </w:t>
      </w:r>
      <w:proofErr w:type="spellStart"/>
      <w:r w:rsidRPr="003A2311">
        <w:rPr>
          <w:b/>
        </w:rPr>
        <w:t>R</w:t>
      </w:r>
      <w:r>
        <w:rPr>
          <w:b/>
        </w:rPr>
        <w:t>Studio</w:t>
      </w:r>
      <w:proofErr w:type="spellEnd"/>
      <w:r w:rsidRPr="003A2311">
        <w:rPr>
          <w:b/>
        </w:rPr>
        <w:t xml:space="preserve"> Setup Wizard</w:t>
      </w:r>
      <w:r>
        <w:t xml:space="preserve"> dialog.</w:t>
      </w:r>
    </w:p>
    <w:p w14:paraId="02A1A18C" w14:textId="77777777" w:rsidR="00EB083D" w:rsidRDefault="00EB083D" w:rsidP="00EB083D">
      <w:pPr>
        <w:pStyle w:val="LabStepNumberedLevel2"/>
      </w:pPr>
      <w:r>
        <w:t xml:space="preserve">Click the </w:t>
      </w:r>
      <w:r w:rsidRPr="003A2311">
        <w:rPr>
          <w:b/>
        </w:rPr>
        <w:t>Finish</w:t>
      </w:r>
      <w:r>
        <w:t xml:space="preserve"> button to complete the installation</w:t>
      </w:r>
    </w:p>
    <w:p w14:paraId="0DBF1C0E" w14:textId="77777777" w:rsidR="00EB083D" w:rsidRDefault="00EB083D" w:rsidP="00EB083D">
      <w:pPr>
        <w:pStyle w:val="LabStepScreenshotLevel2"/>
      </w:pPr>
      <w:r>
        <w:drawing>
          <wp:inline distT="0" distB="0" distL="0" distR="0" wp14:anchorId="36505196" wp14:editId="4256BB56">
            <wp:extent cx="2601532" cy="202527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8012" cy="2038099"/>
                    </a:xfrm>
                    <a:prstGeom prst="rect">
                      <a:avLst/>
                    </a:prstGeom>
                  </pic:spPr>
                </pic:pic>
              </a:graphicData>
            </a:graphic>
          </wp:inline>
        </w:drawing>
      </w:r>
    </w:p>
    <w:p w14:paraId="77A3EE4C" w14:textId="77777777" w:rsidR="00EB083D" w:rsidRDefault="00EB083D" w:rsidP="00EB083D">
      <w:pPr>
        <w:pStyle w:val="LabStepNumbered"/>
        <w:numPr>
          <w:ilvl w:val="0"/>
          <w:numId w:val="7"/>
        </w:numPr>
      </w:pPr>
      <w:r>
        <w:t xml:space="preserve">Verify the </w:t>
      </w:r>
      <w:proofErr w:type="spellStart"/>
      <w:r>
        <w:t>RStudio</w:t>
      </w:r>
      <w:proofErr w:type="spellEnd"/>
      <w:r>
        <w:t xml:space="preserve"> installation by launching it and executing R code in the </w:t>
      </w:r>
      <w:proofErr w:type="spellStart"/>
      <w:r>
        <w:t>RStudio</w:t>
      </w:r>
      <w:proofErr w:type="spellEnd"/>
      <w:r>
        <w:t xml:space="preserve"> console.</w:t>
      </w:r>
    </w:p>
    <w:p w14:paraId="66F9C6B4" w14:textId="77777777" w:rsidR="00EB083D" w:rsidRDefault="00EB083D" w:rsidP="00EB083D">
      <w:pPr>
        <w:pStyle w:val="LabStepNumberedLevel2"/>
        <w:numPr>
          <w:ilvl w:val="1"/>
          <w:numId w:val="7"/>
        </w:numPr>
      </w:pPr>
      <w:r>
        <w:t xml:space="preserve">Press </w:t>
      </w:r>
      <w:r w:rsidRPr="00A1676E">
        <w:rPr>
          <w:b/>
        </w:rPr>
        <w:t>Windows</w:t>
      </w:r>
      <w:r>
        <w:t xml:space="preserve"> key on the keyboard to display the Windows Start page.</w:t>
      </w:r>
    </w:p>
    <w:p w14:paraId="1748D337" w14:textId="77777777" w:rsidR="00EB083D" w:rsidRDefault="00EB083D" w:rsidP="00EB083D">
      <w:pPr>
        <w:pStyle w:val="LabStepNumberedLevel2"/>
        <w:numPr>
          <w:ilvl w:val="1"/>
          <w:numId w:val="7"/>
        </w:numPr>
      </w:pPr>
      <w:r>
        <w:lastRenderedPageBreak/>
        <w:t xml:space="preserve">Locate and click the start menu item for </w:t>
      </w:r>
      <w:proofErr w:type="spellStart"/>
      <w:r w:rsidRPr="00BD4D13">
        <w:rPr>
          <w:b/>
        </w:rPr>
        <w:t>R</w:t>
      </w:r>
      <w:r>
        <w:rPr>
          <w:b/>
        </w:rPr>
        <w:t>Studio</w:t>
      </w:r>
      <w:proofErr w:type="spellEnd"/>
      <w:r>
        <w:t xml:space="preserve"> to launch this application.</w:t>
      </w:r>
    </w:p>
    <w:p w14:paraId="5FDBA711" w14:textId="77777777" w:rsidR="00EB083D" w:rsidRDefault="00EB083D" w:rsidP="00EB083D">
      <w:pPr>
        <w:pStyle w:val="LabStepScreenshotLevel2"/>
      </w:pPr>
      <w:r>
        <w:drawing>
          <wp:inline distT="0" distB="0" distL="0" distR="0" wp14:anchorId="145DB5E6" wp14:editId="6A18025B">
            <wp:extent cx="1481197" cy="1854557"/>
            <wp:effectExtent l="19050" t="19050" r="2413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95862" cy="1872918"/>
                    </a:xfrm>
                    <a:prstGeom prst="rect">
                      <a:avLst/>
                    </a:prstGeom>
                    <a:noFill/>
                    <a:ln>
                      <a:solidFill>
                        <a:schemeClr val="tx1">
                          <a:lumMod val="95000"/>
                          <a:lumOff val="5000"/>
                        </a:schemeClr>
                      </a:solidFill>
                    </a:ln>
                  </pic:spPr>
                </pic:pic>
              </a:graphicData>
            </a:graphic>
          </wp:inline>
        </w:drawing>
      </w:r>
    </w:p>
    <w:p w14:paraId="08A518F6" w14:textId="77777777" w:rsidR="00EB083D" w:rsidRDefault="00EB083D" w:rsidP="00EB083D">
      <w:pPr>
        <w:pStyle w:val="LabStepNumberedLevel2"/>
        <w:numPr>
          <w:ilvl w:val="1"/>
          <w:numId w:val="7"/>
        </w:numPr>
      </w:pPr>
      <w:r>
        <w:t xml:space="preserve">When </w:t>
      </w:r>
      <w:proofErr w:type="spellStart"/>
      <w:r>
        <w:t>RStudio</w:t>
      </w:r>
      <w:proofErr w:type="spellEnd"/>
      <w:r>
        <w:t xml:space="preserve"> launches, it should appear with a main application windows which contains several inner sections as shown in the following screenshot.</w:t>
      </w:r>
    </w:p>
    <w:p w14:paraId="40BB4A6B" w14:textId="77777777" w:rsidR="00EB083D" w:rsidRDefault="00EB083D" w:rsidP="00EB083D">
      <w:pPr>
        <w:pStyle w:val="LabStepScreenshotLevel2"/>
      </w:pPr>
      <w:r>
        <w:drawing>
          <wp:inline distT="0" distB="0" distL="0" distR="0" wp14:anchorId="361F5A0A" wp14:editId="6BCE0A92">
            <wp:extent cx="5304622" cy="2404762"/>
            <wp:effectExtent l="19050" t="19050" r="10795"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8819" cy="2406665"/>
                    </a:xfrm>
                    <a:prstGeom prst="rect">
                      <a:avLst/>
                    </a:prstGeom>
                    <a:noFill/>
                    <a:ln w="6350">
                      <a:solidFill>
                        <a:schemeClr val="tx1"/>
                      </a:solidFill>
                    </a:ln>
                  </pic:spPr>
                </pic:pic>
              </a:graphicData>
            </a:graphic>
          </wp:inline>
        </w:drawing>
      </w:r>
    </w:p>
    <w:p w14:paraId="6C22B56C" w14:textId="77777777" w:rsidR="00EB083D" w:rsidRDefault="00EB083D" w:rsidP="00EB083D">
      <w:pPr>
        <w:pStyle w:val="LabStepNumberedLevel2"/>
        <w:numPr>
          <w:ilvl w:val="1"/>
          <w:numId w:val="7"/>
        </w:numPr>
      </w:pPr>
      <w:r>
        <w:t>Using the mouse, click in the console window in the bottom left where the cursor is so you can begin typing.</w:t>
      </w:r>
    </w:p>
    <w:p w14:paraId="0A96E62D" w14:textId="77777777" w:rsidR="00EB083D" w:rsidRDefault="00EB083D" w:rsidP="00EB083D">
      <w:pPr>
        <w:pStyle w:val="LabStepScreenshotLevel2"/>
      </w:pPr>
      <w:r>
        <w:drawing>
          <wp:inline distT="0" distB="0" distL="0" distR="0" wp14:anchorId="5A78742E" wp14:editId="5A0DED57">
            <wp:extent cx="4843584" cy="727113"/>
            <wp:effectExtent l="19050" t="19050" r="1460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t="79263" r="37378"/>
                    <a:stretch/>
                  </pic:blipFill>
                  <pic:spPr bwMode="auto">
                    <a:xfrm>
                      <a:off x="0" y="0"/>
                      <a:ext cx="4871338" cy="731279"/>
                    </a:xfrm>
                    <a:prstGeom prst="rect">
                      <a:avLst/>
                    </a:prstGeom>
                    <a:noFill/>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A08FC3A" w14:textId="77777777" w:rsidR="00EB083D" w:rsidRDefault="00EB083D" w:rsidP="00EB083D">
      <w:pPr>
        <w:pStyle w:val="LabStepNumberedLevel2"/>
        <w:numPr>
          <w:ilvl w:val="1"/>
          <w:numId w:val="7"/>
        </w:numPr>
      </w:pPr>
      <w:r>
        <w:t xml:space="preserve">Press the </w:t>
      </w:r>
      <w:r w:rsidRPr="00A9500D">
        <w:rPr>
          <w:b/>
        </w:rPr>
        <w:t>Ctrl + L</w:t>
      </w:r>
      <w:r>
        <w:t xml:space="preserve"> keyboard combination to clear the console.</w:t>
      </w:r>
    </w:p>
    <w:p w14:paraId="25C11989" w14:textId="77777777" w:rsidR="00EB083D" w:rsidRDefault="00EB083D" w:rsidP="00EB083D">
      <w:pPr>
        <w:pStyle w:val="LabStepNumberedLevel2"/>
        <w:numPr>
          <w:ilvl w:val="1"/>
          <w:numId w:val="7"/>
        </w:numPr>
      </w:pPr>
      <w:r>
        <w:t xml:space="preserve">Type the following statement into the console and then press </w:t>
      </w:r>
      <w:r w:rsidRPr="00BD4D13">
        <w:rPr>
          <w:b/>
        </w:rPr>
        <w:t>ENTER</w:t>
      </w:r>
      <w:r>
        <w:t>.</w:t>
      </w:r>
    </w:p>
    <w:p w14:paraId="7BFD55C9" w14:textId="77777777" w:rsidR="00EB083D" w:rsidRDefault="00EB083D" w:rsidP="00EB083D">
      <w:pPr>
        <w:pStyle w:val="LabStepCodeBlockLevel2"/>
      </w:pPr>
      <w:r>
        <w:t>message &lt;- "Hello RStudio"</w:t>
      </w:r>
    </w:p>
    <w:p w14:paraId="40D108FD" w14:textId="77777777" w:rsidR="00EB083D" w:rsidRDefault="00EB083D" w:rsidP="00EB083D">
      <w:pPr>
        <w:pStyle w:val="LabStepNumberedLevel2"/>
        <w:numPr>
          <w:ilvl w:val="1"/>
          <w:numId w:val="7"/>
        </w:numPr>
      </w:pPr>
      <w:r>
        <w:t xml:space="preserve">Type the following statement into the console and then press </w:t>
      </w:r>
      <w:r w:rsidRPr="00BD4D13">
        <w:rPr>
          <w:b/>
        </w:rPr>
        <w:t>ENTER</w:t>
      </w:r>
      <w:r>
        <w:t>.</w:t>
      </w:r>
    </w:p>
    <w:p w14:paraId="2E52AD40" w14:textId="77777777" w:rsidR="00EB083D" w:rsidRDefault="00EB083D" w:rsidP="00EB083D">
      <w:pPr>
        <w:pStyle w:val="LabStepCodeBlockLevel2"/>
      </w:pPr>
      <w:r>
        <w:t>message</w:t>
      </w:r>
    </w:p>
    <w:p w14:paraId="34CD33D6" w14:textId="77777777" w:rsidR="00EB083D" w:rsidRDefault="00EB083D" w:rsidP="00EB083D">
      <w:pPr>
        <w:pStyle w:val="LabStepNumberedLevel2"/>
      </w:pPr>
      <w:r>
        <w:t xml:space="preserve">You should see that the console returns the value of </w:t>
      </w:r>
      <w:r w:rsidRPr="00BD4D13">
        <w:rPr>
          <w:b/>
        </w:rPr>
        <w:t xml:space="preserve">[1] "Hello </w:t>
      </w:r>
      <w:proofErr w:type="spellStart"/>
      <w:r>
        <w:rPr>
          <w:b/>
        </w:rPr>
        <w:t>RStudio</w:t>
      </w:r>
      <w:proofErr w:type="spellEnd"/>
      <w:r w:rsidRPr="00BD4D13">
        <w:rPr>
          <w:b/>
        </w:rPr>
        <w:t>"</w:t>
      </w:r>
      <w:r>
        <w:t xml:space="preserve"> in the console.</w:t>
      </w:r>
    </w:p>
    <w:p w14:paraId="3F4A6C70" w14:textId="77777777" w:rsidR="00EB083D" w:rsidRDefault="00EB083D" w:rsidP="00EB083D">
      <w:pPr>
        <w:pStyle w:val="LabStepNumberedLevel2"/>
      </w:pPr>
      <w:r>
        <w:t xml:space="preserve">In the </w:t>
      </w:r>
      <w:r w:rsidRPr="0052324E">
        <w:rPr>
          <w:b/>
        </w:rPr>
        <w:t>Values</w:t>
      </w:r>
      <w:r>
        <w:t xml:space="preserve"> section of the </w:t>
      </w:r>
      <w:r w:rsidRPr="0052324E">
        <w:rPr>
          <w:b/>
        </w:rPr>
        <w:t>Global Environment</w:t>
      </w:r>
      <w:r>
        <w:t xml:space="preserve"> panel, you can see that </w:t>
      </w:r>
      <w:r w:rsidRPr="0052324E">
        <w:rPr>
          <w:b/>
        </w:rPr>
        <w:t>message</w:t>
      </w:r>
      <w:r>
        <w:t xml:space="preserve"> has been created as a global variable in the current R workspace.</w:t>
      </w:r>
    </w:p>
    <w:p w14:paraId="252EDA68" w14:textId="77777777" w:rsidR="00EB083D" w:rsidRDefault="00EB083D" w:rsidP="00EB083D">
      <w:pPr>
        <w:pStyle w:val="LabStepScreenshotLevel2"/>
      </w:pPr>
      <w:r>
        <w:lastRenderedPageBreak/>
        <w:drawing>
          <wp:inline distT="0" distB="0" distL="0" distR="0" wp14:anchorId="6356FA45" wp14:editId="1ACC16D7">
            <wp:extent cx="6169446" cy="1854664"/>
            <wp:effectExtent l="19050" t="19050" r="22225"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78297" cy="1857325"/>
                    </a:xfrm>
                    <a:prstGeom prst="rect">
                      <a:avLst/>
                    </a:prstGeom>
                    <a:noFill/>
                    <a:ln>
                      <a:solidFill>
                        <a:schemeClr val="tx1"/>
                      </a:solidFill>
                    </a:ln>
                  </pic:spPr>
                </pic:pic>
              </a:graphicData>
            </a:graphic>
          </wp:inline>
        </w:drawing>
      </w:r>
    </w:p>
    <w:p w14:paraId="117D99D5" w14:textId="77777777" w:rsidR="00EB083D" w:rsidRDefault="00EB083D" w:rsidP="00EB083D">
      <w:pPr>
        <w:pStyle w:val="LabExerciseCallout"/>
      </w:pPr>
      <w:r>
        <w:t xml:space="preserve">Now that you have created the global object named </w:t>
      </w:r>
      <w:r w:rsidRPr="00AF5F3F">
        <w:rPr>
          <w:b/>
        </w:rPr>
        <w:t>message</w:t>
      </w:r>
      <w:r>
        <w:t xml:space="preserve"> in your current workspace, you will learn how to delete all your global objects by simply clicking a button inside </w:t>
      </w:r>
      <w:proofErr w:type="spellStart"/>
      <w:r>
        <w:t>RStudio</w:t>
      </w:r>
      <w:proofErr w:type="spellEnd"/>
      <w:r>
        <w:t>.</w:t>
      </w:r>
    </w:p>
    <w:p w14:paraId="1A832FE3" w14:textId="77777777" w:rsidR="00EB083D" w:rsidRDefault="00EB083D" w:rsidP="00EB083D">
      <w:pPr>
        <w:pStyle w:val="LabStepNumberedLevel2"/>
      </w:pPr>
      <w:r>
        <w:t xml:space="preserve">In the </w:t>
      </w:r>
      <w:r w:rsidRPr="00AF5F3F">
        <w:rPr>
          <w:b/>
        </w:rPr>
        <w:t>Environment</w:t>
      </w:r>
      <w:r>
        <w:t xml:space="preserve"> window which displays global workspace objects, locate and click on the button with the paintbrush icon. This will remove the </w:t>
      </w:r>
      <w:r w:rsidRPr="005D3107">
        <w:rPr>
          <w:b/>
        </w:rPr>
        <w:t>message</w:t>
      </w:r>
      <w:r>
        <w:t xml:space="preserve"> object and any other objects that have been added to the current workspace. </w:t>
      </w:r>
    </w:p>
    <w:p w14:paraId="35D0D116" w14:textId="77777777" w:rsidR="00EB083D" w:rsidRDefault="00EB083D" w:rsidP="00EB083D">
      <w:pPr>
        <w:pStyle w:val="LabStepScreenshotLevel2"/>
      </w:pPr>
      <w:r>
        <w:drawing>
          <wp:inline distT="0" distB="0" distL="0" distR="0" wp14:anchorId="2294ED8E" wp14:editId="466A23F2">
            <wp:extent cx="3107803" cy="1343331"/>
            <wp:effectExtent l="19050" t="19050" r="1651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52552" cy="1362673"/>
                    </a:xfrm>
                    <a:prstGeom prst="rect">
                      <a:avLst/>
                    </a:prstGeom>
                    <a:noFill/>
                    <a:ln>
                      <a:solidFill>
                        <a:schemeClr val="tx1"/>
                      </a:solidFill>
                    </a:ln>
                  </pic:spPr>
                </pic:pic>
              </a:graphicData>
            </a:graphic>
          </wp:inline>
        </w:drawing>
      </w:r>
    </w:p>
    <w:p w14:paraId="26F2069F" w14:textId="77777777" w:rsidR="00EB083D" w:rsidRDefault="00EB083D" w:rsidP="00EB083D">
      <w:pPr>
        <w:pStyle w:val="LabExerciseCallout"/>
      </w:pPr>
      <w:r>
        <w:t xml:space="preserve">You have now verified the installation of </w:t>
      </w:r>
      <w:proofErr w:type="spellStart"/>
      <w:r>
        <w:t>RStudio</w:t>
      </w:r>
      <w:proofErr w:type="spellEnd"/>
      <w:r>
        <w:t xml:space="preserve">. Leave </w:t>
      </w:r>
      <w:proofErr w:type="spellStart"/>
      <w:r>
        <w:t>RStudio</w:t>
      </w:r>
      <w:proofErr w:type="spellEnd"/>
      <w:r>
        <w:t xml:space="preserve"> open as you will use it in the next exercise.</w:t>
      </w:r>
    </w:p>
    <w:p w14:paraId="2DF4BC22" w14:textId="77777777" w:rsidR="00EB083D" w:rsidRPr="00AB0146" w:rsidRDefault="00EB083D" w:rsidP="00EB083D">
      <w:pPr>
        <w:pStyle w:val="Heading3"/>
      </w:pPr>
      <w:r>
        <w:t>Exercise 2: Create and Execute R Scripts in R-Studio</w:t>
      </w:r>
    </w:p>
    <w:p w14:paraId="20E22AF0" w14:textId="77777777" w:rsidR="00EB083D" w:rsidRDefault="00EB083D" w:rsidP="00EB083D">
      <w:pPr>
        <w:pStyle w:val="LabExerciseLeadIn"/>
      </w:pPr>
      <w:r>
        <w:t xml:space="preserve">In this exercise you will begin creating and testing R scripts using the </w:t>
      </w:r>
      <w:proofErr w:type="spellStart"/>
      <w:r>
        <w:t>RStudio</w:t>
      </w:r>
      <w:proofErr w:type="spellEnd"/>
      <w:r>
        <w:t xml:space="preserve"> integrated development environment (IDE). This will give a chance to become familiar with the syntax of the R programming language as well as teach you the fundamental skills for writing and executing R scripts in </w:t>
      </w:r>
      <w:proofErr w:type="spellStart"/>
      <w:r>
        <w:t>RStudio</w:t>
      </w:r>
      <w:proofErr w:type="spellEnd"/>
      <w:r>
        <w:t>. In the final steps of this exercise you will the visualization packages available in R to create a few charts and graphs.</w:t>
      </w:r>
    </w:p>
    <w:p w14:paraId="1F95F0B6" w14:textId="77777777" w:rsidR="00EB083D" w:rsidRPr="00B72B15" w:rsidRDefault="00EB083D" w:rsidP="00EB083D">
      <w:pPr>
        <w:pStyle w:val="LabStepNumbered"/>
      </w:pPr>
      <w:r w:rsidRPr="00B72B15">
        <w:t xml:space="preserve">Make sure </w:t>
      </w:r>
      <w:proofErr w:type="spellStart"/>
      <w:r w:rsidRPr="00B72B15">
        <w:t>RStudio</w:t>
      </w:r>
      <w:proofErr w:type="spellEnd"/>
      <w:r>
        <w:t xml:space="preserve"> is still open</w:t>
      </w:r>
      <w:r w:rsidRPr="00B72B15">
        <w:t xml:space="preserve">. </w:t>
      </w:r>
    </w:p>
    <w:p w14:paraId="56404072" w14:textId="77777777" w:rsidR="00EB083D" w:rsidRPr="00B72B15" w:rsidRDefault="00EB083D" w:rsidP="00EB083D">
      <w:pPr>
        <w:pStyle w:val="LabStepNumberedLevel2"/>
      </w:pPr>
      <w:r w:rsidRPr="00B72B15">
        <w:t xml:space="preserve">Launch </w:t>
      </w:r>
      <w:proofErr w:type="spellStart"/>
      <w:r w:rsidRPr="00B72B15">
        <w:t>RStudio</w:t>
      </w:r>
      <w:proofErr w:type="spellEnd"/>
      <w:r w:rsidRPr="00B72B15">
        <w:t xml:space="preserve"> if it is not already running.</w:t>
      </w:r>
    </w:p>
    <w:p w14:paraId="79F53671" w14:textId="77777777" w:rsidR="00EB083D" w:rsidRPr="00B72B15" w:rsidRDefault="00EB083D" w:rsidP="00EB083D">
      <w:pPr>
        <w:pStyle w:val="LabStepNumbered"/>
      </w:pPr>
      <w:r>
        <w:t>Create a new R script.</w:t>
      </w:r>
    </w:p>
    <w:p w14:paraId="4F3695DF" w14:textId="77777777" w:rsidR="00EB083D" w:rsidRDefault="00EB083D" w:rsidP="00EB083D">
      <w:pPr>
        <w:pStyle w:val="LabStepNumberedLevel2"/>
        <w:numPr>
          <w:ilvl w:val="1"/>
          <w:numId w:val="7"/>
        </w:numPr>
      </w:pPr>
      <w:r>
        <w:t xml:space="preserve">Select the </w:t>
      </w:r>
      <w:r w:rsidRPr="00A22F04">
        <w:rPr>
          <w:b/>
        </w:rPr>
        <w:t>File &gt; New File &gt; R Script</w:t>
      </w:r>
      <w:r>
        <w:t xml:space="preserve"> menu command or using the </w:t>
      </w:r>
      <w:proofErr w:type="spellStart"/>
      <w:r w:rsidRPr="00A22F04">
        <w:rPr>
          <w:b/>
        </w:rPr>
        <w:t>Ctrl+Shift+N</w:t>
      </w:r>
      <w:proofErr w:type="spellEnd"/>
      <w:r>
        <w:t xml:space="preserve"> keyboard shortcut to create a new R script.</w:t>
      </w:r>
    </w:p>
    <w:p w14:paraId="7C20598F" w14:textId="77777777" w:rsidR="00EB083D" w:rsidRDefault="00EB083D" w:rsidP="00EB083D">
      <w:pPr>
        <w:pStyle w:val="LabStepScreenshotLevel2"/>
      </w:pPr>
      <w:r>
        <w:drawing>
          <wp:inline distT="0" distB="0" distL="0" distR="0" wp14:anchorId="70F1E011" wp14:editId="0A2DCE43">
            <wp:extent cx="4000498" cy="1146219"/>
            <wp:effectExtent l="19050" t="19050" r="19685"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19706" cy="1151722"/>
                    </a:xfrm>
                    <a:prstGeom prst="rect">
                      <a:avLst/>
                    </a:prstGeom>
                    <a:noFill/>
                    <a:ln>
                      <a:solidFill>
                        <a:schemeClr val="tx1"/>
                      </a:solidFill>
                    </a:ln>
                  </pic:spPr>
                </pic:pic>
              </a:graphicData>
            </a:graphic>
          </wp:inline>
        </w:drawing>
      </w:r>
    </w:p>
    <w:p w14:paraId="0018C315" w14:textId="77777777" w:rsidR="00EB083D" w:rsidRDefault="00EB083D" w:rsidP="00EB083D">
      <w:pPr>
        <w:pStyle w:val="LabStepNumberedLevel2"/>
        <w:numPr>
          <w:ilvl w:val="1"/>
          <w:numId w:val="7"/>
        </w:numPr>
      </w:pPr>
      <w:r>
        <w:t xml:space="preserve">Save the new script as a file named </w:t>
      </w:r>
      <w:proofErr w:type="spellStart"/>
      <w:r w:rsidRPr="00A22F04">
        <w:rPr>
          <w:b/>
        </w:rPr>
        <w:t>MyFirstScript</w:t>
      </w:r>
      <w:proofErr w:type="spellEnd"/>
      <w:r>
        <w:t xml:space="preserve"> in your Student folder at </w:t>
      </w:r>
      <w:r w:rsidRPr="00A22F04">
        <w:rPr>
          <w:b/>
        </w:rPr>
        <w:t>C:\Student\Modules\11_IntroToR\Lab</w:t>
      </w:r>
      <w:r>
        <w:t>.</w:t>
      </w:r>
    </w:p>
    <w:p w14:paraId="5100A11E" w14:textId="77777777" w:rsidR="00EB083D" w:rsidRDefault="00EB083D" w:rsidP="00EB083D">
      <w:pPr>
        <w:pStyle w:val="LabStepScreenshotLevel2"/>
      </w:pPr>
      <w:r>
        <w:lastRenderedPageBreak/>
        <w:drawing>
          <wp:inline distT="0" distB="0" distL="0" distR="0" wp14:anchorId="1A4E8AFA" wp14:editId="523659DB">
            <wp:extent cx="3539188" cy="1655553"/>
            <wp:effectExtent l="0" t="0" r="444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8931" cy="1660111"/>
                    </a:xfrm>
                    <a:prstGeom prst="rect">
                      <a:avLst/>
                    </a:prstGeom>
                  </pic:spPr>
                </pic:pic>
              </a:graphicData>
            </a:graphic>
          </wp:inline>
        </w:drawing>
      </w:r>
    </w:p>
    <w:p w14:paraId="2031E759" w14:textId="77777777" w:rsidR="00EB083D" w:rsidRDefault="00EB083D" w:rsidP="00EB083D">
      <w:pPr>
        <w:pStyle w:val="LabExerciseCallout"/>
      </w:pPr>
      <w:r>
        <w:t xml:space="preserve">When you initially save a script file that </w:t>
      </w:r>
      <w:proofErr w:type="spellStart"/>
      <w:r>
        <w:t>RStudio</w:t>
      </w:r>
      <w:proofErr w:type="spellEnd"/>
      <w:r>
        <w:t xml:space="preserve"> will add the </w:t>
      </w:r>
      <w:proofErr w:type="gramStart"/>
      <w:r w:rsidRPr="003E1A2E">
        <w:rPr>
          <w:b/>
        </w:rPr>
        <w:t>*.R</w:t>
      </w:r>
      <w:proofErr w:type="gramEnd"/>
      <w:r>
        <w:t xml:space="preserve"> file extension. The script file should be named </w:t>
      </w:r>
      <w:proofErr w:type="spellStart"/>
      <w:r w:rsidRPr="00DE25DA">
        <w:rPr>
          <w:b/>
        </w:rPr>
        <w:t>MyFirstScript.R</w:t>
      </w:r>
      <w:proofErr w:type="spellEnd"/>
      <w:r>
        <w:t>.</w:t>
      </w:r>
    </w:p>
    <w:p w14:paraId="35851494" w14:textId="77777777" w:rsidR="00EB083D" w:rsidRDefault="00EB083D" w:rsidP="00EB083D">
      <w:pPr>
        <w:pStyle w:val="LabStepNumbered"/>
        <w:numPr>
          <w:ilvl w:val="0"/>
          <w:numId w:val="7"/>
        </w:numPr>
      </w:pPr>
      <w:r>
        <w:t>Execute code in an R script line by line.</w:t>
      </w:r>
    </w:p>
    <w:p w14:paraId="4D734409" w14:textId="77777777" w:rsidR="00EB083D" w:rsidRDefault="00EB083D" w:rsidP="00EB083D">
      <w:pPr>
        <w:pStyle w:val="LabStepNumberedLevel2"/>
        <w:numPr>
          <w:ilvl w:val="1"/>
          <w:numId w:val="7"/>
        </w:numPr>
      </w:pPr>
      <w:r>
        <w:t>Add the following two lines of R code to the top of the script.</w:t>
      </w:r>
    </w:p>
    <w:p w14:paraId="5A05F80B" w14:textId="77777777" w:rsidR="00EB083D" w:rsidRDefault="00EB083D" w:rsidP="00EB083D">
      <w:pPr>
        <w:pStyle w:val="LabStepCodeBlockLevel2"/>
      </w:pPr>
      <w:r>
        <w:t>message &lt;- "Hello R Scripting"</w:t>
      </w:r>
    </w:p>
    <w:p w14:paraId="3209919E" w14:textId="77777777" w:rsidR="00EB083D" w:rsidRDefault="00EB083D" w:rsidP="00EB083D">
      <w:pPr>
        <w:pStyle w:val="LabStepCodeBlockLevel2"/>
      </w:pPr>
      <w:r>
        <w:t>print(message)</w:t>
      </w:r>
    </w:p>
    <w:p w14:paraId="34242926" w14:textId="77777777" w:rsidR="00EB083D" w:rsidRDefault="00EB083D" w:rsidP="00EB083D">
      <w:pPr>
        <w:pStyle w:val="LabStepNumberedLevel2"/>
        <w:numPr>
          <w:ilvl w:val="1"/>
          <w:numId w:val="7"/>
        </w:numPr>
      </w:pPr>
      <w:r>
        <w:t xml:space="preserve">Place your cursor in the top line of code and then press the </w:t>
      </w:r>
      <w:proofErr w:type="spellStart"/>
      <w:r w:rsidRPr="00A22F04">
        <w:rPr>
          <w:b/>
        </w:rPr>
        <w:t>Ctrl+ENTER</w:t>
      </w:r>
      <w:proofErr w:type="spellEnd"/>
      <w:r>
        <w:t xml:space="preserve"> keyboard combination to execute that line of code.</w:t>
      </w:r>
    </w:p>
    <w:p w14:paraId="6A4B6CF8" w14:textId="77777777" w:rsidR="00EB083D" w:rsidRDefault="00EB083D" w:rsidP="00EB083D">
      <w:pPr>
        <w:pStyle w:val="LabStepNumberedLevel2"/>
        <w:numPr>
          <w:ilvl w:val="1"/>
          <w:numId w:val="7"/>
        </w:numPr>
      </w:pPr>
      <w:r>
        <w:t xml:space="preserve">You should be able to verify that the line of code executed by examining the </w:t>
      </w:r>
      <w:r w:rsidRPr="00DE25DA">
        <w:rPr>
          <w:b/>
        </w:rPr>
        <w:t>Environment</w:t>
      </w:r>
      <w:r>
        <w:t xml:space="preserve"> section and observing that the </w:t>
      </w:r>
      <w:r w:rsidRPr="00A22F04">
        <w:rPr>
          <w:b/>
        </w:rPr>
        <w:t>message</w:t>
      </w:r>
      <w:r>
        <w:t xml:space="preserve"> object that has been created.</w:t>
      </w:r>
    </w:p>
    <w:p w14:paraId="6AA061F3" w14:textId="77777777" w:rsidR="00EB083D" w:rsidRDefault="00EB083D" w:rsidP="00EB083D">
      <w:pPr>
        <w:pStyle w:val="LabStepScreenshotLevel2"/>
      </w:pPr>
      <w:r>
        <w:drawing>
          <wp:inline distT="0" distB="0" distL="0" distR="0" wp14:anchorId="0A2219E0" wp14:editId="59476EC1">
            <wp:extent cx="3236581" cy="892753"/>
            <wp:effectExtent l="19050" t="19050" r="21590"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6805" cy="903848"/>
                    </a:xfrm>
                    <a:prstGeom prst="rect">
                      <a:avLst/>
                    </a:prstGeom>
                    <a:noFill/>
                    <a:ln>
                      <a:solidFill>
                        <a:schemeClr val="tx1"/>
                      </a:solidFill>
                    </a:ln>
                  </pic:spPr>
                </pic:pic>
              </a:graphicData>
            </a:graphic>
          </wp:inline>
        </w:drawing>
      </w:r>
    </w:p>
    <w:p w14:paraId="25DA8AC9" w14:textId="77777777" w:rsidR="00EB083D" w:rsidRDefault="00EB083D" w:rsidP="00EB083D">
      <w:pPr>
        <w:pStyle w:val="LabExerciseCallout"/>
      </w:pPr>
      <w:r>
        <w:t xml:space="preserve">When you execute a line of code using the </w:t>
      </w:r>
      <w:proofErr w:type="spellStart"/>
      <w:r w:rsidRPr="00A22F04">
        <w:rPr>
          <w:b/>
        </w:rPr>
        <w:t>Ctrl+Enter</w:t>
      </w:r>
      <w:proofErr w:type="spellEnd"/>
      <w:r>
        <w:t xml:space="preserve"> keyboard shortcut, </w:t>
      </w:r>
      <w:proofErr w:type="spellStart"/>
      <w:r>
        <w:t>RStudio</w:t>
      </w:r>
      <w:proofErr w:type="spellEnd"/>
      <w:r>
        <w:t xml:space="preserve"> automatically advances the cursor to the next line of code. That means you can repeatedly press the </w:t>
      </w:r>
      <w:proofErr w:type="spellStart"/>
      <w:r w:rsidRPr="00A22F04">
        <w:rPr>
          <w:b/>
        </w:rPr>
        <w:t>Ctrl+Enter</w:t>
      </w:r>
      <w:proofErr w:type="spellEnd"/>
      <w:r>
        <w:t xml:space="preserve"> keyboard shortcut to execute line after line in a script.</w:t>
      </w:r>
    </w:p>
    <w:p w14:paraId="4C0AFCE3" w14:textId="77777777" w:rsidR="00EB083D" w:rsidRDefault="00EB083D" w:rsidP="00EB083D">
      <w:pPr>
        <w:pStyle w:val="LabStepNumberedLevel2"/>
      </w:pPr>
      <w:r>
        <w:t xml:space="preserve">Press the </w:t>
      </w:r>
      <w:proofErr w:type="spellStart"/>
      <w:r w:rsidRPr="00A22F04">
        <w:rPr>
          <w:b/>
        </w:rPr>
        <w:t>Ctrl+Enter</w:t>
      </w:r>
      <w:proofErr w:type="spellEnd"/>
      <w:r>
        <w:t xml:space="preserve"> keyboard shortcut a second time to execute the line of code that calls the </w:t>
      </w:r>
      <w:r w:rsidRPr="000E3354">
        <w:rPr>
          <w:b/>
        </w:rPr>
        <w:t>print</w:t>
      </w:r>
      <w:r>
        <w:t xml:space="preserve"> function.</w:t>
      </w:r>
    </w:p>
    <w:p w14:paraId="5C946F53" w14:textId="77777777" w:rsidR="00EB083D" w:rsidRDefault="00EB083D" w:rsidP="00EB083D">
      <w:pPr>
        <w:pStyle w:val="LabStepNumberedLevel2"/>
      </w:pPr>
      <w:r>
        <w:t xml:space="preserve">Examine the console window to see the results of the </w:t>
      </w:r>
      <w:r w:rsidRPr="007E18E4">
        <w:rPr>
          <w:b/>
        </w:rPr>
        <w:t>print</w:t>
      </w:r>
      <w:r>
        <w:t xml:space="preserve"> function.</w:t>
      </w:r>
    </w:p>
    <w:p w14:paraId="457F9B58" w14:textId="77777777" w:rsidR="00EB083D" w:rsidRDefault="00EB083D" w:rsidP="00EB083D">
      <w:pPr>
        <w:pStyle w:val="LabStepScreenshotLevel2"/>
      </w:pPr>
      <w:r>
        <w:drawing>
          <wp:inline distT="0" distB="0" distL="0" distR="0" wp14:anchorId="2470CDCA" wp14:editId="16937289">
            <wp:extent cx="4064807" cy="1762391"/>
            <wp:effectExtent l="19050" t="19050" r="1206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02001" cy="1778517"/>
                    </a:xfrm>
                    <a:prstGeom prst="rect">
                      <a:avLst/>
                    </a:prstGeom>
                    <a:noFill/>
                    <a:ln>
                      <a:solidFill>
                        <a:schemeClr val="tx1"/>
                      </a:solidFill>
                    </a:ln>
                  </pic:spPr>
                </pic:pic>
              </a:graphicData>
            </a:graphic>
          </wp:inline>
        </w:drawing>
      </w:r>
    </w:p>
    <w:p w14:paraId="4B7750CA" w14:textId="77777777" w:rsidR="00EB083D" w:rsidRDefault="00EB083D" w:rsidP="00EB083D">
      <w:pPr>
        <w:pStyle w:val="LabExerciseCallout"/>
      </w:pPr>
      <w:r>
        <w:t xml:space="preserve">When you execute R code inside a script in a line-by-line fashion using the </w:t>
      </w:r>
      <w:proofErr w:type="spellStart"/>
      <w:r w:rsidRPr="000E3354">
        <w:rPr>
          <w:b/>
        </w:rPr>
        <w:t>Ctrl+ENTER</w:t>
      </w:r>
      <w:proofErr w:type="spellEnd"/>
      <w:r>
        <w:t xml:space="preserve"> keyboard combination, you can see that each line of code that is executed is echoed as output in the console window. </w:t>
      </w:r>
    </w:p>
    <w:p w14:paraId="3B633CB6" w14:textId="77777777" w:rsidR="00EB083D" w:rsidRDefault="00EB083D" w:rsidP="00EB083D">
      <w:pPr>
        <w:pStyle w:val="LabStepNumbered"/>
      </w:pPr>
      <w:r>
        <w:t>Your cursor should now be located in the script window. In this step you will learn how to move back and forth between the script window and the console window using keyboard shortcuts.</w:t>
      </w:r>
    </w:p>
    <w:p w14:paraId="691CD819" w14:textId="77777777" w:rsidR="00EB083D" w:rsidRDefault="00EB083D" w:rsidP="00EB083D">
      <w:pPr>
        <w:pStyle w:val="LabStepNumberedLevel2"/>
      </w:pPr>
      <w:r>
        <w:t xml:space="preserve">Press the </w:t>
      </w:r>
      <w:r w:rsidRPr="006A33DB">
        <w:rPr>
          <w:b/>
        </w:rPr>
        <w:t>Ctrl+2</w:t>
      </w:r>
      <w:r>
        <w:t xml:space="preserve"> keyboard combination to move to the console window.</w:t>
      </w:r>
    </w:p>
    <w:p w14:paraId="129B29F3" w14:textId="77777777" w:rsidR="00EB083D" w:rsidRDefault="00EB083D" w:rsidP="00EB083D">
      <w:pPr>
        <w:pStyle w:val="LabStepNumberedLevel2"/>
      </w:pPr>
      <w:r>
        <w:lastRenderedPageBreak/>
        <w:t xml:space="preserve">Press the </w:t>
      </w:r>
      <w:r>
        <w:rPr>
          <w:b/>
        </w:rPr>
        <w:t>Ctrl+1</w:t>
      </w:r>
      <w:r>
        <w:t xml:space="preserve"> keyboard combination to move back to the script window.</w:t>
      </w:r>
    </w:p>
    <w:p w14:paraId="65A51436" w14:textId="77777777" w:rsidR="00EB083D" w:rsidRDefault="00EB083D" w:rsidP="00EB083D">
      <w:pPr>
        <w:pStyle w:val="LabExerciseCallout"/>
      </w:pPr>
      <w:r>
        <w:t>As you can see, it's very easy to move between these two windows without having to use the mouse.</w:t>
      </w:r>
    </w:p>
    <w:p w14:paraId="090539A8" w14:textId="77777777" w:rsidR="00EB083D" w:rsidRDefault="00EB083D" w:rsidP="00EB083D">
      <w:pPr>
        <w:pStyle w:val="LabStepNumbered"/>
      </w:pPr>
      <w:r>
        <w:t>Clear the Console window.</w:t>
      </w:r>
    </w:p>
    <w:p w14:paraId="288193EF" w14:textId="77777777" w:rsidR="00EB083D" w:rsidRDefault="00EB083D" w:rsidP="00EB083D">
      <w:pPr>
        <w:pStyle w:val="LabStepNumberedLevel2"/>
      </w:pPr>
      <w:r>
        <w:t xml:space="preserve">Press the </w:t>
      </w:r>
      <w:r w:rsidRPr="006A33DB">
        <w:rPr>
          <w:b/>
        </w:rPr>
        <w:t>Ctrl+2</w:t>
      </w:r>
      <w:r>
        <w:t xml:space="preserve"> keyboard combination to move to the console window.</w:t>
      </w:r>
    </w:p>
    <w:p w14:paraId="0E15109E" w14:textId="77777777" w:rsidR="00EB083D" w:rsidRDefault="00EB083D" w:rsidP="00EB083D">
      <w:pPr>
        <w:pStyle w:val="LabStepNumberedLevel2"/>
      </w:pPr>
      <w:r>
        <w:t xml:space="preserve">Press the </w:t>
      </w:r>
      <w:r w:rsidRPr="00A9500D">
        <w:rPr>
          <w:b/>
        </w:rPr>
        <w:t>Ctrl + L</w:t>
      </w:r>
      <w:r>
        <w:t xml:space="preserve"> keyboard combination to clear the console window.</w:t>
      </w:r>
    </w:p>
    <w:p w14:paraId="592B3A3D" w14:textId="77777777" w:rsidR="00EB083D" w:rsidRDefault="00EB083D" w:rsidP="00EB083D">
      <w:pPr>
        <w:pStyle w:val="LabStepNumberedLevel2"/>
      </w:pPr>
      <w:r>
        <w:t xml:space="preserve">Press the </w:t>
      </w:r>
      <w:r>
        <w:rPr>
          <w:b/>
        </w:rPr>
        <w:t>Ctrl+1</w:t>
      </w:r>
      <w:r>
        <w:t xml:space="preserve"> keyboard combination to move back to the script window.</w:t>
      </w:r>
    </w:p>
    <w:p w14:paraId="6A6622E1" w14:textId="77777777" w:rsidR="00EB083D" w:rsidRDefault="00EB083D" w:rsidP="00EB083D">
      <w:pPr>
        <w:pStyle w:val="LabStepNumbered"/>
      </w:pPr>
      <w:r>
        <w:t>Execute the code in an R script as a single batch.</w:t>
      </w:r>
    </w:p>
    <w:p w14:paraId="6B550114" w14:textId="77777777" w:rsidR="00EB083D" w:rsidRDefault="00EB083D" w:rsidP="00EB083D">
      <w:pPr>
        <w:pStyle w:val="LabStepNumberedLevel2"/>
      </w:pPr>
      <w:r>
        <w:t xml:space="preserve">Drop down the </w:t>
      </w:r>
      <w:r w:rsidRPr="00DE25DA">
        <w:rPr>
          <w:b/>
        </w:rPr>
        <w:t>Source</w:t>
      </w:r>
      <w:r>
        <w:t xml:space="preserve"> menu button and select the </w:t>
      </w:r>
      <w:r w:rsidRPr="00DE25DA">
        <w:rPr>
          <w:b/>
        </w:rPr>
        <w:t>Source</w:t>
      </w:r>
      <w:r>
        <w:t xml:space="preserve"> command. Alternatively, you can execute the R script in the active window by using the </w:t>
      </w:r>
      <w:proofErr w:type="spellStart"/>
      <w:r w:rsidRPr="001516B1">
        <w:rPr>
          <w:b/>
        </w:rPr>
        <w:t>Ctrl+Shift+S</w:t>
      </w:r>
      <w:proofErr w:type="spellEnd"/>
      <w:r>
        <w:t xml:space="preserve"> keyboard combination.</w:t>
      </w:r>
    </w:p>
    <w:p w14:paraId="37175952" w14:textId="77777777" w:rsidR="00EB083D" w:rsidRDefault="00EB083D" w:rsidP="00EB083D">
      <w:pPr>
        <w:pStyle w:val="LabStepScreenshotLevel2"/>
      </w:pPr>
      <w:r>
        <w:drawing>
          <wp:inline distT="0" distB="0" distL="0" distR="0" wp14:anchorId="319DB56E" wp14:editId="0A4617A1">
            <wp:extent cx="3156978" cy="1113673"/>
            <wp:effectExtent l="19050" t="19050" r="24765"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87176" cy="1124326"/>
                    </a:xfrm>
                    <a:prstGeom prst="rect">
                      <a:avLst/>
                    </a:prstGeom>
                    <a:noFill/>
                    <a:ln>
                      <a:solidFill>
                        <a:schemeClr val="tx1"/>
                      </a:solidFill>
                    </a:ln>
                  </pic:spPr>
                </pic:pic>
              </a:graphicData>
            </a:graphic>
          </wp:inline>
        </w:drawing>
      </w:r>
    </w:p>
    <w:p w14:paraId="15CA7EC6" w14:textId="77777777" w:rsidR="00EB083D" w:rsidRDefault="00EB083D" w:rsidP="00EB083D">
      <w:pPr>
        <w:pStyle w:val="LabStepNumberedLevel2"/>
      </w:pPr>
      <w:r>
        <w:t xml:space="preserve">After the script has executed, examine the console window. You will see that </w:t>
      </w:r>
      <w:proofErr w:type="spellStart"/>
      <w:r>
        <w:t>RStudio</w:t>
      </w:r>
      <w:proofErr w:type="spellEnd"/>
      <w:r>
        <w:t xml:space="preserve"> executed the </w:t>
      </w:r>
      <w:r w:rsidRPr="00FD24DA">
        <w:rPr>
          <w:b/>
        </w:rPr>
        <w:t>source</w:t>
      </w:r>
      <w:r>
        <w:t xml:space="preserve"> function to run the entire script as a batch.</w:t>
      </w:r>
    </w:p>
    <w:p w14:paraId="146E3F8F" w14:textId="77777777" w:rsidR="00EB083D" w:rsidRDefault="00EB083D" w:rsidP="00EB083D">
      <w:pPr>
        <w:pStyle w:val="LabStepScreenshotLevel2"/>
      </w:pPr>
      <w:r>
        <w:drawing>
          <wp:inline distT="0" distB="0" distL="0" distR="0" wp14:anchorId="3E0526B9" wp14:editId="66AB59A0">
            <wp:extent cx="3213170" cy="523544"/>
            <wp:effectExtent l="19050" t="19050" r="25400"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57205" cy="547013"/>
                    </a:xfrm>
                    <a:prstGeom prst="rect">
                      <a:avLst/>
                    </a:prstGeom>
                    <a:noFill/>
                    <a:ln>
                      <a:solidFill>
                        <a:schemeClr val="tx1"/>
                      </a:solidFill>
                    </a:ln>
                  </pic:spPr>
                </pic:pic>
              </a:graphicData>
            </a:graphic>
          </wp:inline>
        </w:drawing>
      </w:r>
    </w:p>
    <w:p w14:paraId="64890B51" w14:textId="77777777" w:rsidR="00EB083D" w:rsidRDefault="00EB083D" w:rsidP="00EB083D">
      <w:pPr>
        <w:pStyle w:val="LabStepNumbered"/>
      </w:pPr>
      <w:r>
        <w:t xml:space="preserve">Save and close the script named </w:t>
      </w:r>
      <w:proofErr w:type="spellStart"/>
      <w:r w:rsidRPr="00FD24DA">
        <w:rPr>
          <w:b/>
        </w:rPr>
        <w:t>MyFirstScript.R</w:t>
      </w:r>
      <w:proofErr w:type="spellEnd"/>
      <w:r>
        <w:t>.</w:t>
      </w:r>
    </w:p>
    <w:p w14:paraId="78840F5E" w14:textId="77777777" w:rsidR="00EB083D" w:rsidRDefault="00EB083D" w:rsidP="00EB083D">
      <w:pPr>
        <w:pStyle w:val="LabStepNumbered"/>
      </w:pPr>
      <w:r>
        <w:t>Write R code to create and manipulate a vector.</w:t>
      </w:r>
    </w:p>
    <w:p w14:paraId="7D4E8D65" w14:textId="77777777" w:rsidR="00EB083D" w:rsidRDefault="00EB083D" w:rsidP="00EB083D">
      <w:pPr>
        <w:pStyle w:val="LabStepNumberedLevel2"/>
      </w:pPr>
      <w:r>
        <w:t xml:space="preserve">Use the </w:t>
      </w:r>
      <w:proofErr w:type="spellStart"/>
      <w:r w:rsidRPr="00A22F04">
        <w:rPr>
          <w:b/>
        </w:rPr>
        <w:t>Ctrl+Shift+N</w:t>
      </w:r>
      <w:proofErr w:type="spellEnd"/>
      <w:r>
        <w:t xml:space="preserve"> keyboard shortcut to create a new R script.</w:t>
      </w:r>
    </w:p>
    <w:p w14:paraId="49934C75" w14:textId="77777777" w:rsidR="00EB083D" w:rsidRDefault="00EB083D" w:rsidP="00EB083D">
      <w:pPr>
        <w:pStyle w:val="LabStepNumberedLevel2"/>
      </w:pPr>
      <w:r>
        <w:t xml:space="preserve">Save the new script as a file named </w:t>
      </w:r>
      <w:proofErr w:type="spellStart"/>
      <w:r w:rsidRPr="00FD24DA">
        <w:rPr>
          <w:b/>
        </w:rPr>
        <w:t>FunWithVectors</w:t>
      </w:r>
      <w:proofErr w:type="spellEnd"/>
      <w:r>
        <w:t xml:space="preserve"> in your Student folder at </w:t>
      </w:r>
      <w:r w:rsidRPr="00A22F04">
        <w:rPr>
          <w:b/>
        </w:rPr>
        <w:t>C:\Student\Modules\11_IntroToR\Lab</w:t>
      </w:r>
      <w:r>
        <w:t>.</w:t>
      </w:r>
    </w:p>
    <w:p w14:paraId="32E90C95" w14:textId="77777777" w:rsidR="00EB083D" w:rsidRDefault="00EB083D" w:rsidP="00EB083D">
      <w:pPr>
        <w:pStyle w:val="LabStepNumberedLevel2"/>
      </w:pPr>
      <w:r>
        <w:t>Add the following code to create and print a vector which contains a set of whole numbers for recorded average temperatures.</w:t>
      </w:r>
    </w:p>
    <w:p w14:paraId="31946F12" w14:textId="77777777" w:rsidR="00EB083D" w:rsidRDefault="00EB083D" w:rsidP="00EB083D">
      <w:pPr>
        <w:pStyle w:val="LabStepCodeBlockLevel2"/>
      </w:pPr>
      <w:r>
        <w:t>averageTempature &lt;- c(74, 80, 64, 52, 36, 28)</w:t>
      </w:r>
    </w:p>
    <w:p w14:paraId="2675CF32" w14:textId="77777777" w:rsidR="00EB083D" w:rsidRDefault="00EB083D" w:rsidP="00EB083D">
      <w:pPr>
        <w:pStyle w:val="LabStepCodeBlockLevel2"/>
      </w:pPr>
      <w:r>
        <w:t>print(averageTempature)</w:t>
      </w:r>
    </w:p>
    <w:p w14:paraId="109A79D9" w14:textId="77777777" w:rsidR="00EB083D" w:rsidRDefault="00EB083D" w:rsidP="00EB083D">
      <w:pPr>
        <w:pStyle w:val="LabStepNumberedLevel2"/>
      </w:pPr>
      <w:r>
        <w:t>Execute the script and examine the output in the console window.</w:t>
      </w:r>
    </w:p>
    <w:p w14:paraId="114134A7" w14:textId="77777777" w:rsidR="00EB083D" w:rsidRDefault="00EB083D" w:rsidP="00EB083D">
      <w:pPr>
        <w:pStyle w:val="LabStepScreenshotLevel2"/>
      </w:pPr>
      <w:r>
        <w:drawing>
          <wp:inline distT="0" distB="0" distL="0" distR="0" wp14:anchorId="569A47D5" wp14:editId="77C2A81E">
            <wp:extent cx="3734225" cy="664991"/>
            <wp:effectExtent l="19050" t="19050" r="19050" b="209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69071" cy="671196"/>
                    </a:xfrm>
                    <a:prstGeom prst="rect">
                      <a:avLst/>
                    </a:prstGeom>
                    <a:noFill/>
                    <a:ln>
                      <a:solidFill>
                        <a:schemeClr val="tx1">
                          <a:lumMod val="50000"/>
                          <a:lumOff val="50000"/>
                        </a:schemeClr>
                      </a:solidFill>
                    </a:ln>
                  </pic:spPr>
                </pic:pic>
              </a:graphicData>
            </a:graphic>
          </wp:inline>
        </w:drawing>
      </w:r>
    </w:p>
    <w:p w14:paraId="0D8DB4B3" w14:textId="77777777" w:rsidR="00EB083D" w:rsidRDefault="00EB083D" w:rsidP="00EB083D">
      <w:pPr>
        <w:pStyle w:val="LabStepNumberedLevel2"/>
      </w:pPr>
      <w:r>
        <w:t>Add the following two new lines below the first two lines to add names to each vector element and print out the vector again.</w:t>
      </w:r>
    </w:p>
    <w:p w14:paraId="1059FC30" w14:textId="77777777" w:rsidR="00EB083D" w:rsidRPr="006F2B23" w:rsidRDefault="00EB083D" w:rsidP="00EB083D">
      <w:pPr>
        <w:pStyle w:val="LabStepCodeBlockLevel2"/>
        <w:rPr>
          <w:color w:val="7F7F7F" w:themeColor="text1" w:themeTint="80"/>
        </w:rPr>
      </w:pPr>
      <w:r w:rsidRPr="006F2B23">
        <w:rPr>
          <w:color w:val="7F7F7F" w:themeColor="text1" w:themeTint="80"/>
        </w:rPr>
        <w:t>averageTempature &lt;- c(74, 80, 64, 52, 36, 28)</w:t>
      </w:r>
    </w:p>
    <w:p w14:paraId="672C8A03" w14:textId="77777777" w:rsidR="00EB083D" w:rsidRPr="006F2B23" w:rsidRDefault="00EB083D" w:rsidP="00EB083D">
      <w:pPr>
        <w:pStyle w:val="LabStepCodeBlockLevel2"/>
        <w:rPr>
          <w:color w:val="7F7F7F" w:themeColor="text1" w:themeTint="80"/>
        </w:rPr>
      </w:pPr>
      <w:r w:rsidRPr="006F2B23">
        <w:rPr>
          <w:color w:val="7F7F7F" w:themeColor="text1" w:themeTint="80"/>
        </w:rPr>
        <w:t>print(averageTempature)</w:t>
      </w:r>
    </w:p>
    <w:p w14:paraId="32B7875B" w14:textId="77777777" w:rsidR="00EB083D" w:rsidRDefault="00EB083D" w:rsidP="00EB083D">
      <w:pPr>
        <w:pStyle w:val="LabStepCodeBlockLevel2"/>
      </w:pPr>
    </w:p>
    <w:p w14:paraId="45D087F9" w14:textId="77777777" w:rsidR="00EB083D" w:rsidRDefault="00EB083D" w:rsidP="00EB083D">
      <w:pPr>
        <w:pStyle w:val="LabStepCodeBlockLevel2"/>
      </w:pPr>
      <w:r>
        <w:t>names(averageTempature) = c("JUL", "AUG", "SEP", "OCT", "NOV", "DEC")</w:t>
      </w:r>
    </w:p>
    <w:p w14:paraId="6BFD3418" w14:textId="77777777" w:rsidR="00EB083D" w:rsidRDefault="00EB083D" w:rsidP="00EB083D">
      <w:pPr>
        <w:pStyle w:val="LabStepCodeBlockLevel2"/>
      </w:pPr>
      <w:r>
        <w:t>print(averageTempature)</w:t>
      </w:r>
    </w:p>
    <w:p w14:paraId="6BC47859" w14:textId="77777777" w:rsidR="00EB083D" w:rsidRDefault="00EB083D" w:rsidP="00EB083D">
      <w:pPr>
        <w:pStyle w:val="LabStepNumberedLevel2"/>
      </w:pPr>
      <w:r>
        <w:t>Execute the script and examine the output in the console window. You should observe that the vector elements have been printed out with their names.</w:t>
      </w:r>
    </w:p>
    <w:p w14:paraId="6B49E371" w14:textId="77777777" w:rsidR="00EB083D" w:rsidRDefault="00EB083D" w:rsidP="00EB083D">
      <w:pPr>
        <w:pStyle w:val="LabStepScreenshotLevel2"/>
      </w:pPr>
      <w:r>
        <w:lastRenderedPageBreak/>
        <w:drawing>
          <wp:inline distT="0" distB="0" distL="0" distR="0" wp14:anchorId="01B87CC4" wp14:editId="1D97140B">
            <wp:extent cx="2519265" cy="439321"/>
            <wp:effectExtent l="19050" t="19050" r="14605" b="184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30552" cy="458728"/>
                    </a:xfrm>
                    <a:prstGeom prst="rect">
                      <a:avLst/>
                    </a:prstGeom>
                    <a:noFill/>
                    <a:ln>
                      <a:solidFill>
                        <a:schemeClr val="tx1">
                          <a:lumMod val="50000"/>
                          <a:lumOff val="50000"/>
                        </a:schemeClr>
                      </a:solidFill>
                    </a:ln>
                  </pic:spPr>
                </pic:pic>
              </a:graphicData>
            </a:graphic>
          </wp:inline>
        </w:drawing>
      </w:r>
    </w:p>
    <w:p w14:paraId="0CA762A9" w14:textId="77777777" w:rsidR="00EB083D" w:rsidRDefault="00EB083D" w:rsidP="00EB083D">
      <w:pPr>
        <w:pStyle w:val="LabStepNumberedLevel2"/>
      </w:pPr>
      <w:r>
        <w:t xml:space="preserve">Add the following code to the bottom of the script to create a new vector named </w:t>
      </w:r>
      <w:r w:rsidRPr="005701EA">
        <w:rPr>
          <w:b/>
        </w:rPr>
        <w:t>averageTempatureQ3</w:t>
      </w:r>
      <w:r>
        <w:t xml:space="preserve"> which subsets the </w:t>
      </w:r>
      <w:proofErr w:type="spellStart"/>
      <w:r w:rsidRPr="005701EA">
        <w:rPr>
          <w:b/>
        </w:rPr>
        <w:t>averageTempature</w:t>
      </w:r>
      <w:proofErr w:type="spellEnd"/>
      <w:r>
        <w:t xml:space="preserve"> to include the first 3 months.</w:t>
      </w:r>
    </w:p>
    <w:p w14:paraId="0C80A392" w14:textId="77777777" w:rsidR="00EB083D" w:rsidRDefault="00EB083D" w:rsidP="00EB083D">
      <w:pPr>
        <w:pStyle w:val="LabStepCodeBlockLevel2"/>
      </w:pPr>
      <w:r>
        <w:t>averageTempatureQ3 = averageTempature[c(1, 2, 3)]</w:t>
      </w:r>
    </w:p>
    <w:p w14:paraId="3E0FD807" w14:textId="77777777" w:rsidR="00EB083D" w:rsidRDefault="00EB083D" w:rsidP="00EB083D">
      <w:pPr>
        <w:pStyle w:val="LabStepCodeBlockLevel2"/>
      </w:pPr>
      <w:r>
        <w:t>print(averageTempatureQ3)</w:t>
      </w:r>
    </w:p>
    <w:p w14:paraId="00DF6308" w14:textId="77777777" w:rsidR="00EB083D" w:rsidRDefault="00EB083D" w:rsidP="00EB083D">
      <w:pPr>
        <w:pStyle w:val="LabStepNumberedLevel2"/>
      </w:pPr>
      <w:r>
        <w:t xml:space="preserve">Add the following code to the bottom of the script to create a new vector named </w:t>
      </w:r>
      <w:r w:rsidRPr="00770E4D">
        <w:rPr>
          <w:b/>
        </w:rPr>
        <w:t>averageTempatureQ4</w:t>
      </w:r>
      <w:r>
        <w:t xml:space="preserve"> which subsets the </w:t>
      </w:r>
      <w:proofErr w:type="spellStart"/>
      <w:r w:rsidRPr="00770E4D">
        <w:rPr>
          <w:b/>
        </w:rPr>
        <w:t>averageTempature</w:t>
      </w:r>
      <w:proofErr w:type="spellEnd"/>
      <w:r>
        <w:t xml:space="preserve"> to exclude the first 3 months.</w:t>
      </w:r>
    </w:p>
    <w:p w14:paraId="14E6DF42" w14:textId="77777777" w:rsidR="00EB083D" w:rsidRDefault="00EB083D" w:rsidP="00EB083D">
      <w:pPr>
        <w:pStyle w:val="LabStepCodeBlockLevel2"/>
      </w:pPr>
      <w:r>
        <w:t>averageTempatureQ4 = averageTempature[-c(1, 2, 3)]</w:t>
      </w:r>
    </w:p>
    <w:p w14:paraId="780FA70A" w14:textId="77777777" w:rsidR="00EB083D" w:rsidRDefault="00EB083D" w:rsidP="00EB083D">
      <w:pPr>
        <w:pStyle w:val="LabStepCodeBlockLevel2"/>
      </w:pPr>
      <w:r>
        <w:t>print(averageTempatureQ4)</w:t>
      </w:r>
    </w:p>
    <w:p w14:paraId="0B881B97" w14:textId="77777777" w:rsidR="00EB083D" w:rsidRDefault="00EB083D" w:rsidP="00EB083D">
      <w:pPr>
        <w:pStyle w:val="LabStepNumberedLevel2"/>
      </w:pPr>
      <w:r>
        <w:t xml:space="preserve">Add the following code to the bottom of the script to create a new vector named </w:t>
      </w:r>
      <w:proofErr w:type="spellStart"/>
      <w:r w:rsidRPr="00770E4D">
        <w:rPr>
          <w:b/>
        </w:rPr>
        <w:t>coldMonths</w:t>
      </w:r>
      <w:proofErr w:type="spellEnd"/>
      <w:r>
        <w:t xml:space="preserve"> which subsets the </w:t>
      </w:r>
      <w:proofErr w:type="spellStart"/>
      <w:r w:rsidRPr="00770E4D">
        <w:rPr>
          <w:b/>
        </w:rPr>
        <w:t>averageTempature</w:t>
      </w:r>
      <w:proofErr w:type="spellEnd"/>
      <w:r>
        <w:t xml:space="preserve"> to include all months with an average temperature below 50 degrees.</w:t>
      </w:r>
    </w:p>
    <w:p w14:paraId="7F972FC4" w14:textId="77777777" w:rsidR="00EB083D" w:rsidRDefault="00EB083D" w:rsidP="00EB083D">
      <w:pPr>
        <w:pStyle w:val="LabStepCodeBlockLevel2"/>
      </w:pPr>
      <w:r>
        <w:t>coldMonths = averageTempature[averageTempature&lt;50]</w:t>
      </w:r>
    </w:p>
    <w:p w14:paraId="66107015" w14:textId="77777777" w:rsidR="00EB083D" w:rsidRDefault="00EB083D" w:rsidP="00EB083D">
      <w:pPr>
        <w:pStyle w:val="LabStepCodeBlockLevel2"/>
      </w:pPr>
      <w:r>
        <w:t>print(coldMonths)</w:t>
      </w:r>
    </w:p>
    <w:p w14:paraId="1FA8B577" w14:textId="77777777" w:rsidR="00EB083D" w:rsidRDefault="00EB083D" w:rsidP="00EB083D">
      <w:pPr>
        <w:pStyle w:val="LabStepNumberedLevel2"/>
      </w:pPr>
      <w:r>
        <w:t>Your script should now contain code which matches the following code listing.</w:t>
      </w:r>
    </w:p>
    <w:p w14:paraId="264655EC" w14:textId="77777777" w:rsidR="00EB083D" w:rsidRPr="006F2B23" w:rsidRDefault="00EB083D" w:rsidP="00EB083D">
      <w:pPr>
        <w:pStyle w:val="LabStepCodeBlockLevel2"/>
        <w:rPr>
          <w:color w:val="7F7F7F" w:themeColor="text1" w:themeTint="80"/>
        </w:rPr>
      </w:pPr>
      <w:r w:rsidRPr="006F2B23">
        <w:rPr>
          <w:color w:val="7F7F7F" w:themeColor="text1" w:themeTint="80"/>
        </w:rPr>
        <w:t>averageTempature &lt;- c(74, 80, 64, 52, 36, 28)</w:t>
      </w:r>
    </w:p>
    <w:p w14:paraId="735B0158" w14:textId="77777777" w:rsidR="00EB083D" w:rsidRPr="006F2B23" w:rsidRDefault="00EB083D" w:rsidP="00EB083D">
      <w:pPr>
        <w:pStyle w:val="LabStepCodeBlockLevel2"/>
        <w:rPr>
          <w:color w:val="7F7F7F" w:themeColor="text1" w:themeTint="80"/>
        </w:rPr>
      </w:pPr>
      <w:r w:rsidRPr="006F2B23">
        <w:rPr>
          <w:color w:val="7F7F7F" w:themeColor="text1" w:themeTint="80"/>
        </w:rPr>
        <w:t>print(averageTempature)</w:t>
      </w:r>
    </w:p>
    <w:p w14:paraId="054F792B" w14:textId="77777777" w:rsidR="00EB083D" w:rsidRPr="006F2B23" w:rsidRDefault="00EB083D" w:rsidP="00EB083D">
      <w:pPr>
        <w:pStyle w:val="LabStepCodeBlockLevel2"/>
        <w:rPr>
          <w:color w:val="7F7F7F" w:themeColor="text1" w:themeTint="80"/>
        </w:rPr>
      </w:pPr>
    </w:p>
    <w:p w14:paraId="54E8252F" w14:textId="77777777" w:rsidR="00EB083D" w:rsidRPr="006F2B23" w:rsidRDefault="00EB083D" w:rsidP="00EB083D">
      <w:pPr>
        <w:pStyle w:val="LabStepCodeBlockLevel2"/>
        <w:rPr>
          <w:color w:val="7F7F7F" w:themeColor="text1" w:themeTint="80"/>
        </w:rPr>
      </w:pPr>
      <w:r w:rsidRPr="006F2B23">
        <w:rPr>
          <w:color w:val="7F7F7F" w:themeColor="text1" w:themeTint="80"/>
        </w:rPr>
        <w:t>names(averageTempature) = c("JUL", "AUG", "SEP", "OCT", "NOV", "DEC")</w:t>
      </w:r>
    </w:p>
    <w:p w14:paraId="68E76F9D" w14:textId="77777777" w:rsidR="00EB083D" w:rsidRPr="006F2B23" w:rsidRDefault="00EB083D" w:rsidP="00EB083D">
      <w:pPr>
        <w:pStyle w:val="LabStepCodeBlockLevel2"/>
        <w:rPr>
          <w:color w:val="7F7F7F" w:themeColor="text1" w:themeTint="80"/>
        </w:rPr>
      </w:pPr>
      <w:r w:rsidRPr="006F2B23">
        <w:rPr>
          <w:color w:val="7F7F7F" w:themeColor="text1" w:themeTint="80"/>
        </w:rPr>
        <w:t>print(averageTempature)</w:t>
      </w:r>
    </w:p>
    <w:p w14:paraId="11B1B753" w14:textId="77777777" w:rsidR="00EB083D" w:rsidRDefault="00EB083D" w:rsidP="00EB083D">
      <w:pPr>
        <w:pStyle w:val="LabStepCodeBlockLevel2"/>
      </w:pPr>
    </w:p>
    <w:p w14:paraId="69D2A418" w14:textId="77777777" w:rsidR="00EB083D" w:rsidRDefault="00EB083D" w:rsidP="00EB083D">
      <w:pPr>
        <w:pStyle w:val="LabStepCodeBlockLevel2"/>
      </w:pPr>
      <w:r>
        <w:t>averageTempatureQ3 = averageTempature[c(1, 2, 3)]</w:t>
      </w:r>
    </w:p>
    <w:p w14:paraId="50EE2EB8" w14:textId="77777777" w:rsidR="00EB083D" w:rsidRDefault="00EB083D" w:rsidP="00EB083D">
      <w:pPr>
        <w:pStyle w:val="LabStepCodeBlockLevel2"/>
      </w:pPr>
      <w:r>
        <w:t>print(averageTempatureQ3)</w:t>
      </w:r>
    </w:p>
    <w:p w14:paraId="5C83284D" w14:textId="77777777" w:rsidR="00EB083D" w:rsidRDefault="00EB083D" w:rsidP="00EB083D">
      <w:pPr>
        <w:pStyle w:val="LabStepCodeBlockLevel2"/>
      </w:pPr>
    </w:p>
    <w:p w14:paraId="2EADFB8C" w14:textId="77777777" w:rsidR="00EB083D" w:rsidRDefault="00EB083D" w:rsidP="00EB083D">
      <w:pPr>
        <w:pStyle w:val="LabStepCodeBlockLevel2"/>
      </w:pPr>
      <w:r>
        <w:t>averageTempatureQ4 = averageTempature[-c(1, 2, 3)]</w:t>
      </w:r>
    </w:p>
    <w:p w14:paraId="63980113" w14:textId="77777777" w:rsidR="00EB083D" w:rsidRDefault="00EB083D" w:rsidP="00EB083D">
      <w:pPr>
        <w:pStyle w:val="LabStepCodeBlockLevel2"/>
      </w:pPr>
      <w:r>
        <w:t>print(averageTempatureQ4)</w:t>
      </w:r>
    </w:p>
    <w:p w14:paraId="596E2039" w14:textId="77777777" w:rsidR="00EB083D" w:rsidRDefault="00EB083D" w:rsidP="00EB083D">
      <w:pPr>
        <w:pStyle w:val="LabStepCodeBlockLevel2"/>
      </w:pPr>
    </w:p>
    <w:p w14:paraId="70D7213E" w14:textId="77777777" w:rsidR="00EB083D" w:rsidRDefault="00EB083D" w:rsidP="00EB083D">
      <w:pPr>
        <w:pStyle w:val="LabStepCodeBlockLevel2"/>
      </w:pPr>
      <w:r>
        <w:t>coldMonths = averageTempature[averageTempature&lt;50]</w:t>
      </w:r>
    </w:p>
    <w:p w14:paraId="08232F01" w14:textId="77777777" w:rsidR="00EB083D" w:rsidRDefault="00EB083D" w:rsidP="00EB083D">
      <w:pPr>
        <w:pStyle w:val="LabStepCodeBlockLevel2"/>
      </w:pPr>
      <w:r>
        <w:t>print(coldMonths)</w:t>
      </w:r>
    </w:p>
    <w:p w14:paraId="48CEE6FF" w14:textId="77777777" w:rsidR="00EB083D" w:rsidRDefault="00EB083D" w:rsidP="00EB083D">
      <w:pPr>
        <w:pStyle w:val="LabStepNumberedLevel2"/>
      </w:pPr>
      <w:r>
        <w:t>Execute the script and examine the output in the console window. You should see in the console that matches the following screenshot.</w:t>
      </w:r>
    </w:p>
    <w:p w14:paraId="44808FDD" w14:textId="77777777" w:rsidR="00EB083D" w:rsidRDefault="00EB083D" w:rsidP="00EB083D">
      <w:pPr>
        <w:pStyle w:val="LabStepScreenshotLevel2"/>
      </w:pPr>
      <w:r>
        <w:drawing>
          <wp:inline distT="0" distB="0" distL="0" distR="0" wp14:anchorId="47E89D40" wp14:editId="41E57405">
            <wp:extent cx="1798141" cy="1215794"/>
            <wp:effectExtent l="19050" t="19050" r="12065" b="228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49353" cy="1250421"/>
                    </a:xfrm>
                    <a:prstGeom prst="rect">
                      <a:avLst/>
                    </a:prstGeom>
                    <a:noFill/>
                    <a:ln>
                      <a:solidFill>
                        <a:schemeClr val="tx1">
                          <a:lumMod val="50000"/>
                          <a:lumOff val="50000"/>
                        </a:schemeClr>
                      </a:solidFill>
                    </a:ln>
                  </pic:spPr>
                </pic:pic>
              </a:graphicData>
            </a:graphic>
          </wp:inline>
        </w:drawing>
      </w:r>
    </w:p>
    <w:p w14:paraId="131BF937" w14:textId="77777777" w:rsidR="00EB083D" w:rsidRDefault="00EB083D" w:rsidP="00EB083D">
      <w:pPr>
        <w:pStyle w:val="LabExerciseCallout"/>
      </w:pPr>
      <w:r>
        <w:t>In the next step you will use vector arithmetic to convert the temperature values from Fahrenheit to Celsius. You can convert a temperature value from Fahrenheit to Celsius by subtracting 32 and then multiplying the difference by 5/9.</w:t>
      </w:r>
    </w:p>
    <w:p w14:paraId="333463FC" w14:textId="77777777" w:rsidR="00EB083D" w:rsidRDefault="00EB083D" w:rsidP="00EB083D">
      <w:pPr>
        <w:pStyle w:val="LabStepNumberedLevel2"/>
      </w:pPr>
      <w:r>
        <w:t xml:space="preserve">Add the following code to the bottom of the script to create a new vector with temperatures converted to Celsius and to assign the new vector to a new object named </w:t>
      </w:r>
      <w:proofErr w:type="spellStart"/>
      <w:r w:rsidRPr="00392AF4">
        <w:rPr>
          <w:b/>
        </w:rPr>
        <w:t>averageTempatureCelsius</w:t>
      </w:r>
      <w:proofErr w:type="spellEnd"/>
      <w:r>
        <w:t>.</w:t>
      </w:r>
    </w:p>
    <w:p w14:paraId="7BEC8C71" w14:textId="77777777" w:rsidR="00EB083D" w:rsidRDefault="00EB083D" w:rsidP="00EB083D">
      <w:pPr>
        <w:pStyle w:val="LabStepCodeBlockLevel2"/>
      </w:pPr>
      <w:r>
        <w:t>averageTempatureCelsius &lt;- (averageTempature-32) * (5/9)</w:t>
      </w:r>
    </w:p>
    <w:p w14:paraId="3CD4B959" w14:textId="77777777" w:rsidR="00EB083D" w:rsidRDefault="00EB083D" w:rsidP="00EB083D">
      <w:pPr>
        <w:pStyle w:val="LabStepCodeBlockLevel2"/>
      </w:pPr>
      <w:r>
        <w:t>print(averageTempatureCelsius)</w:t>
      </w:r>
    </w:p>
    <w:p w14:paraId="47D74D32" w14:textId="77777777" w:rsidR="00EB083D" w:rsidRDefault="00EB083D" w:rsidP="00EB083D">
      <w:pPr>
        <w:pStyle w:val="LabStepNumberedLevel2"/>
      </w:pPr>
      <w:r>
        <w:t>Execute the script and examine the output in the console window. You should observe the elements in the new vector have been converted to Celsius. However, they are also showing 6 points of precision after the decimal point which is distracting.</w:t>
      </w:r>
    </w:p>
    <w:p w14:paraId="29B9440B" w14:textId="77777777" w:rsidR="00EB083D" w:rsidRDefault="00EB083D" w:rsidP="00EB083D">
      <w:pPr>
        <w:pStyle w:val="LabStepScreenshotLevel2"/>
      </w:pPr>
      <w:r>
        <w:lastRenderedPageBreak/>
        <w:drawing>
          <wp:inline distT="0" distB="0" distL="0" distR="0" wp14:anchorId="1AA0C081" wp14:editId="2405E2CA">
            <wp:extent cx="5047819" cy="316719"/>
            <wp:effectExtent l="19050" t="19050" r="1968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6590" cy="327308"/>
                    </a:xfrm>
                    <a:prstGeom prst="rect">
                      <a:avLst/>
                    </a:prstGeom>
                    <a:noFill/>
                    <a:ln>
                      <a:solidFill>
                        <a:schemeClr val="tx1">
                          <a:lumMod val="50000"/>
                          <a:lumOff val="50000"/>
                        </a:schemeClr>
                      </a:solidFill>
                    </a:ln>
                  </pic:spPr>
                </pic:pic>
              </a:graphicData>
            </a:graphic>
          </wp:inline>
        </w:drawing>
      </w:r>
    </w:p>
    <w:p w14:paraId="43741B69" w14:textId="77777777" w:rsidR="00EB083D" w:rsidRDefault="00EB083D" w:rsidP="00EB083D">
      <w:pPr>
        <w:pStyle w:val="LabStepNumberedLevel2"/>
      </w:pPr>
      <w:r>
        <w:t xml:space="preserve">Modify your code by adding the </w:t>
      </w:r>
      <w:r w:rsidRPr="00392AF4">
        <w:rPr>
          <w:b/>
        </w:rPr>
        <w:t>round</w:t>
      </w:r>
      <w:r>
        <w:t xml:space="preserve"> function to round each temperature to w whole number.</w:t>
      </w:r>
    </w:p>
    <w:p w14:paraId="584C5493" w14:textId="77777777" w:rsidR="00EB083D" w:rsidRDefault="00EB083D" w:rsidP="00EB083D">
      <w:pPr>
        <w:pStyle w:val="LabStepCodeBlockLevel2"/>
      </w:pPr>
      <w:r>
        <w:t>averageTempatureCelsius &lt;- round( (averageTempature-32) * (5/9), 0)</w:t>
      </w:r>
    </w:p>
    <w:p w14:paraId="0355658C" w14:textId="77777777" w:rsidR="00EB083D" w:rsidRDefault="00EB083D" w:rsidP="00EB083D">
      <w:pPr>
        <w:pStyle w:val="LabStepCodeBlockLevel2"/>
      </w:pPr>
      <w:r>
        <w:t>print(averageTempatureCelsius)</w:t>
      </w:r>
    </w:p>
    <w:p w14:paraId="7E254CAD" w14:textId="77777777" w:rsidR="00EB083D" w:rsidRDefault="00EB083D" w:rsidP="00EB083D">
      <w:pPr>
        <w:pStyle w:val="LabStepNumberedLevel2"/>
      </w:pPr>
      <w:r>
        <w:t>Execute the script and examine the output in the console window. You should observe that the elements in the new vector display Celsius values that have been rounded to whole numbers.</w:t>
      </w:r>
    </w:p>
    <w:p w14:paraId="77FB781E" w14:textId="77777777" w:rsidR="00EB083D" w:rsidRDefault="00EB083D" w:rsidP="00EB083D">
      <w:pPr>
        <w:pStyle w:val="LabStepScreenshotLevel2"/>
      </w:pPr>
      <w:r>
        <w:drawing>
          <wp:inline distT="0" distB="0" distL="0" distR="0" wp14:anchorId="10DA35A1" wp14:editId="1E481797">
            <wp:extent cx="2066989" cy="321828"/>
            <wp:effectExtent l="19050" t="19050" r="9525"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7649" cy="326602"/>
                    </a:xfrm>
                    <a:prstGeom prst="rect">
                      <a:avLst/>
                    </a:prstGeom>
                    <a:noFill/>
                    <a:ln>
                      <a:solidFill>
                        <a:schemeClr val="tx1">
                          <a:lumMod val="50000"/>
                          <a:lumOff val="50000"/>
                        </a:schemeClr>
                      </a:solidFill>
                    </a:ln>
                  </pic:spPr>
                </pic:pic>
              </a:graphicData>
            </a:graphic>
          </wp:inline>
        </w:drawing>
      </w:r>
    </w:p>
    <w:p w14:paraId="053BFDA1" w14:textId="77777777" w:rsidR="00EB083D" w:rsidRDefault="00EB083D" w:rsidP="00EB083D">
      <w:pPr>
        <w:pStyle w:val="LabStepNumberedLevel2"/>
      </w:pPr>
      <w:r>
        <w:t xml:space="preserve">Save and close the script file </w:t>
      </w:r>
      <w:proofErr w:type="spellStart"/>
      <w:r w:rsidRPr="00C63F60">
        <w:rPr>
          <w:b/>
        </w:rPr>
        <w:t>FunWithVectors.R</w:t>
      </w:r>
      <w:proofErr w:type="spellEnd"/>
      <w:r>
        <w:t>.</w:t>
      </w:r>
    </w:p>
    <w:p w14:paraId="697DBE29" w14:textId="77777777" w:rsidR="00EB083D" w:rsidRDefault="00EB083D" w:rsidP="00EB083D">
      <w:pPr>
        <w:pStyle w:val="LabStepNumbered"/>
      </w:pPr>
      <w:r>
        <w:t>Clear the console window and remove all existing objects from the global environment.</w:t>
      </w:r>
    </w:p>
    <w:p w14:paraId="17F51F56" w14:textId="77777777" w:rsidR="00EB083D" w:rsidRDefault="00EB083D" w:rsidP="00EB083D">
      <w:pPr>
        <w:pStyle w:val="LabStepNumberedLevel2"/>
      </w:pPr>
      <w:r>
        <w:t>Make sure your cursor is in the console window.</w:t>
      </w:r>
    </w:p>
    <w:p w14:paraId="31BFE40F" w14:textId="77777777" w:rsidR="00EB083D" w:rsidRDefault="00EB083D" w:rsidP="00EB083D">
      <w:pPr>
        <w:pStyle w:val="LabStepNumberedLevel2"/>
      </w:pPr>
      <w:r>
        <w:t xml:space="preserve">Press the </w:t>
      </w:r>
      <w:r w:rsidRPr="00A9500D">
        <w:rPr>
          <w:b/>
        </w:rPr>
        <w:t>Ctrl + L</w:t>
      </w:r>
      <w:r>
        <w:t xml:space="preserve"> keyboard combination to clear the console window.</w:t>
      </w:r>
    </w:p>
    <w:p w14:paraId="299CE7AC" w14:textId="77777777" w:rsidR="00EB083D" w:rsidRDefault="00EB083D" w:rsidP="00EB083D">
      <w:pPr>
        <w:pStyle w:val="LabStepNumberedLevel2"/>
      </w:pPr>
      <w:r>
        <w:t xml:space="preserve">Click the button with the paintbrush icon in the </w:t>
      </w:r>
      <w:r w:rsidRPr="002A5E5D">
        <w:rPr>
          <w:b/>
        </w:rPr>
        <w:t>Environment</w:t>
      </w:r>
      <w:r>
        <w:t xml:space="preserve"> window to remove global objects from the current workspace.</w:t>
      </w:r>
    </w:p>
    <w:p w14:paraId="03706B42" w14:textId="77777777" w:rsidR="00EB083D" w:rsidRDefault="00EB083D" w:rsidP="00EB083D">
      <w:pPr>
        <w:pStyle w:val="LabStepScreenshotLevel2"/>
      </w:pPr>
      <w:r>
        <w:drawing>
          <wp:inline distT="0" distB="0" distL="0" distR="0" wp14:anchorId="4EBDB4E0" wp14:editId="5ED0D7FB">
            <wp:extent cx="3087612" cy="745823"/>
            <wp:effectExtent l="19050" t="19050" r="17780"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b="44117"/>
                    <a:stretch/>
                  </pic:blipFill>
                  <pic:spPr bwMode="auto">
                    <a:xfrm>
                      <a:off x="0" y="0"/>
                      <a:ext cx="3184156" cy="76914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ACF782E" w14:textId="77777777" w:rsidR="00EB083D" w:rsidRDefault="00EB083D" w:rsidP="00EB083D">
      <w:pPr>
        <w:pStyle w:val="LabExerciseCallout"/>
      </w:pPr>
      <w:r>
        <w:t xml:space="preserve">In the next step you will begin to work with data frames by importing data from a CSV file named </w:t>
      </w:r>
      <w:r w:rsidRPr="00F84109">
        <w:rPr>
          <w:b/>
        </w:rPr>
        <w:t>SalesByCustomer.csv</w:t>
      </w:r>
      <w:r w:rsidRPr="00F84109">
        <w:t xml:space="preserve"> </w:t>
      </w:r>
      <w:r>
        <w:t xml:space="preserve">that is located in the GitHub repository for Power BI Bootcamp. The file named </w:t>
      </w:r>
      <w:r w:rsidRPr="00F84109">
        <w:rPr>
          <w:b/>
        </w:rPr>
        <w:t>SalesByCustomer.csv</w:t>
      </w:r>
      <w:r>
        <w:t xml:space="preserve"> can be downloaded using a standard HTTP GET request using anonymous access at the following URL:</w:t>
      </w:r>
    </w:p>
    <w:p w14:paraId="54422ED6" w14:textId="77777777" w:rsidR="00EB083D" w:rsidRDefault="00FB5C8A" w:rsidP="00EB083D">
      <w:pPr>
        <w:pStyle w:val="LabExerciseCallout"/>
      </w:pPr>
      <w:hyperlink r:id="rId53" w:history="1">
        <w:r w:rsidR="00EB083D" w:rsidRPr="00647A21">
          <w:rPr>
            <w:rStyle w:val="Hyperlink"/>
          </w:rPr>
          <w:t>https://github.com/CriticalPathTraining/PBI365/raw/master/Student/Data/SalesByCustomer.csv</w:t>
        </w:r>
      </w:hyperlink>
      <w:r w:rsidR="00EB083D">
        <w:t xml:space="preserve"> </w:t>
      </w:r>
    </w:p>
    <w:p w14:paraId="0A0BB571" w14:textId="77777777" w:rsidR="00EB083D" w:rsidRDefault="00EB083D" w:rsidP="00EB083D">
      <w:pPr>
        <w:pStyle w:val="LabStepNumbered"/>
      </w:pPr>
      <w:r>
        <w:t>Load a data frame of customer data from a CSV file that is accessible over the Internet.</w:t>
      </w:r>
    </w:p>
    <w:p w14:paraId="7E3C6087" w14:textId="77777777" w:rsidR="00EB083D" w:rsidRDefault="00EB083D" w:rsidP="00EB083D">
      <w:pPr>
        <w:pStyle w:val="LabStepNumberedLevel2"/>
      </w:pPr>
      <w:r>
        <w:t xml:space="preserve">Use the </w:t>
      </w:r>
      <w:proofErr w:type="spellStart"/>
      <w:r w:rsidRPr="00A22F04">
        <w:rPr>
          <w:b/>
        </w:rPr>
        <w:t>Ctrl+Shift+N</w:t>
      </w:r>
      <w:proofErr w:type="spellEnd"/>
      <w:r>
        <w:t xml:space="preserve"> keyboard shortcut to create a new R script.</w:t>
      </w:r>
    </w:p>
    <w:p w14:paraId="6D5008E3" w14:textId="77777777" w:rsidR="00EB083D" w:rsidRDefault="00EB083D" w:rsidP="00EB083D">
      <w:pPr>
        <w:pStyle w:val="LabStepNumberedLevel2"/>
      </w:pPr>
      <w:r>
        <w:t xml:space="preserve">Save the new script as a file named </w:t>
      </w:r>
      <w:proofErr w:type="spellStart"/>
      <w:r>
        <w:rPr>
          <w:b/>
        </w:rPr>
        <w:t>CustomerAnalysis</w:t>
      </w:r>
      <w:proofErr w:type="spellEnd"/>
      <w:r>
        <w:t xml:space="preserve"> in your Student folder at </w:t>
      </w:r>
      <w:r w:rsidRPr="00A22F04">
        <w:rPr>
          <w:b/>
        </w:rPr>
        <w:t>C:\Student\Modules\11_IntroToR\Lab</w:t>
      </w:r>
      <w:r>
        <w:t>.</w:t>
      </w:r>
    </w:p>
    <w:p w14:paraId="3271D165" w14:textId="77777777" w:rsidR="00EB083D" w:rsidRDefault="00EB083D" w:rsidP="00EB083D">
      <w:pPr>
        <w:pStyle w:val="LabStepNumberedLevel2"/>
      </w:pPr>
      <w:r>
        <w:t>Add the following code to download a CSV file and convert its data into a data frame.</w:t>
      </w:r>
    </w:p>
    <w:p w14:paraId="537ADCF1" w14:textId="77777777" w:rsidR="00EB083D" w:rsidRDefault="00EB083D" w:rsidP="00EB083D">
      <w:pPr>
        <w:pStyle w:val="LabStepCodeBlockLevel2"/>
      </w:pPr>
      <w:r>
        <w:t>urlData = "https://github.com/CriticalPathTraining/PBI365/raw/master/Student/Data/SalesByCustomer.csv"</w:t>
      </w:r>
    </w:p>
    <w:p w14:paraId="2B7AEDCE" w14:textId="77777777" w:rsidR="00EB083D" w:rsidRDefault="00EB083D" w:rsidP="00EB083D">
      <w:pPr>
        <w:pStyle w:val="LabStepCodeBlockLevel2"/>
      </w:pPr>
      <w:r>
        <w:t>customers &lt;- read.csv(urlData)</w:t>
      </w:r>
    </w:p>
    <w:p w14:paraId="2601D307" w14:textId="77777777" w:rsidR="00EB083D" w:rsidRDefault="00EB083D" w:rsidP="00EB083D">
      <w:pPr>
        <w:pStyle w:val="LabStepNumberedLevel2"/>
      </w:pPr>
      <w:r>
        <w:t>Execute the script and examine the output in the console window.</w:t>
      </w:r>
    </w:p>
    <w:p w14:paraId="2F096931" w14:textId="77777777" w:rsidR="00EB083D" w:rsidRDefault="00EB083D" w:rsidP="00EB083D">
      <w:pPr>
        <w:pStyle w:val="LabStepScreenshotLevel2"/>
      </w:pPr>
      <w:r>
        <w:drawing>
          <wp:inline distT="0" distB="0" distL="0" distR="0" wp14:anchorId="0CFA9386" wp14:editId="03FA3F45">
            <wp:extent cx="4754642" cy="613006"/>
            <wp:effectExtent l="19050" t="19050" r="8255"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9540" cy="614927"/>
                    </a:xfrm>
                    <a:prstGeom prst="rect">
                      <a:avLst/>
                    </a:prstGeom>
                    <a:noFill/>
                    <a:ln>
                      <a:solidFill>
                        <a:schemeClr val="tx1">
                          <a:lumMod val="50000"/>
                          <a:lumOff val="50000"/>
                        </a:schemeClr>
                      </a:solidFill>
                    </a:ln>
                  </pic:spPr>
                </pic:pic>
              </a:graphicData>
            </a:graphic>
          </wp:inline>
        </w:drawing>
      </w:r>
    </w:p>
    <w:p w14:paraId="171558BE" w14:textId="77777777" w:rsidR="00EB083D" w:rsidRDefault="00EB083D" w:rsidP="00EB083D">
      <w:pPr>
        <w:pStyle w:val="LabExerciseCallout"/>
      </w:pPr>
      <w:r>
        <w:t xml:space="preserve">The console window should just show a single line which indicates the </w:t>
      </w:r>
      <w:r w:rsidRPr="004605BF">
        <w:rPr>
          <w:b/>
        </w:rPr>
        <w:t>source</w:t>
      </w:r>
      <w:r>
        <w:t xml:space="preserve"> function was used to execute the script. The main thing to verify in this case is that the script ran and imported the data from the CSV file without any errors. If there were any errors during script execution, you would see error messages in the console window. If you don’t see any errors, you can assume that the data import operation to create a new data frame was successful.</w:t>
      </w:r>
    </w:p>
    <w:p w14:paraId="28FA1FA1" w14:textId="77777777" w:rsidR="00EB083D" w:rsidRDefault="00EB083D" w:rsidP="00EB083D">
      <w:pPr>
        <w:pStyle w:val="LabStepNumberedLevel2"/>
      </w:pPr>
      <w:r>
        <w:t xml:space="preserve">Examine the </w:t>
      </w:r>
      <w:r w:rsidRPr="00872A15">
        <w:rPr>
          <w:b/>
        </w:rPr>
        <w:t>Environment</w:t>
      </w:r>
      <w:r>
        <w:t xml:space="preserve"> window. You should be able to verify that a new object has been created in the </w:t>
      </w:r>
      <w:r w:rsidRPr="00872A15">
        <w:rPr>
          <w:b/>
        </w:rPr>
        <w:t>Data</w:t>
      </w:r>
      <w:r>
        <w:t xml:space="preserve"> section named </w:t>
      </w:r>
      <w:r w:rsidRPr="004605BF">
        <w:rPr>
          <w:b/>
        </w:rPr>
        <w:t>customers</w:t>
      </w:r>
      <w:r>
        <w:t>. This object is a data frame that has been created from the data that has been imported from the CSV file.</w:t>
      </w:r>
    </w:p>
    <w:p w14:paraId="1E9C3C95" w14:textId="77777777" w:rsidR="00EB083D" w:rsidRDefault="00EB083D" w:rsidP="00EB083D">
      <w:pPr>
        <w:pStyle w:val="LabStepScreenshotLevel2"/>
      </w:pPr>
      <w:r>
        <w:lastRenderedPageBreak/>
        <w:drawing>
          <wp:inline distT="0" distB="0" distL="0" distR="0" wp14:anchorId="3259E766" wp14:editId="3E0F09C6">
            <wp:extent cx="3097369" cy="964547"/>
            <wp:effectExtent l="19050" t="19050" r="8255" b="266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34168" cy="976007"/>
                    </a:xfrm>
                    <a:prstGeom prst="rect">
                      <a:avLst/>
                    </a:prstGeom>
                    <a:noFill/>
                    <a:ln>
                      <a:solidFill>
                        <a:schemeClr val="tx1">
                          <a:lumMod val="50000"/>
                          <a:lumOff val="50000"/>
                        </a:schemeClr>
                      </a:solidFill>
                    </a:ln>
                  </pic:spPr>
                </pic:pic>
              </a:graphicData>
            </a:graphic>
          </wp:inline>
        </w:drawing>
      </w:r>
    </w:p>
    <w:p w14:paraId="6ACCD27A" w14:textId="77777777" w:rsidR="00EB083D" w:rsidRDefault="00EB083D" w:rsidP="00EB083D">
      <w:pPr>
        <w:pStyle w:val="LabStepNumberedLevel2"/>
      </w:pPr>
      <w:r>
        <w:t xml:space="preserve">Using our mouse, double-click on </w:t>
      </w:r>
      <w:r w:rsidRPr="00AA2EC7">
        <w:rPr>
          <w:b/>
        </w:rPr>
        <w:t>customers</w:t>
      </w:r>
      <w:r>
        <w:t xml:space="preserve"> in the </w:t>
      </w:r>
      <w:r w:rsidRPr="00AA2EC7">
        <w:rPr>
          <w:b/>
        </w:rPr>
        <w:t>Global Environment</w:t>
      </w:r>
      <w:r>
        <w:t xml:space="preserve"> section to view it inside the data frame viewer.</w:t>
      </w:r>
    </w:p>
    <w:p w14:paraId="4EB394EB" w14:textId="77777777" w:rsidR="00EB083D" w:rsidRDefault="00EB083D" w:rsidP="00EB083D">
      <w:pPr>
        <w:pStyle w:val="LabStepScreenshotLevel2"/>
      </w:pPr>
      <w:r>
        <w:drawing>
          <wp:inline distT="0" distB="0" distL="0" distR="0" wp14:anchorId="61F6C2F9" wp14:editId="52A2C6B0">
            <wp:extent cx="1300767" cy="575420"/>
            <wp:effectExtent l="19050" t="19050" r="1397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15077" cy="581750"/>
                    </a:xfrm>
                    <a:prstGeom prst="rect">
                      <a:avLst/>
                    </a:prstGeom>
                    <a:noFill/>
                    <a:ln>
                      <a:solidFill>
                        <a:schemeClr val="tx1">
                          <a:lumMod val="50000"/>
                          <a:lumOff val="50000"/>
                        </a:schemeClr>
                      </a:solidFill>
                    </a:ln>
                  </pic:spPr>
                </pic:pic>
              </a:graphicData>
            </a:graphic>
          </wp:inline>
        </w:drawing>
      </w:r>
    </w:p>
    <w:p w14:paraId="5A64EC49" w14:textId="77777777" w:rsidR="00EB083D" w:rsidRDefault="00EB083D" w:rsidP="00EB083D">
      <w:pPr>
        <w:pStyle w:val="LabStepNumberedLevel2"/>
      </w:pPr>
      <w:r>
        <w:t xml:space="preserve">Inspect the </w:t>
      </w:r>
      <w:proofErr w:type="gramStart"/>
      <w:r w:rsidRPr="00AA2EC7">
        <w:rPr>
          <w:b/>
        </w:rPr>
        <w:t>customers</w:t>
      </w:r>
      <w:proofErr w:type="gramEnd"/>
      <w:r>
        <w:t xml:space="preserve"> data frame in the viewer provided by </w:t>
      </w:r>
      <w:proofErr w:type="spellStart"/>
      <w:r>
        <w:t>RStudio</w:t>
      </w:r>
      <w:proofErr w:type="spellEnd"/>
      <w:r>
        <w:t>. What you see should match the following screenshot.</w:t>
      </w:r>
    </w:p>
    <w:p w14:paraId="6CC9A274" w14:textId="77777777" w:rsidR="00EB083D" w:rsidRDefault="00EB083D" w:rsidP="00EB083D">
      <w:pPr>
        <w:pStyle w:val="LabStepScreenshotLevel2"/>
      </w:pPr>
      <w:r>
        <w:drawing>
          <wp:inline distT="0" distB="0" distL="0" distR="0" wp14:anchorId="49AD2DEC" wp14:editId="13C7845D">
            <wp:extent cx="2434107" cy="1494265"/>
            <wp:effectExtent l="19050" t="19050" r="23495"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47084" cy="1502232"/>
                    </a:xfrm>
                    <a:prstGeom prst="rect">
                      <a:avLst/>
                    </a:prstGeom>
                    <a:noFill/>
                    <a:ln>
                      <a:solidFill>
                        <a:schemeClr val="tx1">
                          <a:lumMod val="50000"/>
                          <a:lumOff val="50000"/>
                        </a:schemeClr>
                      </a:solidFill>
                    </a:ln>
                  </pic:spPr>
                </pic:pic>
              </a:graphicData>
            </a:graphic>
          </wp:inline>
        </w:drawing>
      </w:r>
    </w:p>
    <w:p w14:paraId="0E6A389A" w14:textId="77777777" w:rsidR="00EB083D" w:rsidRDefault="00EB083D" w:rsidP="00EB083D">
      <w:pPr>
        <w:pStyle w:val="LabStepNumberedLevel2"/>
      </w:pPr>
      <w:r>
        <w:t>Add the following line of code to the bottom of your script to assign user-friendly names to each column in the data frame.</w:t>
      </w:r>
    </w:p>
    <w:p w14:paraId="1C0A142F" w14:textId="77777777" w:rsidR="00EB083D" w:rsidRPr="00D1204D" w:rsidRDefault="00EB083D" w:rsidP="00EB083D">
      <w:pPr>
        <w:pStyle w:val="LabStepCodeBlockLevel2"/>
        <w:rPr>
          <w:color w:val="7F7F7F" w:themeColor="text1" w:themeTint="80"/>
        </w:rPr>
      </w:pPr>
      <w:r w:rsidRPr="00D1204D">
        <w:rPr>
          <w:color w:val="7F7F7F" w:themeColor="text1" w:themeTint="80"/>
        </w:rPr>
        <w:t>urlData = "https://github.com/CriticalPathTraining/PBI365/raw/master/Student/Data/SalesByCustomer.csv"</w:t>
      </w:r>
    </w:p>
    <w:p w14:paraId="49B5174E" w14:textId="77777777" w:rsidR="00EB083D" w:rsidRPr="00D1204D" w:rsidRDefault="00EB083D" w:rsidP="00EB083D">
      <w:pPr>
        <w:pStyle w:val="LabStepCodeBlockLevel2"/>
        <w:rPr>
          <w:color w:val="7F7F7F" w:themeColor="text1" w:themeTint="80"/>
        </w:rPr>
      </w:pPr>
      <w:r w:rsidRPr="00D1204D">
        <w:rPr>
          <w:color w:val="7F7F7F" w:themeColor="text1" w:themeTint="80"/>
        </w:rPr>
        <w:t>customers &lt;- read.csv(urlData)</w:t>
      </w:r>
    </w:p>
    <w:p w14:paraId="434BE912" w14:textId="77777777" w:rsidR="00EB083D" w:rsidRDefault="00EB083D" w:rsidP="00EB083D">
      <w:pPr>
        <w:pStyle w:val="LabStepCodeBlockLevel2"/>
      </w:pPr>
    </w:p>
    <w:p w14:paraId="52393A4B" w14:textId="77777777" w:rsidR="00EB083D" w:rsidRDefault="00EB083D" w:rsidP="00EB083D">
      <w:pPr>
        <w:pStyle w:val="LabStepCodeBlockLevel2"/>
      </w:pPr>
      <w:r>
        <w:t>names(customers) = c("Customer","State","Gender","Age","Sales")</w:t>
      </w:r>
    </w:p>
    <w:p w14:paraId="787E3884" w14:textId="77777777" w:rsidR="00EB083D" w:rsidRDefault="00EB083D" w:rsidP="00EB083D">
      <w:pPr>
        <w:pStyle w:val="LabStepNumberedLevel2"/>
      </w:pPr>
      <w:r>
        <w:t xml:space="preserve">After you have added the code to modify the column names, rerun the script and then examine the </w:t>
      </w:r>
      <w:proofErr w:type="gramStart"/>
      <w:r w:rsidRPr="0073047C">
        <w:rPr>
          <w:b/>
        </w:rPr>
        <w:t>customers</w:t>
      </w:r>
      <w:proofErr w:type="gramEnd"/>
      <w:r>
        <w:t xml:space="preserve"> data frame in the viewer to verify that the columns names have been updated.</w:t>
      </w:r>
    </w:p>
    <w:p w14:paraId="1D4B2806" w14:textId="77777777" w:rsidR="00EB083D" w:rsidRDefault="00EB083D" w:rsidP="00EB083D">
      <w:pPr>
        <w:pStyle w:val="LabStepLevel2NoBullet"/>
      </w:pPr>
      <w:r>
        <w:rPr>
          <w:noProof/>
        </w:rPr>
        <w:drawing>
          <wp:inline distT="0" distB="0" distL="0" distR="0" wp14:anchorId="682D9E27" wp14:editId="39192B1D">
            <wp:extent cx="2488298" cy="1403797"/>
            <wp:effectExtent l="19050" t="19050" r="26670" b="25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14093" cy="1474766"/>
                    </a:xfrm>
                    <a:prstGeom prst="rect">
                      <a:avLst/>
                    </a:prstGeom>
                    <a:noFill/>
                    <a:ln>
                      <a:solidFill>
                        <a:schemeClr val="tx1">
                          <a:lumMod val="50000"/>
                          <a:lumOff val="50000"/>
                        </a:schemeClr>
                      </a:solidFill>
                    </a:ln>
                  </pic:spPr>
                </pic:pic>
              </a:graphicData>
            </a:graphic>
          </wp:inline>
        </w:drawing>
      </w:r>
    </w:p>
    <w:p w14:paraId="674B429F" w14:textId="77777777" w:rsidR="00EB083D" w:rsidRDefault="00EB083D" w:rsidP="00EB083D">
      <w:pPr>
        <w:pStyle w:val="LabStepNumberedLevel2"/>
      </w:pPr>
      <w:r>
        <w:t xml:space="preserve">Add the following line of code to the bottom of your script to sort the data frame by the </w:t>
      </w:r>
      <w:r w:rsidRPr="0073047C">
        <w:rPr>
          <w:b/>
        </w:rPr>
        <w:t>Sales</w:t>
      </w:r>
      <w:r>
        <w:t xml:space="preserve"> column in a descending fashion.</w:t>
      </w:r>
    </w:p>
    <w:p w14:paraId="4D47C2CD" w14:textId="77777777" w:rsidR="00EB083D" w:rsidRPr="005A1873" w:rsidRDefault="00EB083D" w:rsidP="00EB083D">
      <w:pPr>
        <w:pStyle w:val="LabStepCodeBlockLevel2"/>
        <w:rPr>
          <w:color w:val="7F7F7F" w:themeColor="text1" w:themeTint="80"/>
        </w:rPr>
      </w:pPr>
      <w:r w:rsidRPr="005A1873">
        <w:rPr>
          <w:color w:val="7F7F7F" w:themeColor="text1" w:themeTint="80"/>
        </w:rPr>
        <w:t>urlData = "https://github.com/CriticalPathTraining/PBI365/raw/master/Student/Data/SalesByCustomer.csv"</w:t>
      </w:r>
    </w:p>
    <w:p w14:paraId="550901AC" w14:textId="77777777" w:rsidR="00EB083D" w:rsidRPr="005A1873" w:rsidRDefault="00EB083D" w:rsidP="00EB083D">
      <w:pPr>
        <w:pStyle w:val="LabStepCodeBlockLevel2"/>
        <w:rPr>
          <w:color w:val="7F7F7F" w:themeColor="text1" w:themeTint="80"/>
        </w:rPr>
      </w:pPr>
      <w:r w:rsidRPr="005A1873">
        <w:rPr>
          <w:color w:val="7F7F7F" w:themeColor="text1" w:themeTint="80"/>
        </w:rPr>
        <w:t>customers &lt;- read.csv(urlData)</w:t>
      </w:r>
    </w:p>
    <w:p w14:paraId="5591FD19" w14:textId="77777777" w:rsidR="00EB083D" w:rsidRPr="005A1873" w:rsidRDefault="00EB083D" w:rsidP="00EB083D">
      <w:pPr>
        <w:pStyle w:val="LabStepCodeBlockLevel2"/>
        <w:rPr>
          <w:color w:val="7F7F7F" w:themeColor="text1" w:themeTint="80"/>
        </w:rPr>
      </w:pPr>
    </w:p>
    <w:p w14:paraId="5CA78B36" w14:textId="77777777" w:rsidR="00EB083D" w:rsidRPr="005A1873" w:rsidRDefault="00EB083D" w:rsidP="00EB083D">
      <w:pPr>
        <w:pStyle w:val="LabStepCodeBlockLevel2"/>
        <w:rPr>
          <w:color w:val="7F7F7F" w:themeColor="text1" w:themeTint="80"/>
        </w:rPr>
      </w:pPr>
      <w:r w:rsidRPr="005A1873">
        <w:rPr>
          <w:color w:val="7F7F7F" w:themeColor="text1" w:themeTint="80"/>
        </w:rPr>
        <w:t>names(customers) = c("Customer","State","Gender","Age","Sales")</w:t>
      </w:r>
    </w:p>
    <w:p w14:paraId="22947C5F" w14:textId="77777777" w:rsidR="00EB083D" w:rsidRDefault="00EB083D" w:rsidP="00EB083D">
      <w:pPr>
        <w:pStyle w:val="LabStepCodeBlockLevel2"/>
      </w:pPr>
      <w:r>
        <w:t xml:space="preserve">  </w:t>
      </w:r>
    </w:p>
    <w:p w14:paraId="3574159D" w14:textId="77777777" w:rsidR="00EB083D" w:rsidRDefault="00EB083D" w:rsidP="00EB083D">
      <w:pPr>
        <w:pStyle w:val="LabStepCodeBlockLevel2"/>
      </w:pPr>
      <w:r>
        <w:t>customers &lt;- customers[ order(customers$Sales, decreasing=TRUE),  ]</w:t>
      </w:r>
    </w:p>
    <w:p w14:paraId="416DFE5A" w14:textId="77777777" w:rsidR="00EB083D" w:rsidRDefault="00EB083D" w:rsidP="00EB083D">
      <w:pPr>
        <w:pStyle w:val="LabStepNumberedLevel2"/>
      </w:pPr>
      <w:r>
        <w:t xml:space="preserve">After you have added the code to sort the data frame, rerun the script and then examine the </w:t>
      </w:r>
      <w:proofErr w:type="gramStart"/>
      <w:r w:rsidRPr="0073047C">
        <w:rPr>
          <w:b/>
        </w:rPr>
        <w:t>customers</w:t>
      </w:r>
      <w:proofErr w:type="gramEnd"/>
      <w:r>
        <w:t xml:space="preserve"> data frame in the viewer to verify that the rows have been sorted by the </w:t>
      </w:r>
      <w:r w:rsidRPr="005E3B93">
        <w:rPr>
          <w:b/>
        </w:rPr>
        <w:t>Sales</w:t>
      </w:r>
      <w:r>
        <w:t xml:space="preserve"> column in a descending fashion.</w:t>
      </w:r>
    </w:p>
    <w:p w14:paraId="33C3A620" w14:textId="77777777" w:rsidR="00EB083D" w:rsidRDefault="00EB083D" w:rsidP="00EB083D">
      <w:pPr>
        <w:pStyle w:val="LabStepScreenshotLevel2"/>
      </w:pPr>
      <w:r>
        <w:lastRenderedPageBreak/>
        <w:drawing>
          <wp:inline distT="0" distB="0" distL="0" distR="0" wp14:anchorId="1597D56C" wp14:editId="7CE35A8F">
            <wp:extent cx="2504941" cy="1554877"/>
            <wp:effectExtent l="19050" t="19050" r="10160" b="266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46360" cy="1580587"/>
                    </a:xfrm>
                    <a:prstGeom prst="rect">
                      <a:avLst/>
                    </a:prstGeom>
                    <a:noFill/>
                    <a:ln>
                      <a:solidFill>
                        <a:schemeClr val="tx1">
                          <a:lumMod val="50000"/>
                          <a:lumOff val="50000"/>
                        </a:schemeClr>
                      </a:solidFill>
                    </a:ln>
                  </pic:spPr>
                </pic:pic>
              </a:graphicData>
            </a:graphic>
          </wp:inline>
        </w:drawing>
      </w:r>
    </w:p>
    <w:p w14:paraId="73C8F4E3" w14:textId="77777777" w:rsidR="00EB083D" w:rsidRDefault="00EB083D" w:rsidP="00EB083D">
      <w:pPr>
        <w:pStyle w:val="LabExerciseCallout"/>
      </w:pPr>
      <w:r>
        <w:t xml:space="preserve">Over the next few steps, you will add the code to convert values from the </w:t>
      </w:r>
      <w:r w:rsidRPr="00D1204D">
        <w:rPr>
          <w:b/>
        </w:rPr>
        <w:t>Gender</w:t>
      </w:r>
      <w:r>
        <w:t xml:space="preserve"> column to make them more readable. More specifically, you will convert values of "F" to "Female" and values of "M" to "Male". However, you will use a convenient R function named </w:t>
      </w:r>
      <w:proofErr w:type="spellStart"/>
      <w:r w:rsidRPr="00D1204D">
        <w:rPr>
          <w:b/>
        </w:rPr>
        <w:t>mapvalues</w:t>
      </w:r>
      <w:proofErr w:type="spellEnd"/>
      <w:r>
        <w:t xml:space="preserve"> that is in a R package named </w:t>
      </w:r>
      <w:proofErr w:type="spellStart"/>
      <w:r w:rsidRPr="005E3B93">
        <w:rPr>
          <w:b/>
        </w:rPr>
        <w:t>plyr</w:t>
      </w:r>
      <w:proofErr w:type="spellEnd"/>
      <w:r>
        <w:t xml:space="preserve"> that is not installed by default. Therefore, you must ensure the </w:t>
      </w:r>
      <w:proofErr w:type="spellStart"/>
      <w:r w:rsidRPr="005E3B93">
        <w:rPr>
          <w:b/>
        </w:rPr>
        <w:t>plyr</w:t>
      </w:r>
      <w:proofErr w:type="spellEnd"/>
      <w:r>
        <w:t xml:space="preserve"> package is installed before you can successfully execute your code.</w:t>
      </w:r>
    </w:p>
    <w:p w14:paraId="7F678B71" w14:textId="77777777" w:rsidR="00EB083D" w:rsidRDefault="00EB083D" w:rsidP="00EB083D">
      <w:pPr>
        <w:pStyle w:val="LabStepNumbered"/>
      </w:pPr>
      <w:r>
        <w:t xml:space="preserve">Install the </w:t>
      </w:r>
      <w:proofErr w:type="spellStart"/>
      <w:r w:rsidRPr="0073047C">
        <w:rPr>
          <w:b/>
        </w:rPr>
        <w:t>plyr</w:t>
      </w:r>
      <w:proofErr w:type="spellEnd"/>
      <w:r>
        <w:t xml:space="preserve"> package by hand.</w:t>
      </w:r>
    </w:p>
    <w:p w14:paraId="425D6C4E" w14:textId="77777777" w:rsidR="00EB083D" w:rsidRDefault="00EB083D" w:rsidP="00EB083D">
      <w:pPr>
        <w:pStyle w:val="LabStepNumberedLevel2"/>
      </w:pPr>
      <w:r>
        <w:t xml:space="preserve">Select the </w:t>
      </w:r>
      <w:r w:rsidRPr="0073047C">
        <w:rPr>
          <w:b/>
        </w:rPr>
        <w:t>Packages</w:t>
      </w:r>
      <w:r>
        <w:t xml:space="preserve"> tab in the bottom right corner window to see the list of installed packages.</w:t>
      </w:r>
    </w:p>
    <w:p w14:paraId="1510C8BA" w14:textId="77777777" w:rsidR="00EB083D" w:rsidRDefault="00EB083D" w:rsidP="00EB083D">
      <w:pPr>
        <w:pStyle w:val="LabStepScreenshotLevel2"/>
      </w:pPr>
      <w:r>
        <w:drawing>
          <wp:inline distT="0" distB="0" distL="0" distR="0" wp14:anchorId="39162758" wp14:editId="21F03D80">
            <wp:extent cx="4768438" cy="1223493"/>
            <wp:effectExtent l="19050" t="19050" r="13335" b="15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45360" cy="1268888"/>
                    </a:xfrm>
                    <a:prstGeom prst="rect">
                      <a:avLst/>
                    </a:prstGeom>
                    <a:noFill/>
                    <a:ln>
                      <a:solidFill>
                        <a:schemeClr val="tx1">
                          <a:lumMod val="50000"/>
                          <a:lumOff val="50000"/>
                        </a:schemeClr>
                      </a:solidFill>
                    </a:ln>
                  </pic:spPr>
                </pic:pic>
              </a:graphicData>
            </a:graphic>
          </wp:inline>
        </w:drawing>
      </w:r>
    </w:p>
    <w:p w14:paraId="3FF1399F" w14:textId="77777777" w:rsidR="00EB083D" w:rsidRDefault="00EB083D" w:rsidP="00EB083D">
      <w:pPr>
        <w:pStyle w:val="LabStepNumberedLevel2"/>
      </w:pPr>
      <w:r>
        <w:t xml:space="preserve">Click on the </w:t>
      </w:r>
      <w:r w:rsidRPr="0073047C">
        <w:rPr>
          <w:b/>
        </w:rPr>
        <w:t>Install</w:t>
      </w:r>
      <w:r>
        <w:t xml:space="preserve"> button in the </w:t>
      </w:r>
      <w:r w:rsidRPr="0073047C">
        <w:rPr>
          <w:b/>
        </w:rPr>
        <w:t>Packages</w:t>
      </w:r>
      <w:r>
        <w:t xml:space="preserve"> window.</w:t>
      </w:r>
    </w:p>
    <w:p w14:paraId="243C6F7E" w14:textId="77777777" w:rsidR="00EB083D" w:rsidRDefault="00EB083D" w:rsidP="00EB083D">
      <w:pPr>
        <w:pStyle w:val="LabStepScreenshotLevel2"/>
      </w:pPr>
      <w:r>
        <w:drawing>
          <wp:inline distT="0" distB="0" distL="0" distR="0" wp14:anchorId="18742BDF" wp14:editId="3BC3D1B8">
            <wp:extent cx="2910626" cy="860900"/>
            <wp:effectExtent l="19050" t="19050" r="23495" b="158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80125" cy="881456"/>
                    </a:xfrm>
                    <a:prstGeom prst="rect">
                      <a:avLst/>
                    </a:prstGeom>
                    <a:noFill/>
                    <a:ln>
                      <a:solidFill>
                        <a:schemeClr val="tx1">
                          <a:lumMod val="50000"/>
                          <a:lumOff val="50000"/>
                        </a:schemeClr>
                      </a:solidFill>
                    </a:ln>
                  </pic:spPr>
                </pic:pic>
              </a:graphicData>
            </a:graphic>
          </wp:inline>
        </w:drawing>
      </w:r>
    </w:p>
    <w:p w14:paraId="3D8DE960" w14:textId="77777777" w:rsidR="00EB083D" w:rsidRDefault="00EB083D" w:rsidP="00EB083D">
      <w:pPr>
        <w:pStyle w:val="LabStepNumberedLevel2"/>
      </w:pPr>
      <w:r>
        <w:t xml:space="preserve">In the </w:t>
      </w:r>
      <w:r w:rsidRPr="0073047C">
        <w:rPr>
          <w:b/>
        </w:rPr>
        <w:t>Packages</w:t>
      </w:r>
      <w:r>
        <w:t xml:space="preserve"> textbox, type </w:t>
      </w:r>
      <w:proofErr w:type="spellStart"/>
      <w:r w:rsidRPr="0073047C">
        <w:rPr>
          <w:b/>
        </w:rPr>
        <w:t>plyr</w:t>
      </w:r>
      <w:proofErr w:type="spellEnd"/>
      <w:r>
        <w:t xml:space="preserve"> and then click the Install button.</w:t>
      </w:r>
    </w:p>
    <w:p w14:paraId="083ECEFC" w14:textId="77777777" w:rsidR="00EB083D" w:rsidRDefault="00EB083D" w:rsidP="00EB083D">
      <w:pPr>
        <w:pStyle w:val="LabStepScreenshotLevel2"/>
      </w:pPr>
      <w:r>
        <w:drawing>
          <wp:inline distT="0" distB="0" distL="0" distR="0" wp14:anchorId="6251532A" wp14:editId="64F04B7F">
            <wp:extent cx="2286000" cy="1706360"/>
            <wp:effectExtent l="19050" t="19050" r="19050" b="273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01535" cy="1717956"/>
                    </a:xfrm>
                    <a:prstGeom prst="rect">
                      <a:avLst/>
                    </a:prstGeom>
                    <a:noFill/>
                    <a:ln>
                      <a:solidFill>
                        <a:schemeClr val="tx1">
                          <a:lumMod val="50000"/>
                          <a:lumOff val="50000"/>
                        </a:schemeClr>
                      </a:solidFill>
                    </a:ln>
                  </pic:spPr>
                </pic:pic>
              </a:graphicData>
            </a:graphic>
          </wp:inline>
        </w:drawing>
      </w:r>
    </w:p>
    <w:p w14:paraId="6C975B7B" w14:textId="77777777" w:rsidR="00EB083D" w:rsidRDefault="00EB083D" w:rsidP="00EB083D">
      <w:pPr>
        <w:pStyle w:val="LabStepNumberedLevel2"/>
      </w:pPr>
      <w:r>
        <w:t xml:space="preserve">When you click the </w:t>
      </w:r>
      <w:r w:rsidRPr="00E8393D">
        <w:rPr>
          <w:b/>
        </w:rPr>
        <w:t>Install</w:t>
      </w:r>
      <w:r>
        <w:t xml:space="preserve"> button, </w:t>
      </w:r>
      <w:proofErr w:type="spellStart"/>
      <w:r>
        <w:t>RStudio</w:t>
      </w:r>
      <w:proofErr w:type="spellEnd"/>
      <w:r>
        <w:t xml:space="preserve"> will echo the code it is running in the console. By examining the console output, you should see that installing the </w:t>
      </w:r>
      <w:proofErr w:type="spellStart"/>
      <w:r w:rsidRPr="00F408FF">
        <w:rPr>
          <w:b/>
        </w:rPr>
        <w:t>plyr</w:t>
      </w:r>
      <w:proofErr w:type="spellEnd"/>
      <w:r>
        <w:t xml:space="preserve"> package also results in the installation of a dependent package named </w:t>
      </w:r>
      <w:proofErr w:type="spellStart"/>
      <w:r w:rsidRPr="00F408FF">
        <w:rPr>
          <w:b/>
        </w:rPr>
        <w:t>Rcpp</w:t>
      </w:r>
      <w:proofErr w:type="spellEnd"/>
      <w:r>
        <w:t>.</w:t>
      </w:r>
    </w:p>
    <w:p w14:paraId="059D77E5" w14:textId="77777777" w:rsidR="00EB083D" w:rsidRDefault="00EB083D" w:rsidP="00EB083D">
      <w:pPr>
        <w:pStyle w:val="LabStepScreenshotLevel2"/>
      </w:pPr>
      <w:r>
        <w:lastRenderedPageBreak/>
        <w:drawing>
          <wp:inline distT="0" distB="0" distL="0" distR="0" wp14:anchorId="718D2DC9" wp14:editId="50227260">
            <wp:extent cx="3058733" cy="996995"/>
            <wp:effectExtent l="19050" t="19050" r="2794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83273" cy="1004994"/>
                    </a:xfrm>
                    <a:prstGeom prst="rect">
                      <a:avLst/>
                    </a:prstGeom>
                    <a:noFill/>
                    <a:ln>
                      <a:solidFill>
                        <a:schemeClr val="tx1">
                          <a:lumMod val="50000"/>
                          <a:lumOff val="50000"/>
                        </a:schemeClr>
                      </a:solidFill>
                    </a:ln>
                  </pic:spPr>
                </pic:pic>
              </a:graphicData>
            </a:graphic>
          </wp:inline>
        </w:drawing>
      </w:r>
    </w:p>
    <w:p w14:paraId="050D4990" w14:textId="77777777" w:rsidR="00EB083D" w:rsidRDefault="00EB083D" w:rsidP="00EB083D">
      <w:pPr>
        <w:pStyle w:val="LabStepNumberedLevel2"/>
      </w:pPr>
      <w:r>
        <w:t xml:space="preserve">After the package installation is complete, you should see the two packages </w:t>
      </w:r>
      <w:proofErr w:type="spellStart"/>
      <w:r w:rsidRPr="00F408FF">
        <w:rPr>
          <w:b/>
        </w:rPr>
        <w:t>plyr</w:t>
      </w:r>
      <w:proofErr w:type="spellEnd"/>
      <w:r>
        <w:t xml:space="preserve"> and </w:t>
      </w:r>
      <w:proofErr w:type="spellStart"/>
      <w:r w:rsidRPr="00F408FF">
        <w:rPr>
          <w:b/>
        </w:rPr>
        <w:t>Rcpp</w:t>
      </w:r>
      <w:proofErr w:type="spellEnd"/>
      <w:r>
        <w:t xml:space="preserve"> displayed in the </w:t>
      </w:r>
      <w:r w:rsidRPr="00F408FF">
        <w:rPr>
          <w:b/>
        </w:rPr>
        <w:t>User Library</w:t>
      </w:r>
      <w:r>
        <w:t xml:space="preserve"> section of the </w:t>
      </w:r>
      <w:r w:rsidRPr="00F408FF">
        <w:rPr>
          <w:b/>
        </w:rPr>
        <w:t>Packages</w:t>
      </w:r>
      <w:r>
        <w:t xml:space="preserve"> window.</w:t>
      </w:r>
    </w:p>
    <w:p w14:paraId="69CBC3B8" w14:textId="77777777" w:rsidR="00EB083D" w:rsidRDefault="00EB083D" w:rsidP="00EB083D">
      <w:pPr>
        <w:pStyle w:val="LabStepScreenshotLevel2"/>
      </w:pPr>
      <w:r>
        <w:drawing>
          <wp:inline distT="0" distB="0" distL="0" distR="0" wp14:anchorId="548ABE8A" wp14:editId="69BCA306">
            <wp:extent cx="3090930" cy="1295614"/>
            <wp:effectExtent l="19050" t="19050" r="1460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18033" cy="1306975"/>
                    </a:xfrm>
                    <a:prstGeom prst="rect">
                      <a:avLst/>
                    </a:prstGeom>
                    <a:noFill/>
                    <a:ln>
                      <a:solidFill>
                        <a:schemeClr val="tx1">
                          <a:lumMod val="50000"/>
                          <a:lumOff val="50000"/>
                        </a:schemeClr>
                      </a:solidFill>
                    </a:ln>
                  </pic:spPr>
                </pic:pic>
              </a:graphicData>
            </a:graphic>
          </wp:inline>
        </w:drawing>
      </w:r>
    </w:p>
    <w:p w14:paraId="492062B4" w14:textId="77777777" w:rsidR="00EB083D" w:rsidRDefault="00EB083D" w:rsidP="00EB083D">
      <w:pPr>
        <w:pStyle w:val="LabStepNumberedLevel2"/>
      </w:pPr>
      <w:r>
        <w:t xml:space="preserve">Note that you can add code to an R script to automatically install a package using the </w:t>
      </w:r>
      <w:proofErr w:type="spellStart"/>
      <w:proofErr w:type="gramStart"/>
      <w:r w:rsidRPr="00F408FF">
        <w:rPr>
          <w:b/>
        </w:rPr>
        <w:t>install.packages</w:t>
      </w:r>
      <w:proofErr w:type="spellEnd"/>
      <w:proofErr w:type="gramEnd"/>
      <w:r>
        <w:t xml:space="preserve"> function. The most common approach is to write code that determines whether the package is already installed and then automatically installs the package if it is not already installed as shown in the following R code listing.</w:t>
      </w:r>
    </w:p>
    <w:p w14:paraId="7A776CB4" w14:textId="77777777" w:rsidR="00EB083D" w:rsidRPr="00DF5092" w:rsidRDefault="00EB083D" w:rsidP="00EB083D">
      <w:pPr>
        <w:pStyle w:val="LabStepCodeBlockLevel2"/>
        <w:rPr>
          <w:color w:val="7F7F7F" w:themeColor="text1" w:themeTint="80"/>
        </w:rPr>
      </w:pPr>
      <w:r w:rsidRPr="00DF5092">
        <w:rPr>
          <w:color w:val="7F7F7F" w:themeColor="text1" w:themeTint="80"/>
        </w:rPr>
        <w:t># install plyr package if it is not currently installed</w:t>
      </w:r>
    </w:p>
    <w:p w14:paraId="52922303" w14:textId="77777777" w:rsidR="00EB083D" w:rsidRDefault="00EB083D" w:rsidP="00EB083D">
      <w:pPr>
        <w:pStyle w:val="LabStepCodeBlockLevel2"/>
      </w:pPr>
      <w:r>
        <w:t>if(!('plyr' %in% rownames(installed.packages()))){</w:t>
      </w:r>
    </w:p>
    <w:p w14:paraId="4B55FA0A" w14:textId="77777777" w:rsidR="00EB083D" w:rsidRDefault="00EB083D" w:rsidP="00EB083D">
      <w:pPr>
        <w:pStyle w:val="LabStepCodeBlockLevel2"/>
      </w:pPr>
      <w:r>
        <w:t xml:space="preserve">  install.packages("plyr")</w:t>
      </w:r>
    </w:p>
    <w:p w14:paraId="3C662434" w14:textId="77777777" w:rsidR="00EB083D" w:rsidRDefault="00EB083D" w:rsidP="00EB083D">
      <w:pPr>
        <w:pStyle w:val="LabStepCodeBlockLevel2"/>
      </w:pPr>
      <w:r>
        <w:t>}</w:t>
      </w:r>
    </w:p>
    <w:p w14:paraId="3587BF2D" w14:textId="77777777" w:rsidR="00EB083D" w:rsidRDefault="00EB083D" w:rsidP="00EB083D">
      <w:pPr>
        <w:pStyle w:val="LabExerciseCallout"/>
      </w:pPr>
      <w:r>
        <w:t xml:space="preserve">Now that the </w:t>
      </w:r>
      <w:proofErr w:type="spellStart"/>
      <w:r w:rsidRPr="00DF5092">
        <w:rPr>
          <w:b/>
        </w:rPr>
        <w:t>plyr</w:t>
      </w:r>
      <w:proofErr w:type="spellEnd"/>
      <w:r>
        <w:t xml:space="preserve"> package has been installed, you can now load this package into the current workspace using the </w:t>
      </w:r>
      <w:r w:rsidRPr="00DF5092">
        <w:rPr>
          <w:b/>
        </w:rPr>
        <w:t>library</w:t>
      </w:r>
      <w:r>
        <w:t xml:space="preserve"> function. Once the package has been loaded, you can begin to use the </w:t>
      </w:r>
      <w:proofErr w:type="spellStart"/>
      <w:r w:rsidRPr="00DF5092">
        <w:rPr>
          <w:b/>
        </w:rPr>
        <w:t>mapvalues</w:t>
      </w:r>
      <w:proofErr w:type="spellEnd"/>
      <w:r>
        <w:t xml:space="preserve"> function.</w:t>
      </w:r>
    </w:p>
    <w:p w14:paraId="33BDE47C" w14:textId="77777777" w:rsidR="00EB083D" w:rsidRDefault="00EB083D" w:rsidP="00EB083D">
      <w:pPr>
        <w:pStyle w:val="LabStepNumbered"/>
      </w:pPr>
      <w:r>
        <w:t xml:space="preserve">Add code to remap </w:t>
      </w:r>
      <w:r w:rsidRPr="00F408FF">
        <w:rPr>
          <w:b/>
        </w:rPr>
        <w:t>Gender</w:t>
      </w:r>
      <w:r>
        <w:t xml:space="preserve"> column values from "F" to "Female" and from "M" to "Male".</w:t>
      </w:r>
    </w:p>
    <w:p w14:paraId="16F3394C" w14:textId="77777777" w:rsidR="00EB083D" w:rsidRDefault="00EB083D" w:rsidP="00EB083D">
      <w:pPr>
        <w:pStyle w:val="LabStepNumberedLevel2"/>
      </w:pPr>
      <w:r>
        <w:t xml:space="preserve">At the bottom of the script, add a call to </w:t>
      </w:r>
      <w:r w:rsidRPr="00F408FF">
        <w:rPr>
          <w:b/>
        </w:rPr>
        <w:t>library(</w:t>
      </w:r>
      <w:proofErr w:type="spellStart"/>
      <w:r w:rsidRPr="00F408FF">
        <w:rPr>
          <w:b/>
        </w:rPr>
        <w:t>plyr</w:t>
      </w:r>
      <w:proofErr w:type="spellEnd"/>
      <w:r w:rsidRPr="00F408FF">
        <w:rPr>
          <w:b/>
        </w:rPr>
        <w:t>)</w:t>
      </w:r>
      <w:r>
        <w:t xml:space="preserve"> to load the </w:t>
      </w:r>
      <w:proofErr w:type="spellStart"/>
      <w:r w:rsidRPr="00307714">
        <w:rPr>
          <w:b/>
        </w:rPr>
        <w:t>plyr</w:t>
      </w:r>
      <w:proofErr w:type="spellEnd"/>
      <w:r>
        <w:t xml:space="preserve"> package into the current workspace.</w:t>
      </w:r>
    </w:p>
    <w:p w14:paraId="0BE9E0B2" w14:textId="77777777" w:rsidR="00EB083D" w:rsidRDefault="00EB083D" w:rsidP="00EB083D">
      <w:pPr>
        <w:pStyle w:val="LabStepNumberedLevel2"/>
      </w:pPr>
      <w:r>
        <w:t xml:space="preserve">Add a call to </w:t>
      </w:r>
      <w:proofErr w:type="spellStart"/>
      <w:r w:rsidRPr="00307714">
        <w:rPr>
          <w:b/>
        </w:rPr>
        <w:t>mapvalues</w:t>
      </w:r>
      <w:proofErr w:type="spellEnd"/>
      <w:r>
        <w:t xml:space="preserve"> to remap </w:t>
      </w:r>
      <w:r w:rsidRPr="00F408FF">
        <w:rPr>
          <w:b/>
        </w:rPr>
        <w:t>Gender</w:t>
      </w:r>
      <w:r>
        <w:t xml:space="preserve"> column values from "F" to "Female" and from "M" to "Male"</w:t>
      </w:r>
    </w:p>
    <w:p w14:paraId="265DB61A" w14:textId="77777777" w:rsidR="00EB083D" w:rsidRDefault="00EB083D" w:rsidP="00EB083D">
      <w:pPr>
        <w:pStyle w:val="LabStepCodeBlockLevel2"/>
      </w:pPr>
      <w:r>
        <w:t>library(plyr)</w:t>
      </w:r>
    </w:p>
    <w:p w14:paraId="741FC814" w14:textId="77777777" w:rsidR="00EB083D" w:rsidRDefault="00EB083D" w:rsidP="00EB083D">
      <w:pPr>
        <w:pStyle w:val="LabStepCodeBlockLevel2"/>
      </w:pPr>
      <w:r>
        <w:t>customers$Gender &lt;- mapvalues(customers$Gender, from = c("F", "M"), to = c("Female", "Male"))</w:t>
      </w:r>
    </w:p>
    <w:p w14:paraId="024B8FCB" w14:textId="77777777" w:rsidR="00EB083D" w:rsidRDefault="00EB083D" w:rsidP="00EB083D">
      <w:pPr>
        <w:pStyle w:val="LabStepNumberedLevel2"/>
      </w:pPr>
      <w:r>
        <w:t xml:space="preserve">After you have added the code to remap the </w:t>
      </w:r>
      <w:r w:rsidRPr="00AB6B27">
        <w:rPr>
          <w:b/>
        </w:rPr>
        <w:t>Gender</w:t>
      </w:r>
      <w:r>
        <w:t xml:space="preserve"> column values, rerun the entire </w:t>
      </w:r>
      <w:proofErr w:type="spellStart"/>
      <w:r w:rsidRPr="00AB6B27">
        <w:rPr>
          <w:b/>
        </w:rPr>
        <w:t>CustomerAnalysis</w:t>
      </w:r>
      <w:proofErr w:type="spellEnd"/>
      <w:r>
        <w:t xml:space="preserve"> script and then examine the </w:t>
      </w:r>
      <w:proofErr w:type="gramStart"/>
      <w:r w:rsidRPr="0073047C">
        <w:rPr>
          <w:b/>
        </w:rPr>
        <w:t>customers</w:t>
      </w:r>
      <w:proofErr w:type="gramEnd"/>
      <w:r>
        <w:t xml:space="preserve"> data frame in the viewer. You should be able to verify that the </w:t>
      </w:r>
      <w:r w:rsidRPr="00307714">
        <w:rPr>
          <w:b/>
        </w:rPr>
        <w:t>Gender</w:t>
      </w:r>
      <w:r>
        <w:t xml:space="preserve"> column now contains values of "Female" and "Male" instead of "F" and "M".</w:t>
      </w:r>
    </w:p>
    <w:p w14:paraId="27D82136" w14:textId="77777777" w:rsidR="00EB083D" w:rsidRDefault="00EB083D" w:rsidP="00EB083D">
      <w:pPr>
        <w:pStyle w:val="LabStepScreenshotLevel2"/>
      </w:pPr>
      <w:r>
        <w:drawing>
          <wp:inline distT="0" distB="0" distL="0" distR="0" wp14:anchorId="04C716CB" wp14:editId="64C215A7">
            <wp:extent cx="2543578" cy="1561469"/>
            <wp:effectExtent l="19050" t="19050" r="28575" b="196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48225" cy="1564322"/>
                    </a:xfrm>
                    <a:prstGeom prst="rect">
                      <a:avLst/>
                    </a:prstGeom>
                    <a:noFill/>
                    <a:ln>
                      <a:solidFill>
                        <a:schemeClr val="tx1">
                          <a:lumMod val="50000"/>
                          <a:lumOff val="50000"/>
                        </a:schemeClr>
                      </a:solidFill>
                    </a:ln>
                  </pic:spPr>
                </pic:pic>
              </a:graphicData>
            </a:graphic>
          </wp:inline>
        </w:drawing>
      </w:r>
    </w:p>
    <w:p w14:paraId="297ECC85" w14:textId="77777777" w:rsidR="00EB083D" w:rsidRDefault="00EB083D" w:rsidP="00EB083D">
      <w:pPr>
        <w:pStyle w:val="LabExerciseCallout"/>
      </w:pPr>
      <w:r>
        <w:t xml:space="preserve">In the next step you will write the R code to add a new column to the data frame named </w:t>
      </w:r>
      <w:proofErr w:type="spellStart"/>
      <w:r w:rsidRPr="008E7DB4">
        <w:rPr>
          <w:b/>
        </w:rPr>
        <w:t>AgeGroup</w:t>
      </w:r>
      <w:proofErr w:type="spellEnd"/>
      <w:r>
        <w:t xml:space="preserve">. Your code will be required to calculate an </w:t>
      </w:r>
      <w:proofErr w:type="spellStart"/>
      <w:r w:rsidRPr="008E7DB4">
        <w:rPr>
          <w:b/>
        </w:rPr>
        <w:t>AgeGroup</w:t>
      </w:r>
      <w:proofErr w:type="spellEnd"/>
      <w:r>
        <w:t xml:space="preserve"> value for each customer by taking all possible </w:t>
      </w:r>
      <w:r w:rsidRPr="008E7DB4">
        <w:rPr>
          <w:b/>
        </w:rPr>
        <w:t>Age</w:t>
      </w:r>
      <w:r>
        <w:t xml:space="preserve"> values and breaking them down into 6 discrete groups. This will demonstrate how to use the R function named </w:t>
      </w:r>
      <w:r w:rsidRPr="008E7DB4">
        <w:rPr>
          <w:b/>
        </w:rPr>
        <w:t>cut</w:t>
      </w:r>
      <w:r>
        <w:t xml:space="preserve"> to convert a </w:t>
      </w:r>
      <w:r w:rsidRPr="0002589D">
        <w:t xml:space="preserve">continuous variable such as </w:t>
      </w:r>
      <w:r w:rsidRPr="00E8393D">
        <w:rPr>
          <w:b/>
        </w:rPr>
        <w:t>Age</w:t>
      </w:r>
      <w:r>
        <w:t xml:space="preserve"> </w:t>
      </w:r>
      <w:r w:rsidRPr="0002589D">
        <w:t>into a categorical variable</w:t>
      </w:r>
      <w:r>
        <w:t>.</w:t>
      </w:r>
    </w:p>
    <w:p w14:paraId="0078C1C4" w14:textId="77777777" w:rsidR="00EB083D" w:rsidRDefault="00EB083D" w:rsidP="00EB083D">
      <w:pPr>
        <w:pStyle w:val="LabStepNumbered"/>
      </w:pPr>
      <w:r>
        <w:lastRenderedPageBreak/>
        <w:t xml:space="preserve">Add code to add the </w:t>
      </w:r>
      <w:proofErr w:type="spellStart"/>
      <w:r w:rsidRPr="00AB6B27">
        <w:rPr>
          <w:b/>
        </w:rPr>
        <w:t>AgeGroup</w:t>
      </w:r>
      <w:proofErr w:type="spellEnd"/>
      <w:r>
        <w:t xml:space="preserve"> variable to the </w:t>
      </w:r>
      <w:proofErr w:type="gramStart"/>
      <w:r w:rsidRPr="00AB6B27">
        <w:rPr>
          <w:b/>
        </w:rPr>
        <w:t>customers</w:t>
      </w:r>
      <w:proofErr w:type="gramEnd"/>
      <w:r>
        <w:t xml:space="preserve"> data frame.</w:t>
      </w:r>
    </w:p>
    <w:p w14:paraId="33AE3F91" w14:textId="77777777" w:rsidR="00EB083D" w:rsidRDefault="00EB083D" w:rsidP="00EB083D">
      <w:pPr>
        <w:pStyle w:val="LabStepNumberedLevel2"/>
      </w:pPr>
      <w:r>
        <w:t xml:space="preserve">At the bottom of the script, create a new vector named </w:t>
      </w:r>
      <w:proofErr w:type="spellStart"/>
      <w:r w:rsidRPr="00AB6B27">
        <w:rPr>
          <w:b/>
        </w:rPr>
        <w:t>ageGroups</w:t>
      </w:r>
      <w:proofErr w:type="spellEnd"/>
      <w:r w:rsidRPr="00AB6B27">
        <w:t xml:space="preserve"> which </w:t>
      </w:r>
      <w:r>
        <w:t xml:space="preserve">contains the integer values of </w:t>
      </w:r>
      <w:r w:rsidRPr="00AB6B27">
        <w:rPr>
          <w:b/>
        </w:rPr>
        <w:t>0</w:t>
      </w:r>
      <w:r>
        <w:t>,</w:t>
      </w:r>
      <w:r w:rsidRPr="00AB6B27">
        <w:rPr>
          <w:b/>
        </w:rPr>
        <w:t>17</w:t>
      </w:r>
      <w:r>
        <w:t>,</w:t>
      </w:r>
      <w:r w:rsidRPr="00AB6B27">
        <w:rPr>
          <w:b/>
        </w:rPr>
        <w:t>29</w:t>
      </w:r>
      <w:r>
        <w:t>,</w:t>
      </w:r>
      <w:r w:rsidRPr="00AB6B27">
        <w:rPr>
          <w:b/>
        </w:rPr>
        <w:t>39</w:t>
      </w:r>
      <w:r>
        <w:t>,</w:t>
      </w:r>
      <w:r w:rsidRPr="00AB6B27">
        <w:rPr>
          <w:b/>
        </w:rPr>
        <w:t>49</w:t>
      </w:r>
      <w:r>
        <w:t>,</w:t>
      </w:r>
      <w:r w:rsidRPr="00AB6B27">
        <w:rPr>
          <w:b/>
        </w:rPr>
        <w:t>64</w:t>
      </w:r>
      <w:r>
        <w:t>,</w:t>
      </w:r>
      <w:r w:rsidRPr="00AB6B27">
        <w:rPr>
          <w:b/>
        </w:rPr>
        <w:t>100</w:t>
      </w:r>
      <w:r>
        <w:t>. Note that there are 7 integer values in this vector to define the starting and ending point for 6 discrete age groups.</w:t>
      </w:r>
    </w:p>
    <w:p w14:paraId="3EC95C78" w14:textId="77777777" w:rsidR="00EB083D" w:rsidRDefault="00EB083D" w:rsidP="00EB083D">
      <w:pPr>
        <w:pStyle w:val="LabStepCodeBlockLevel2"/>
      </w:pPr>
      <w:r>
        <w:t>ageGroups = c(0,17,29,39,49,64,100)</w:t>
      </w:r>
    </w:p>
    <w:p w14:paraId="4DED2ED0" w14:textId="77777777" w:rsidR="00EB083D" w:rsidRDefault="00EB083D" w:rsidP="00EB083D">
      <w:pPr>
        <w:pStyle w:val="LabStepNumberedLevel2"/>
      </w:pPr>
      <w:r>
        <w:t xml:space="preserve">Add the following code to create another vector named </w:t>
      </w:r>
      <w:proofErr w:type="spellStart"/>
      <w:r w:rsidRPr="00334F1A">
        <w:rPr>
          <w:b/>
        </w:rPr>
        <w:t>ageGroupLabels</w:t>
      </w:r>
      <w:proofErr w:type="spellEnd"/>
      <w:r>
        <w:t xml:space="preserve"> which contains the labels for each of the 6 groups.</w:t>
      </w:r>
    </w:p>
    <w:p w14:paraId="1F29C12C" w14:textId="77777777" w:rsidR="00EB083D" w:rsidRDefault="00EB083D" w:rsidP="00EB083D">
      <w:pPr>
        <w:pStyle w:val="LabStepCodeBlockLevel2"/>
      </w:pPr>
      <w:r>
        <w:t>ageGroupLabels = c("Under 18", "18 to 29", "30 to 39", "40 to 49", "50 to 64", "65 and up")</w:t>
      </w:r>
    </w:p>
    <w:p w14:paraId="1FE48622" w14:textId="77777777" w:rsidR="00EB083D" w:rsidRDefault="00EB083D" w:rsidP="00EB083D">
      <w:pPr>
        <w:pStyle w:val="LabStepNumberedLevel2"/>
      </w:pPr>
      <w:r>
        <w:t xml:space="preserve">Add the following code to use the </w:t>
      </w:r>
      <w:r w:rsidRPr="00334F1A">
        <w:rPr>
          <w:b/>
        </w:rPr>
        <w:t>cut</w:t>
      </w:r>
      <w:r>
        <w:t xml:space="preserve"> function to break the </w:t>
      </w:r>
      <w:r w:rsidRPr="00334F1A">
        <w:rPr>
          <w:b/>
        </w:rPr>
        <w:t>Age</w:t>
      </w:r>
      <w:r>
        <w:t xml:space="preserve"> variable into a set of 6 discrete values. Assign the result of the </w:t>
      </w:r>
      <w:r w:rsidRPr="00334F1A">
        <w:rPr>
          <w:b/>
        </w:rPr>
        <w:t>cut</w:t>
      </w:r>
      <w:r>
        <w:t xml:space="preserve"> function to a new variable in the </w:t>
      </w:r>
      <w:r w:rsidRPr="00E8393D">
        <w:rPr>
          <w:b/>
        </w:rPr>
        <w:t>customer</w:t>
      </w:r>
      <w:r>
        <w:t xml:space="preserve"> data frame named </w:t>
      </w:r>
      <w:proofErr w:type="spellStart"/>
      <w:r w:rsidRPr="00334F1A">
        <w:rPr>
          <w:b/>
        </w:rPr>
        <w:t>AgeGroup</w:t>
      </w:r>
      <w:proofErr w:type="spellEnd"/>
      <w:r>
        <w:t>.</w:t>
      </w:r>
    </w:p>
    <w:p w14:paraId="1CFA9554" w14:textId="77777777" w:rsidR="00EB083D" w:rsidRDefault="00EB083D" w:rsidP="00EB083D">
      <w:pPr>
        <w:pStyle w:val="LabStepCodeBlockLevel2"/>
      </w:pPr>
      <w:r>
        <w:t>customers$AgeGroup &lt;- cut(customers$Age, breaks = ageGroups, labels = ageGroupLabels)</w:t>
      </w:r>
    </w:p>
    <w:p w14:paraId="543F7C39" w14:textId="77777777" w:rsidR="00EB083D" w:rsidRDefault="00EB083D" w:rsidP="00EB083D">
      <w:pPr>
        <w:pStyle w:val="LabStepNumberedLevel2"/>
      </w:pPr>
      <w:r>
        <w:t>Your code should now match the following code listing.</w:t>
      </w:r>
    </w:p>
    <w:p w14:paraId="228D8634" w14:textId="77777777" w:rsidR="00EB083D" w:rsidRDefault="00EB083D" w:rsidP="00EB083D">
      <w:pPr>
        <w:pStyle w:val="LabStepCodeBlockLevel2"/>
      </w:pPr>
      <w:r>
        <w:t>ageGroups = c(0,17,29,39,49,64,100)</w:t>
      </w:r>
    </w:p>
    <w:p w14:paraId="2A623728" w14:textId="77777777" w:rsidR="00EB083D" w:rsidRDefault="00EB083D" w:rsidP="00EB083D">
      <w:pPr>
        <w:pStyle w:val="LabStepCodeBlockLevel2"/>
      </w:pPr>
      <w:r>
        <w:t>ageGroupLabels = c("Under 18", "18 to 29", "30 to 39", "40 to 49", "50 to 64", "65 and up")</w:t>
      </w:r>
    </w:p>
    <w:p w14:paraId="14EAD133" w14:textId="77777777" w:rsidR="00EB083D" w:rsidRDefault="00EB083D" w:rsidP="00EB083D">
      <w:pPr>
        <w:pStyle w:val="LabStepCodeBlockLevel2"/>
      </w:pPr>
      <w:r>
        <w:t>customers$AgeGroup &lt;- cut(customers$Age, breaks = ageGroups, labels = ageGroupLabels)</w:t>
      </w:r>
    </w:p>
    <w:p w14:paraId="0F6858F0" w14:textId="77777777" w:rsidR="00EB083D" w:rsidRDefault="00EB083D" w:rsidP="00EB083D">
      <w:pPr>
        <w:pStyle w:val="LabStepNumberedLevel2"/>
      </w:pPr>
      <w:r>
        <w:t xml:space="preserve">Rerun the entire </w:t>
      </w:r>
      <w:proofErr w:type="spellStart"/>
      <w:r w:rsidRPr="00AB6B27">
        <w:rPr>
          <w:b/>
        </w:rPr>
        <w:t>CustomerAnalysis</w:t>
      </w:r>
      <w:proofErr w:type="spellEnd"/>
      <w:r>
        <w:t xml:space="preserve"> script and then examine the </w:t>
      </w:r>
      <w:proofErr w:type="gramStart"/>
      <w:r w:rsidRPr="0073047C">
        <w:rPr>
          <w:b/>
        </w:rPr>
        <w:t>customers</w:t>
      </w:r>
      <w:proofErr w:type="gramEnd"/>
      <w:r>
        <w:t xml:space="preserve"> data frame in the viewer. You should be able to verify that the </w:t>
      </w:r>
      <w:proofErr w:type="spellStart"/>
      <w:r>
        <w:rPr>
          <w:b/>
        </w:rPr>
        <w:t>AgeGroup</w:t>
      </w:r>
      <w:proofErr w:type="spellEnd"/>
      <w:r>
        <w:rPr>
          <w:b/>
        </w:rPr>
        <w:t xml:space="preserve"> </w:t>
      </w:r>
      <w:r>
        <w:t>variable now contains values that match the following screenshot.</w:t>
      </w:r>
    </w:p>
    <w:p w14:paraId="3128A6A3" w14:textId="77777777" w:rsidR="00EB083D" w:rsidRDefault="00EB083D" w:rsidP="00EB083D">
      <w:pPr>
        <w:pStyle w:val="LabStepScreenshotLevel2"/>
      </w:pPr>
      <w:r>
        <w:drawing>
          <wp:inline distT="0" distB="0" distL="0" distR="0" wp14:anchorId="04C59272" wp14:editId="2A8FCCAC">
            <wp:extent cx="3312117" cy="1732209"/>
            <wp:effectExtent l="19050" t="19050" r="22225" b="209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31696" cy="1742449"/>
                    </a:xfrm>
                    <a:prstGeom prst="rect">
                      <a:avLst/>
                    </a:prstGeom>
                    <a:noFill/>
                    <a:ln>
                      <a:solidFill>
                        <a:schemeClr val="tx1">
                          <a:lumMod val="50000"/>
                          <a:lumOff val="50000"/>
                        </a:schemeClr>
                      </a:solidFill>
                    </a:ln>
                  </pic:spPr>
                </pic:pic>
              </a:graphicData>
            </a:graphic>
          </wp:inline>
        </w:drawing>
      </w:r>
    </w:p>
    <w:p w14:paraId="7F8D7E92" w14:textId="77777777" w:rsidR="00EB083D" w:rsidRDefault="00EB083D" w:rsidP="00EB083D">
      <w:pPr>
        <w:pStyle w:val="LabStepNumbered"/>
      </w:pPr>
      <w:r>
        <w:t xml:space="preserve">At this point, the code you have written in the R script named </w:t>
      </w:r>
      <w:proofErr w:type="spellStart"/>
      <w:r w:rsidRPr="00A405FA">
        <w:rPr>
          <w:b/>
        </w:rPr>
        <w:t>CustomerAnalysis.R</w:t>
      </w:r>
      <w:proofErr w:type="spellEnd"/>
      <w:r>
        <w:t xml:space="preserve"> should match the following code listing.</w:t>
      </w:r>
    </w:p>
    <w:p w14:paraId="723DB28E" w14:textId="77777777" w:rsidR="00EB083D" w:rsidRDefault="00EB083D" w:rsidP="00EB083D">
      <w:pPr>
        <w:pStyle w:val="LabStepCodeBlock"/>
      </w:pPr>
      <w:r>
        <w:t>urlData = "https://github.com/CriticalPathTraining/PBI365/raw/master/Student/Data/SalesByCustomer.csv"</w:t>
      </w:r>
    </w:p>
    <w:p w14:paraId="43F7D3D1" w14:textId="77777777" w:rsidR="00EB083D" w:rsidRDefault="00EB083D" w:rsidP="00EB083D">
      <w:pPr>
        <w:pStyle w:val="LabStepCodeBlock"/>
      </w:pPr>
      <w:r>
        <w:t>customers &lt;- read.csv(urlData)</w:t>
      </w:r>
    </w:p>
    <w:p w14:paraId="1585D7DD" w14:textId="77777777" w:rsidR="00EB083D" w:rsidRDefault="00EB083D" w:rsidP="00EB083D">
      <w:pPr>
        <w:pStyle w:val="LabStepCodeBlock"/>
      </w:pPr>
    </w:p>
    <w:p w14:paraId="4AB6F215" w14:textId="77777777" w:rsidR="00EB083D" w:rsidRDefault="00EB083D" w:rsidP="00EB083D">
      <w:pPr>
        <w:pStyle w:val="LabStepCodeBlock"/>
      </w:pPr>
      <w:r>
        <w:t>names(customers) = c("Customer","State","Gender","Age","Sales")</w:t>
      </w:r>
    </w:p>
    <w:p w14:paraId="6771DD54" w14:textId="77777777" w:rsidR="00EB083D" w:rsidRDefault="00EB083D" w:rsidP="00EB083D">
      <w:pPr>
        <w:pStyle w:val="LabStepCodeBlock"/>
      </w:pPr>
    </w:p>
    <w:p w14:paraId="1644C738" w14:textId="77777777" w:rsidR="00EB083D" w:rsidRDefault="00EB083D" w:rsidP="00EB083D">
      <w:pPr>
        <w:pStyle w:val="LabStepCodeBlock"/>
      </w:pPr>
      <w:r>
        <w:t>customers &lt;- customers[ order(customers$Sales, decreasing=TRUE),  ]</w:t>
      </w:r>
    </w:p>
    <w:p w14:paraId="679B71CE" w14:textId="77777777" w:rsidR="00EB083D" w:rsidRDefault="00EB083D" w:rsidP="00EB083D">
      <w:pPr>
        <w:pStyle w:val="LabStepCodeBlock"/>
      </w:pPr>
    </w:p>
    <w:p w14:paraId="5169CA18" w14:textId="77777777" w:rsidR="00EB083D" w:rsidRDefault="00EB083D" w:rsidP="00EB083D">
      <w:pPr>
        <w:pStyle w:val="LabStepCodeBlock"/>
      </w:pPr>
      <w:r>
        <w:t>if(!('plyr' %in% rownames(installed.packages()))){</w:t>
      </w:r>
    </w:p>
    <w:p w14:paraId="627AE7E3" w14:textId="77777777" w:rsidR="00EB083D" w:rsidRDefault="00EB083D" w:rsidP="00EB083D">
      <w:pPr>
        <w:pStyle w:val="LabStepCodeBlock"/>
      </w:pPr>
      <w:r>
        <w:t xml:space="preserve">  install.packages("plyr")</w:t>
      </w:r>
    </w:p>
    <w:p w14:paraId="201EE242" w14:textId="77777777" w:rsidR="00EB083D" w:rsidRDefault="00EB083D" w:rsidP="00EB083D">
      <w:pPr>
        <w:pStyle w:val="LabStepCodeBlock"/>
      </w:pPr>
      <w:r>
        <w:t>}</w:t>
      </w:r>
    </w:p>
    <w:p w14:paraId="5BDABBF1" w14:textId="77777777" w:rsidR="00EB083D" w:rsidRDefault="00EB083D" w:rsidP="00EB083D">
      <w:pPr>
        <w:pStyle w:val="LabStepCodeBlock"/>
      </w:pPr>
    </w:p>
    <w:p w14:paraId="7168EEB4" w14:textId="77777777" w:rsidR="00EB083D" w:rsidRDefault="00EB083D" w:rsidP="00EB083D">
      <w:pPr>
        <w:pStyle w:val="LabStepCodeBlock"/>
      </w:pPr>
      <w:r>
        <w:t>library(plyr)</w:t>
      </w:r>
    </w:p>
    <w:p w14:paraId="619A6DA5" w14:textId="77777777" w:rsidR="00EB083D" w:rsidRDefault="00EB083D" w:rsidP="00EB083D">
      <w:pPr>
        <w:pStyle w:val="LabStepCodeBlock"/>
      </w:pPr>
      <w:r>
        <w:t>customers$Gender &lt;- mapvalues(customers$Gender, from = c("F", "M"), to = c("Female", "Male"))</w:t>
      </w:r>
    </w:p>
    <w:p w14:paraId="7C6D2F53" w14:textId="77777777" w:rsidR="00EB083D" w:rsidRDefault="00EB083D" w:rsidP="00EB083D">
      <w:pPr>
        <w:pStyle w:val="LabStepCodeBlock"/>
      </w:pPr>
    </w:p>
    <w:p w14:paraId="03BD81EF" w14:textId="77777777" w:rsidR="00EB083D" w:rsidRDefault="00EB083D" w:rsidP="00EB083D">
      <w:pPr>
        <w:pStyle w:val="LabStepCodeBlock"/>
      </w:pPr>
      <w:r>
        <w:t>ageGroups = c(0,17,29,39,49,64,100)</w:t>
      </w:r>
    </w:p>
    <w:p w14:paraId="182E6E31" w14:textId="77777777" w:rsidR="00EB083D" w:rsidRDefault="00EB083D" w:rsidP="00EB083D">
      <w:pPr>
        <w:pStyle w:val="LabStepCodeBlock"/>
      </w:pPr>
      <w:r>
        <w:t>ageGroupLabels = c("Under 18", "18 to 29", "30 to 39", "40 to 49", "50 to 64", "65 and up")</w:t>
      </w:r>
    </w:p>
    <w:p w14:paraId="48460266" w14:textId="77777777" w:rsidR="00EB083D" w:rsidRDefault="00EB083D" w:rsidP="00EB083D">
      <w:pPr>
        <w:pStyle w:val="LabStepCodeBlock"/>
      </w:pPr>
      <w:r>
        <w:t>customers$AgeGroup &lt;- cut(customers$Age, breaks = ageGroups, labels = ageGroupLabels)</w:t>
      </w:r>
    </w:p>
    <w:p w14:paraId="40D6F086" w14:textId="77777777" w:rsidR="00EB083D" w:rsidRDefault="00EB083D" w:rsidP="00EB083D">
      <w:pPr>
        <w:pStyle w:val="LabStepNumbered"/>
      </w:pPr>
      <w:r>
        <w:t>Add code to create a histogram in the default output device.</w:t>
      </w:r>
    </w:p>
    <w:p w14:paraId="10D62CFC" w14:textId="77777777" w:rsidR="00EB083D" w:rsidRDefault="00EB083D" w:rsidP="00EB083D">
      <w:pPr>
        <w:pStyle w:val="LabStepNumberedLevel2"/>
      </w:pPr>
      <w:r>
        <w:t xml:space="preserve">Place the cursor underneath the existing code in </w:t>
      </w:r>
      <w:proofErr w:type="spellStart"/>
      <w:r w:rsidRPr="00A405FA">
        <w:rPr>
          <w:b/>
        </w:rPr>
        <w:t>CustomerAnalysis.R</w:t>
      </w:r>
      <w:proofErr w:type="spellEnd"/>
      <w:r>
        <w:t xml:space="preserve"> so you can add more code at the end of the script.</w:t>
      </w:r>
    </w:p>
    <w:p w14:paraId="03886D08" w14:textId="77777777" w:rsidR="00EB083D" w:rsidRDefault="00EB083D" w:rsidP="00EB083D">
      <w:pPr>
        <w:pStyle w:val="LabStepNumberedLevel2"/>
      </w:pPr>
      <w:r>
        <w:t xml:space="preserve">Create a new data frame named </w:t>
      </w:r>
      <w:proofErr w:type="spellStart"/>
      <w:proofErr w:type="gramStart"/>
      <w:r w:rsidRPr="00A405FA">
        <w:rPr>
          <w:b/>
        </w:rPr>
        <w:t>customers.florida</w:t>
      </w:r>
      <w:proofErr w:type="spellEnd"/>
      <w:proofErr w:type="gramEnd"/>
      <w:r>
        <w:t xml:space="preserve"> which subsets the </w:t>
      </w:r>
      <w:r w:rsidRPr="00A405FA">
        <w:rPr>
          <w:b/>
        </w:rPr>
        <w:t>customers</w:t>
      </w:r>
      <w:r>
        <w:t xml:space="preserve"> data frame where </w:t>
      </w:r>
      <w:r w:rsidRPr="00A405FA">
        <w:rPr>
          <w:b/>
        </w:rPr>
        <w:t>State</w:t>
      </w:r>
      <w:r>
        <w:t xml:space="preserve"> equals </w:t>
      </w:r>
      <w:r w:rsidRPr="00A405FA">
        <w:rPr>
          <w:b/>
        </w:rPr>
        <w:t>FL</w:t>
      </w:r>
      <w:r>
        <w:t>.</w:t>
      </w:r>
    </w:p>
    <w:p w14:paraId="23CB8933" w14:textId="77777777" w:rsidR="00EB083D" w:rsidRDefault="00EB083D" w:rsidP="00EB083D">
      <w:pPr>
        <w:pStyle w:val="LabStepCodeBlockLevel2"/>
      </w:pPr>
      <w:r>
        <w:t>customers.florida = subset(customers, State == "FL", c("Customer", "Age") )</w:t>
      </w:r>
    </w:p>
    <w:p w14:paraId="525B3355" w14:textId="77777777" w:rsidR="00EB083D" w:rsidRDefault="00EB083D" w:rsidP="00EB083D">
      <w:pPr>
        <w:pStyle w:val="LabStepNumberedLevel2"/>
      </w:pPr>
      <w:r>
        <w:t>Add the following code which creates a histogram to visualize customer count by age.</w:t>
      </w:r>
    </w:p>
    <w:p w14:paraId="0FCD1A80" w14:textId="77777777" w:rsidR="00EB083D" w:rsidRDefault="00EB083D" w:rsidP="00EB083D">
      <w:pPr>
        <w:pStyle w:val="LabStepCodeBlockLevel2"/>
      </w:pPr>
      <w:r>
        <w:lastRenderedPageBreak/>
        <w:t xml:space="preserve">hist(customers.florida$Age, </w:t>
      </w:r>
    </w:p>
    <w:p w14:paraId="4A7E5314" w14:textId="77777777" w:rsidR="00EB083D" w:rsidRDefault="00EB083D" w:rsidP="00EB083D">
      <w:pPr>
        <w:pStyle w:val="LabStepCodeBlockLevel2"/>
      </w:pPr>
      <w:r>
        <w:t xml:space="preserve">     main = "Florida Customer Count by Age",</w:t>
      </w:r>
    </w:p>
    <w:p w14:paraId="6B45F10B" w14:textId="77777777" w:rsidR="00EB083D" w:rsidRDefault="00EB083D" w:rsidP="00EB083D">
      <w:pPr>
        <w:pStyle w:val="LabStepCodeBlockLevel2"/>
      </w:pPr>
      <w:r>
        <w:t xml:space="preserve">     col="lightblue", </w:t>
      </w:r>
    </w:p>
    <w:p w14:paraId="753D1779" w14:textId="77777777" w:rsidR="00EB083D" w:rsidRDefault="00EB083D" w:rsidP="00EB083D">
      <w:pPr>
        <w:pStyle w:val="LabStepCodeBlockLevel2"/>
      </w:pPr>
      <w:r>
        <w:t xml:space="preserve">     border="black",</w:t>
      </w:r>
    </w:p>
    <w:p w14:paraId="43BA6D20" w14:textId="77777777" w:rsidR="00EB083D" w:rsidRDefault="00EB083D" w:rsidP="00EB083D">
      <w:pPr>
        <w:pStyle w:val="LabStepCodeBlockLevel2"/>
      </w:pPr>
      <w:r>
        <w:t xml:space="preserve">     ylab="Customer Count", </w:t>
      </w:r>
    </w:p>
    <w:p w14:paraId="61F93B51" w14:textId="77777777" w:rsidR="00EB083D" w:rsidRDefault="00EB083D" w:rsidP="00EB083D">
      <w:pPr>
        <w:pStyle w:val="LabStepCodeBlockLevel2"/>
      </w:pPr>
      <w:r>
        <w:t xml:space="preserve">     xlab="Customer Age",</w:t>
      </w:r>
    </w:p>
    <w:p w14:paraId="31657256" w14:textId="77777777" w:rsidR="00EB083D" w:rsidRDefault="00EB083D" w:rsidP="00EB083D">
      <w:pPr>
        <w:pStyle w:val="LabStepCodeBlockLevel2"/>
      </w:pPr>
      <w:r>
        <w:t xml:space="preserve">     xlim = c(20, 100),</w:t>
      </w:r>
    </w:p>
    <w:p w14:paraId="1BE013E7" w14:textId="77777777" w:rsidR="00EB083D" w:rsidRDefault="00EB083D" w:rsidP="00EB083D">
      <w:pPr>
        <w:pStyle w:val="LabStepCodeBlockLevel2"/>
      </w:pPr>
      <w:r>
        <w:t xml:space="preserve">     breaks=10 )</w:t>
      </w:r>
    </w:p>
    <w:p w14:paraId="7E684368" w14:textId="77777777" w:rsidR="00EB083D" w:rsidRDefault="00EB083D" w:rsidP="00EB083D">
      <w:pPr>
        <w:pStyle w:val="LabStepNumberedLevel2"/>
      </w:pPr>
      <w:r>
        <w:t xml:space="preserve">Rerun the entire </w:t>
      </w:r>
      <w:proofErr w:type="spellStart"/>
      <w:r w:rsidRPr="00AB6B27">
        <w:rPr>
          <w:b/>
        </w:rPr>
        <w:t>CustomerAnalysis</w:t>
      </w:r>
      <w:proofErr w:type="spellEnd"/>
      <w:r>
        <w:t xml:space="preserve"> script. When the code executes to generate the histogram, </w:t>
      </w:r>
      <w:proofErr w:type="spellStart"/>
      <w:r>
        <w:t>RStudio</w:t>
      </w:r>
      <w:proofErr w:type="spellEnd"/>
      <w:r>
        <w:t xml:space="preserve"> will display this visualization in the </w:t>
      </w:r>
      <w:r w:rsidRPr="009C5EA9">
        <w:rPr>
          <w:b/>
        </w:rPr>
        <w:t>Plots</w:t>
      </w:r>
      <w:r>
        <w:t xml:space="preserve"> window in the lower right-hand corner of the main </w:t>
      </w:r>
      <w:proofErr w:type="spellStart"/>
      <w:r>
        <w:t>RStudio</w:t>
      </w:r>
      <w:proofErr w:type="spellEnd"/>
      <w:r>
        <w:t xml:space="preserve"> window.</w:t>
      </w:r>
    </w:p>
    <w:p w14:paraId="00EED95B" w14:textId="77777777" w:rsidR="00EB083D" w:rsidRDefault="00EB083D" w:rsidP="00EB083D">
      <w:pPr>
        <w:pStyle w:val="LabStepScreenshotLevel2"/>
      </w:pPr>
      <w:r>
        <w:drawing>
          <wp:inline distT="0" distB="0" distL="0" distR="0" wp14:anchorId="69ABB13B" wp14:editId="7ABB20F6">
            <wp:extent cx="3702676" cy="17913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22456" cy="1800911"/>
                    </a:xfrm>
                    <a:prstGeom prst="rect">
                      <a:avLst/>
                    </a:prstGeom>
                  </pic:spPr>
                </pic:pic>
              </a:graphicData>
            </a:graphic>
          </wp:inline>
        </w:drawing>
      </w:r>
    </w:p>
    <w:p w14:paraId="6615332D" w14:textId="77777777" w:rsidR="00EB083D" w:rsidRDefault="00EB083D" w:rsidP="00EB083D">
      <w:pPr>
        <w:pStyle w:val="LabStepNumbered"/>
      </w:pPr>
      <w:r>
        <w:t xml:space="preserve">Add code to create a </w:t>
      </w:r>
      <w:proofErr w:type="spellStart"/>
      <w:r>
        <w:t>barplot</w:t>
      </w:r>
      <w:proofErr w:type="spellEnd"/>
      <w:r>
        <w:t xml:space="preserve"> in the default output device.</w:t>
      </w:r>
    </w:p>
    <w:p w14:paraId="56592B40" w14:textId="77777777" w:rsidR="00EB083D" w:rsidRDefault="00EB083D" w:rsidP="00EB083D">
      <w:pPr>
        <w:pStyle w:val="LabStepNumberedLevel2"/>
      </w:pPr>
      <w:r>
        <w:t xml:space="preserve">Place the cursor under all the existing code in </w:t>
      </w:r>
      <w:proofErr w:type="spellStart"/>
      <w:r w:rsidRPr="00025640">
        <w:rPr>
          <w:b/>
        </w:rPr>
        <w:t>CustomerAnalysis.R</w:t>
      </w:r>
      <w:proofErr w:type="spellEnd"/>
      <w:r>
        <w:t xml:space="preserve"> so you can write additional code at the end of this script.</w:t>
      </w:r>
    </w:p>
    <w:p w14:paraId="35DD1CC1" w14:textId="77777777" w:rsidR="00EB083D" w:rsidRDefault="00EB083D" w:rsidP="00EB083D">
      <w:pPr>
        <w:pStyle w:val="LabStepNumberedLevel2"/>
      </w:pPr>
      <w:r>
        <w:t xml:space="preserve">Create a new data frame named </w:t>
      </w:r>
      <w:proofErr w:type="spellStart"/>
      <w:r w:rsidRPr="005776C6">
        <w:rPr>
          <w:b/>
        </w:rPr>
        <w:t>customerSales.florida</w:t>
      </w:r>
      <w:proofErr w:type="spellEnd"/>
      <w:r>
        <w:t xml:space="preserve"> which subsets the </w:t>
      </w:r>
      <w:r w:rsidRPr="005776C6">
        <w:rPr>
          <w:b/>
        </w:rPr>
        <w:t>customers</w:t>
      </w:r>
      <w:r>
        <w:t xml:space="preserve"> data frame with the </w:t>
      </w:r>
      <w:proofErr w:type="spellStart"/>
      <w:r w:rsidRPr="005776C6">
        <w:rPr>
          <w:b/>
        </w:rPr>
        <w:t>AgeGroup</w:t>
      </w:r>
      <w:proofErr w:type="spellEnd"/>
      <w:r>
        <w:t xml:space="preserve"> variable and </w:t>
      </w:r>
      <w:r w:rsidRPr="005776C6">
        <w:rPr>
          <w:b/>
        </w:rPr>
        <w:t>Sales</w:t>
      </w:r>
      <w:r>
        <w:t xml:space="preserve"> variable and filters customers for the state of Florida (FL).</w:t>
      </w:r>
    </w:p>
    <w:p w14:paraId="7EA4DE2B" w14:textId="77777777" w:rsidR="00EB083D" w:rsidRDefault="00EB083D" w:rsidP="00EB083D">
      <w:pPr>
        <w:pStyle w:val="LabStepCodeBlockLevel2"/>
      </w:pPr>
      <w:r w:rsidRPr="005776C6">
        <w:t>customerSales.florida &lt;- subset(customers, State == "FL", c( "AgeGroup", "Sales"))</w:t>
      </w:r>
    </w:p>
    <w:p w14:paraId="15EC1175" w14:textId="77777777" w:rsidR="00EB083D" w:rsidRDefault="00EB083D" w:rsidP="00EB083D">
      <w:pPr>
        <w:pStyle w:val="LabStepNumberedLevel2"/>
      </w:pPr>
      <w:r>
        <w:t xml:space="preserve">Use the </w:t>
      </w:r>
      <w:r w:rsidRPr="005776C6">
        <w:rPr>
          <w:b/>
        </w:rPr>
        <w:t>aggregate</w:t>
      </w:r>
      <w:r>
        <w:t xml:space="preserve"> function to sum the </w:t>
      </w:r>
      <w:r w:rsidRPr="0098170C">
        <w:rPr>
          <w:b/>
        </w:rPr>
        <w:t>Sales</w:t>
      </w:r>
      <w:r>
        <w:t xml:space="preserve"> variable values by the </w:t>
      </w:r>
      <w:proofErr w:type="spellStart"/>
      <w:r w:rsidRPr="0098170C">
        <w:rPr>
          <w:b/>
        </w:rPr>
        <w:t>AgeGroup</w:t>
      </w:r>
      <w:proofErr w:type="spellEnd"/>
      <w:r>
        <w:t xml:space="preserve"> variable.</w:t>
      </w:r>
    </w:p>
    <w:p w14:paraId="1C667678" w14:textId="77777777" w:rsidR="00EB083D" w:rsidRDefault="00EB083D" w:rsidP="00EB083D">
      <w:pPr>
        <w:pStyle w:val="LabStepCodeBlockLevel2"/>
      </w:pPr>
      <w:r>
        <w:t xml:space="preserve">customerSales.florida &lt;- </w:t>
      </w:r>
    </w:p>
    <w:p w14:paraId="21DB9F94" w14:textId="77777777" w:rsidR="00EB083D" w:rsidRDefault="00EB083D" w:rsidP="00EB083D">
      <w:pPr>
        <w:pStyle w:val="LabStepCodeBlockLevel2"/>
      </w:pPr>
      <w:r>
        <w:t xml:space="preserve">  aggregate(customerSales.florida$Sales , by=list(AgeGroup=customerSales.florida$AgeGroup), sum)</w:t>
      </w:r>
    </w:p>
    <w:p w14:paraId="0185BD46" w14:textId="77777777" w:rsidR="00EB083D" w:rsidRDefault="00EB083D" w:rsidP="00EB083D">
      <w:pPr>
        <w:pStyle w:val="LabStepNumberedLevel2"/>
      </w:pPr>
      <w:r>
        <w:t xml:space="preserve">Add the following code to generate a </w:t>
      </w:r>
      <w:proofErr w:type="spellStart"/>
      <w:r>
        <w:t>barplot</w:t>
      </w:r>
      <w:proofErr w:type="spellEnd"/>
      <w:r>
        <w:t>.</w:t>
      </w:r>
    </w:p>
    <w:p w14:paraId="02BAC501" w14:textId="77777777" w:rsidR="00EB083D" w:rsidRDefault="00EB083D" w:rsidP="00EB083D">
      <w:pPr>
        <w:pStyle w:val="LabStepCodeBlockLevel2"/>
      </w:pPr>
      <w:r>
        <w:t>barplot(salesByAgeGroup$x,</w:t>
      </w:r>
    </w:p>
    <w:p w14:paraId="52246F09" w14:textId="77777777" w:rsidR="00EB083D" w:rsidRDefault="00EB083D" w:rsidP="00EB083D">
      <w:pPr>
        <w:pStyle w:val="LabStepCodeBlockLevel2"/>
      </w:pPr>
      <w:r>
        <w:t xml:space="preserve">        names.arg = salesByAgeGroup$AgeGroup, </w:t>
      </w:r>
    </w:p>
    <w:p w14:paraId="5AC49008" w14:textId="77777777" w:rsidR="00EB083D" w:rsidRDefault="00EB083D" w:rsidP="00EB083D">
      <w:pPr>
        <w:pStyle w:val="LabStepCodeBlockLevel2"/>
      </w:pPr>
      <w:r>
        <w:t xml:space="preserve">        ylab = "Sales Revenue",</w:t>
      </w:r>
    </w:p>
    <w:p w14:paraId="41D679BE" w14:textId="77777777" w:rsidR="00EB083D" w:rsidRDefault="00EB083D" w:rsidP="00EB083D">
      <w:pPr>
        <w:pStyle w:val="LabStepCodeBlockLevel2"/>
      </w:pPr>
      <w:r>
        <w:t xml:space="preserve">        main = "Florida Sales by Customer age", </w:t>
      </w:r>
    </w:p>
    <w:p w14:paraId="5C094B02" w14:textId="77777777" w:rsidR="00EB083D" w:rsidRDefault="00EB083D" w:rsidP="00EB083D">
      <w:pPr>
        <w:pStyle w:val="LabStepCodeBlockLevel2"/>
      </w:pPr>
      <w:r>
        <w:t xml:space="preserve">        col = </w:t>
      </w:r>
      <w:r w:rsidRPr="005776C6">
        <w:t>c("red", "yellow","orange",  "green", "blue")</w:t>
      </w:r>
      <w:r>
        <w:t xml:space="preserve"> )</w:t>
      </w:r>
    </w:p>
    <w:p w14:paraId="6B8F7586" w14:textId="77777777" w:rsidR="00EB083D" w:rsidRDefault="00EB083D" w:rsidP="00EB083D">
      <w:pPr>
        <w:pStyle w:val="LabStepNumberedLevel2"/>
      </w:pPr>
      <w:r>
        <w:t xml:space="preserve">The code at the bottom of </w:t>
      </w:r>
      <w:proofErr w:type="spellStart"/>
      <w:r w:rsidRPr="00025640">
        <w:rPr>
          <w:b/>
        </w:rPr>
        <w:t>CustomerAnalysis.R</w:t>
      </w:r>
      <w:proofErr w:type="spellEnd"/>
      <w:r>
        <w:t xml:space="preserve"> should now match the following code listing.</w:t>
      </w:r>
    </w:p>
    <w:p w14:paraId="799C81CC" w14:textId="77777777" w:rsidR="00EB083D" w:rsidRDefault="00EB083D" w:rsidP="00EB083D">
      <w:pPr>
        <w:pStyle w:val="LabStepCodeBlockLevel2"/>
      </w:pPr>
      <w:r>
        <w:t>customerSales.florida &lt;- subset(customers, State == "FL", c( "AgeGroup", "Sales"))</w:t>
      </w:r>
    </w:p>
    <w:p w14:paraId="042C7383" w14:textId="77777777" w:rsidR="00EB083D" w:rsidRDefault="00EB083D" w:rsidP="00EB083D">
      <w:pPr>
        <w:pStyle w:val="LabStepCodeBlockLevel2"/>
      </w:pPr>
    </w:p>
    <w:p w14:paraId="38581A91" w14:textId="77777777" w:rsidR="00EB083D" w:rsidRDefault="00EB083D" w:rsidP="00EB083D">
      <w:pPr>
        <w:pStyle w:val="LabStepCodeBlockLevel2"/>
      </w:pPr>
      <w:r>
        <w:t xml:space="preserve">customerSales.florida &lt;- </w:t>
      </w:r>
    </w:p>
    <w:p w14:paraId="27000C70" w14:textId="77777777" w:rsidR="00EB083D" w:rsidRDefault="00EB083D" w:rsidP="00EB083D">
      <w:pPr>
        <w:pStyle w:val="LabStepCodeBlockLevel2"/>
      </w:pPr>
      <w:r>
        <w:t xml:space="preserve">  aggregate(customerSales.florida$Sales , by=list(AgeGroup=customerSales.florida$AgeGroup), sum)</w:t>
      </w:r>
    </w:p>
    <w:p w14:paraId="47E9DD68" w14:textId="77777777" w:rsidR="00EB083D" w:rsidRDefault="00EB083D" w:rsidP="00EB083D">
      <w:pPr>
        <w:pStyle w:val="LabStepCodeBlockLevel2"/>
      </w:pPr>
    </w:p>
    <w:p w14:paraId="71DFCBE0" w14:textId="77777777" w:rsidR="00EB083D" w:rsidRDefault="00EB083D" w:rsidP="00EB083D">
      <w:pPr>
        <w:pStyle w:val="LabStepCodeBlockLevel2"/>
      </w:pPr>
      <w:r>
        <w:t>barplot(salesByAgeGroup$x,</w:t>
      </w:r>
    </w:p>
    <w:p w14:paraId="319D3C33" w14:textId="77777777" w:rsidR="00EB083D" w:rsidRDefault="00EB083D" w:rsidP="00EB083D">
      <w:pPr>
        <w:pStyle w:val="LabStepCodeBlockLevel2"/>
      </w:pPr>
      <w:r>
        <w:t xml:space="preserve">        names.arg = salesByAgeGroup$AgeGroup, </w:t>
      </w:r>
    </w:p>
    <w:p w14:paraId="781B32B0" w14:textId="77777777" w:rsidR="00EB083D" w:rsidRDefault="00EB083D" w:rsidP="00EB083D">
      <w:pPr>
        <w:pStyle w:val="LabStepCodeBlockLevel2"/>
      </w:pPr>
      <w:r>
        <w:t xml:space="preserve">        ylab = "Sales Revenue",</w:t>
      </w:r>
    </w:p>
    <w:p w14:paraId="467472B0" w14:textId="77777777" w:rsidR="00EB083D" w:rsidRDefault="00EB083D" w:rsidP="00EB083D">
      <w:pPr>
        <w:pStyle w:val="LabStepCodeBlockLevel2"/>
      </w:pPr>
      <w:r>
        <w:t xml:space="preserve">        main = "Florida Sales by Customer Age", </w:t>
      </w:r>
    </w:p>
    <w:p w14:paraId="7C60A160" w14:textId="77777777" w:rsidR="00EB083D" w:rsidRDefault="00EB083D" w:rsidP="00EB083D">
      <w:pPr>
        <w:pStyle w:val="LabStepCodeBlockLevel2"/>
      </w:pPr>
      <w:r>
        <w:t xml:space="preserve">        col = </w:t>
      </w:r>
      <w:r w:rsidRPr="005776C6">
        <w:t>c("red", "yellow","orange",  "green", "blue")</w:t>
      </w:r>
      <w:r>
        <w:t xml:space="preserve"> </w:t>
      </w:r>
      <w:r w:rsidRPr="005776C6">
        <w:t>)</w:t>
      </w:r>
    </w:p>
    <w:p w14:paraId="221BDF1B" w14:textId="77777777" w:rsidR="00EB083D" w:rsidRDefault="00EB083D" w:rsidP="00EB083D">
      <w:pPr>
        <w:pStyle w:val="LabStepNumberedLevel2"/>
      </w:pPr>
      <w:r>
        <w:t xml:space="preserve">Rerun the entire </w:t>
      </w:r>
      <w:proofErr w:type="spellStart"/>
      <w:r w:rsidRPr="00AB6B27">
        <w:rPr>
          <w:b/>
        </w:rPr>
        <w:t>CustomerAnalysis</w:t>
      </w:r>
      <w:proofErr w:type="spellEnd"/>
      <w:r>
        <w:t xml:space="preserve"> script. When the code executes the last line to generate the </w:t>
      </w:r>
      <w:proofErr w:type="spellStart"/>
      <w:r>
        <w:t>barplot</w:t>
      </w:r>
      <w:proofErr w:type="spellEnd"/>
      <w:r>
        <w:t xml:space="preserve">, </w:t>
      </w:r>
      <w:proofErr w:type="spellStart"/>
      <w:r>
        <w:t>RStudio</w:t>
      </w:r>
      <w:proofErr w:type="spellEnd"/>
      <w:r>
        <w:t xml:space="preserve"> will display it in the </w:t>
      </w:r>
      <w:r w:rsidRPr="0098170C">
        <w:rPr>
          <w:b/>
        </w:rPr>
        <w:t>Plots</w:t>
      </w:r>
      <w:r>
        <w:t xml:space="preserve"> windows in the lower right-hand side of the main </w:t>
      </w:r>
      <w:proofErr w:type="spellStart"/>
      <w:r>
        <w:t>RStudio</w:t>
      </w:r>
      <w:proofErr w:type="spellEnd"/>
      <w:r>
        <w:t xml:space="preserve"> window.</w:t>
      </w:r>
    </w:p>
    <w:p w14:paraId="224AD2C5" w14:textId="77777777" w:rsidR="00EB083D" w:rsidRDefault="00EB083D" w:rsidP="00EB083D">
      <w:pPr>
        <w:pStyle w:val="LabStepScreenshotLevel2"/>
      </w:pPr>
      <w:r>
        <w:lastRenderedPageBreak/>
        <w:drawing>
          <wp:inline distT="0" distB="0" distL="0" distR="0" wp14:anchorId="77EC7938" wp14:editId="45F36349">
            <wp:extent cx="4094010" cy="2646609"/>
            <wp:effectExtent l="0" t="0" r="190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23011" cy="2665357"/>
                    </a:xfrm>
                    <a:prstGeom prst="rect">
                      <a:avLst/>
                    </a:prstGeom>
                    <a:noFill/>
                    <a:ln>
                      <a:noFill/>
                    </a:ln>
                  </pic:spPr>
                </pic:pic>
              </a:graphicData>
            </a:graphic>
          </wp:inline>
        </w:drawing>
      </w:r>
    </w:p>
    <w:p w14:paraId="2B849FBE" w14:textId="77777777" w:rsidR="00EB083D" w:rsidRDefault="00EB083D" w:rsidP="00EB083D">
      <w:pPr>
        <w:pStyle w:val="LabStepNumbered"/>
      </w:pPr>
      <w:r>
        <w:t xml:space="preserve">Save your changes to </w:t>
      </w:r>
      <w:proofErr w:type="spellStart"/>
      <w:r w:rsidRPr="0098170C">
        <w:rPr>
          <w:b/>
        </w:rPr>
        <w:t>CustomerAnalysis.R</w:t>
      </w:r>
      <w:proofErr w:type="spellEnd"/>
      <w:r>
        <w:t>.</w:t>
      </w:r>
    </w:p>
    <w:p w14:paraId="19F0FD24" w14:textId="77777777" w:rsidR="00EB083D" w:rsidRDefault="00EB083D" w:rsidP="00EB083D">
      <w:pPr>
        <w:pStyle w:val="LabExerciseCallout"/>
      </w:pPr>
      <w:r>
        <w:t xml:space="preserve">Now that you have gotten some hands-on experience writing and testing R code in </w:t>
      </w:r>
      <w:proofErr w:type="spellStart"/>
      <w:r>
        <w:t>RStudio</w:t>
      </w:r>
      <w:proofErr w:type="spellEnd"/>
      <w:r>
        <w:t>, it's time to move forward and begin working with R scripts inside Power BI Desktop.</w:t>
      </w:r>
    </w:p>
    <w:p w14:paraId="4D2BFBA2" w14:textId="77777777" w:rsidR="00EB083D" w:rsidRPr="00AB0146" w:rsidRDefault="00EB083D" w:rsidP="00EB083D">
      <w:pPr>
        <w:pStyle w:val="Heading3"/>
      </w:pPr>
      <w:r>
        <w:t>Exercise 3: Create a Power BI Query using an R Script Data Source</w:t>
      </w:r>
    </w:p>
    <w:p w14:paraId="2B61607A" w14:textId="77777777" w:rsidR="00EB083D" w:rsidRDefault="00EB083D" w:rsidP="00EB083D">
      <w:pPr>
        <w:pStyle w:val="LabExerciseLeadIn"/>
      </w:pPr>
      <w:r>
        <w:t>In this exercise you will create a new dashboard using the dataset and report you created in early labs using Power BI Desktop.</w:t>
      </w:r>
    </w:p>
    <w:p w14:paraId="51BEEE01" w14:textId="77777777" w:rsidR="00EB083D" w:rsidRDefault="00EB083D" w:rsidP="00EB083D">
      <w:pPr>
        <w:pStyle w:val="LabStepNumbered"/>
        <w:numPr>
          <w:ilvl w:val="0"/>
          <w:numId w:val="7"/>
        </w:numPr>
      </w:pPr>
      <w:r>
        <w:t>Launch Power BI Desktop to start a new project.</w:t>
      </w:r>
    </w:p>
    <w:p w14:paraId="24BD735B" w14:textId="77777777" w:rsidR="00EB083D" w:rsidRDefault="00EB083D" w:rsidP="00EB083D">
      <w:pPr>
        <w:pStyle w:val="LabStepNumbered"/>
        <w:numPr>
          <w:ilvl w:val="0"/>
          <w:numId w:val="7"/>
        </w:numPr>
      </w:pPr>
      <w:r>
        <w:t xml:space="preserve">Save the new project as </w:t>
      </w:r>
      <w:r>
        <w:rPr>
          <w:b/>
        </w:rPr>
        <w:t xml:space="preserve">R Scripting </w:t>
      </w:r>
      <w:proofErr w:type="spellStart"/>
      <w:r>
        <w:rPr>
          <w:b/>
        </w:rPr>
        <w:t>Lab</w:t>
      </w:r>
      <w:r w:rsidRPr="0098170C">
        <w:rPr>
          <w:b/>
        </w:rPr>
        <w:t>.pbix</w:t>
      </w:r>
      <w:proofErr w:type="spellEnd"/>
      <w:r>
        <w:t xml:space="preserve"> using the following path.</w:t>
      </w:r>
    </w:p>
    <w:p w14:paraId="12FF3F7B" w14:textId="77777777" w:rsidR="00EB083D" w:rsidRDefault="00EB083D" w:rsidP="00EB083D">
      <w:pPr>
        <w:pStyle w:val="LabStepCodeBlock"/>
      </w:pPr>
      <w:r w:rsidRPr="00161AEF">
        <w:t>C:\Student\</w:t>
      </w:r>
      <w:r>
        <w:t>Projects\</w:t>
      </w:r>
      <w:r w:rsidRPr="003D1D69">
        <w:t>R Scripting Lab.pbix</w:t>
      </w:r>
    </w:p>
    <w:p w14:paraId="653307DB" w14:textId="77777777" w:rsidR="00EB083D" w:rsidRDefault="00EB083D" w:rsidP="00EB083D">
      <w:pPr>
        <w:pStyle w:val="LabStepNumbered"/>
        <w:numPr>
          <w:ilvl w:val="0"/>
          <w:numId w:val="7"/>
        </w:numPr>
      </w:pPr>
      <w:r>
        <w:t>Create a new query based on an R script.</w:t>
      </w:r>
    </w:p>
    <w:p w14:paraId="71C142E8" w14:textId="77777777" w:rsidR="00EB083D" w:rsidRDefault="00EB083D" w:rsidP="00EB083D">
      <w:pPr>
        <w:pStyle w:val="LabStepNumberedLevel2"/>
        <w:numPr>
          <w:ilvl w:val="1"/>
          <w:numId w:val="7"/>
        </w:numPr>
      </w:pPr>
      <w:r>
        <w:t xml:space="preserve">Drop down the </w:t>
      </w:r>
      <w:r w:rsidRPr="003D1D69">
        <w:rPr>
          <w:b/>
        </w:rPr>
        <w:t>Get Data</w:t>
      </w:r>
      <w:r>
        <w:t xml:space="preserve"> menu button on the ribbon and click </w:t>
      </w:r>
      <w:r w:rsidRPr="003D1D69">
        <w:rPr>
          <w:b/>
        </w:rPr>
        <w:t>More</w:t>
      </w:r>
      <w:r w:rsidRPr="003D1D69">
        <w:rPr>
          <w:b/>
          <w:sz w:val="20"/>
        </w:rPr>
        <w:t>…</w:t>
      </w:r>
      <w:r>
        <w:t>.</w:t>
      </w:r>
    </w:p>
    <w:p w14:paraId="1E30C322" w14:textId="77777777" w:rsidR="00EB083D" w:rsidRDefault="00EB083D" w:rsidP="00EB083D">
      <w:pPr>
        <w:pStyle w:val="LabStepNumberedLevel2"/>
        <w:numPr>
          <w:ilvl w:val="1"/>
          <w:numId w:val="7"/>
        </w:numPr>
      </w:pPr>
      <w:r>
        <w:t xml:space="preserve">In the </w:t>
      </w:r>
      <w:r w:rsidRPr="003D1D69">
        <w:rPr>
          <w:b/>
        </w:rPr>
        <w:t>Get Data</w:t>
      </w:r>
      <w:r>
        <w:t xml:space="preserve"> dialog, select the </w:t>
      </w:r>
      <w:r w:rsidRPr="003D1D69">
        <w:rPr>
          <w:b/>
        </w:rPr>
        <w:t>Other</w:t>
      </w:r>
      <w:r>
        <w:t xml:space="preserve"> option on the left and then select </w:t>
      </w:r>
      <w:r w:rsidRPr="003D1D69">
        <w:rPr>
          <w:b/>
        </w:rPr>
        <w:t>R Script</w:t>
      </w:r>
      <w:r>
        <w:t xml:space="preserve"> and click </w:t>
      </w:r>
      <w:r w:rsidRPr="003D1D69">
        <w:rPr>
          <w:b/>
        </w:rPr>
        <w:t>Connect</w:t>
      </w:r>
      <w:r>
        <w:t>.</w:t>
      </w:r>
    </w:p>
    <w:p w14:paraId="4FBAA4C6" w14:textId="77777777" w:rsidR="00EB083D" w:rsidRDefault="00EB083D" w:rsidP="00EB083D">
      <w:pPr>
        <w:pStyle w:val="LabStepScreenshotLevel2"/>
      </w:pPr>
      <w:r>
        <w:drawing>
          <wp:inline distT="0" distB="0" distL="0" distR="0" wp14:anchorId="2534D0CC" wp14:editId="763ADD73">
            <wp:extent cx="2788276" cy="2210951"/>
            <wp:effectExtent l="19050" t="19050" r="12700" b="184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99905" cy="2220172"/>
                    </a:xfrm>
                    <a:prstGeom prst="rect">
                      <a:avLst/>
                    </a:prstGeom>
                    <a:noFill/>
                    <a:ln>
                      <a:solidFill>
                        <a:schemeClr val="tx1"/>
                      </a:solidFill>
                    </a:ln>
                  </pic:spPr>
                </pic:pic>
              </a:graphicData>
            </a:graphic>
          </wp:inline>
        </w:drawing>
      </w:r>
    </w:p>
    <w:p w14:paraId="46502D53" w14:textId="77777777" w:rsidR="00EB083D" w:rsidRDefault="00EB083D" w:rsidP="00EB083D">
      <w:pPr>
        <w:pStyle w:val="LabStepNumberedLevel2"/>
        <w:numPr>
          <w:ilvl w:val="1"/>
          <w:numId w:val="7"/>
        </w:numPr>
      </w:pPr>
      <w:r>
        <w:t xml:space="preserve">At this point, you should see the </w:t>
      </w:r>
      <w:r w:rsidRPr="008E678C">
        <w:rPr>
          <w:b/>
        </w:rPr>
        <w:t>Execute R Script</w:t>
      </w:r>
      <w:r>
        <w:t xml:space="preserve"> dialog with an empty textbox in which you can type or paste in an R script.</w:t>
      </w:r>
    </w:p>
    <w:p w14:paraId="0CE7AA7D" w14:textId="77777777" w:rsidR="00EB083D" w:rsidRDefault="00EB083D" w:rsidP="00EB083D">
      <w:pPr>
        <w:pStyle w:val="LabStepNumberedLevel2"/>
        <w:numPr>
          <w:ilvl w:val="1"/>
          <w:numId w:val="7"/>
        </w:numPr>
      </w:pPr>
      <w:r>
        <w:t>Copy the following R code into the Windows clipboard.</w:t>
      </w:r>
    </w:p>
    <w:p w14:paraId="2E842F04" w14:textId="77777777" w:rsidR="00EB083D" w:rsidRPr="00D8753C" w:rsidRDefault="00EB083D" w:rsidP="00EB083D">
      <w:pPr>
        <w:pStyle w:val="LabStepCodeBlockLevel2"/>
        <w:rPr>
          <w:color w:val="7F7F7F" w:themeColor="text1" w:themeTint="80"/>
        </w:rPr>
      </w:pPr>
      <w:r w:rsidRPr="00D8753C">
        <w:rPr>
          <w:color w:val="7F7F7F" w:themeColor="text1" w:themeTint="80"/>
        </w:rPr>
        <w:lastRenderedPageBreak/>
        <w:t># create temp file</w:t>
      </w:r>
    </w:p>
    <w:p w14:paraId="200C695F" w14:textId="77777777" w:rsidR="00EB083D" w:rsidRDefault="00EB083D" w:rsidP="00EB083D">
      <w:pPr>
        <w:pStyle w:val="LabStepCodeBlockLevel2"/>
      </w:pPr>
      <w:r>
        <w:t>temp &lt;- tempfile()</w:t>
      </w:r>
    </w:p>
    <w:p w14:paraId="17332ED7" w14:textId="77777777" w:rsidR="00EB083D" w:rsidRDefault="00EB083D" w:rsidP="00EB083D">
      <w:pPr>
        <w:pStyle w:val="LabStepCodeBlockLevel2"/>
      </w:pPr>
    </w:p>
    <w:p w14:paraId="2198B2F7" w14:textId="77777777" w:rsidR="00EB083D" w:rsidRPr="00D8753C" w:rsidRDefault="00EB083D" w:rsidP="00EB083D">
      <w:pPr>
        <w:pStyle w:val="LabStepCodeBlockLevel2"/>
        <w:rPr>
          <w:color w:val="7F7F7F" w:themeColor="text1" w:themeTint="80"/>
        </w:rPr>
      </w:pPr>
      <w:r w:rsidRPr="00D8753C">
        <w:rPr>
          <w:color w:val="7F7F7F" w:themeColor="text1" w:themeTint="80"/>
        </w:rPr>
        <w:t># download zip archive to temp file</w:t>
      </w:r>
    </w:p>
    <w:p w14:paraId="7A1684CB" w14:textId="77777777" w:rsidR="00EB083D" w:rsidRDefault="00EB083D" w:rsidP="00EB083D">
      <w:pPr>
        <w:pStyle w:val="LabStepCodeBlockLevel2"/>
      </w:pPr>
      <w:r>
        <w:t>urlZipArchive = "https://github.com/CriticalPathTraining/PBI365/raw/master/Student/Data/SalesData.zip"</w:t>
      </w:r>
    </w:p>
    <w:p w14:paraId="4CF1627F" w14:textId="77777777" w:rsidR="00EB083D" w:rsidRDefault="00EB083D" w:rsidP="00EB083D">
      <w:pPr>
        <w:pStyle w:val="LabStepCodeBlockLevel2"/>
      </w:pPr>
      <w:r>
        <w:t>download.file(urlZipArchive ,temp)</w:t>
      </w:r>
    </w:p>
    <w:p w14:paraId="635C7AA0" w14:textId="77777777" w:rsidR="00EB083D" w:rsidRDefault="00EB083D" w:rsidP="00EB083D">
      <w:pPr>
        <w:pStyle w:val="LabStepCodeBlockLevel2"/>
      </w:pPr>
    </w:p>
    <w:p w14:paraId="6DD939D1" w14:textId="77777777" w:rsidR="00EB083D" w:rsidRPr="00D8753C" w:rsidRDefault="00EB083D" w:rsidP="00EB083D">
      <w:pPr>
        <w:pStyle w:val="LabStepCodeBlockLevel2"/>
        <w:rPr>
          <w:color w:val="7F7F7F" w:themeColor="text1" w:themeTint="80"/>
        </w:rPr>
      </w:pPr>
      <w:r w:rsidRPr="00D8753C">
        <w:rPr>
          <w:color w:val="7F7F7F" w:themeColor="text1" w:themeTint="80"/>
        </w:rPr>
        <w:t># extract CSV file out of zip</w:t>
      </w:r>
    </w:p>
    <w:p w14:paraId="418C0422" w14:textId="77777777" w:rsidR="00EB083D" w:rsidRDefault="00EB083D" w:rsidP="00EB083D">
      <w:pPr>
        <w:pStyle w:val="LabStepCodeBlockLevel2"/>
      </w:pPr>
      <w:r>
        <w:t>csvFile = unz(temp, "SalesByCustomer.csv")</w:t>
      </w:r>
    </w:p>
    <w:p w14:paraId="338753E9" w14:textId="77777777" w:rsidR="00EB083D" w:rsidRDefault="00EB083D" w:rsidP="00EB083D">
      <w:pPr>
        <w:pStyle w:val="LabStepCodeBlockLevel2"/>
      </w:pPr>
    </w:p>
    <w:p w14:paraId="69AAD707" w14:textId="77777777" w:rsidR="00EB083D" w:rsidRPr="00D8753C" w:rsidRDefault="00EB083D" w:rsidP="00EB083D">
      <w:pPr>
        <w:pStyle w:val="LabStepCodeBlockLevel2"/>
        <w:rPr>
          <w:color w:val="7F7F7F" w:themeColor="text1" w:themeTint="80"/>
        </w:rPr>
      </w:pPr>
      <w:r w:rsidRPr="00D8753C">
        <w:rPr>
          <w:color w:val="7F7F7F" w:themeColor="text1" w:themeTint="80"/>
        </w:rPr>
        <w:t xml:space="preserve"># load new data frame from data in CSV file </w:t>
      </w:r>
    </w:p>
    <w:p w14:paraId="5A080906" w14:textId="77777777" w:rsidR="00EB083D" w:rsidRDefault="00EB083D" w:rsidP="00EB083D">
      <w:pPr>
        <w:pStyle w:val="LabStepCodeBlockLevel2"/>
      </w:pPr>
      <w:r>
        <w:t>customers &lt;- read.csv(csvFile)</w:t>
      </w:r>
    </w:p>
    <w:p w14:paraId="014F1116" w14:textId="77777777" w:rsidR="00EB083D" w:rsidRDefault="00EB083D" w:rsidP="00EB083D">
      <w:pPr>
        <w:pStyle w:val="LabStepCodeBlockLevel2"/>
      </w:pPr>
    </w:p>
    <w:p w14:paraId="514F2DAB" w14:textId="77777777" w:rsidR="00EB083D" w:rsidRPr="00D8753C" w:rsidRDefault="00EB083D" w:rsidP="00EB083D">
      <w:pPr>
        <w:pStyle w:val="LabStepCodeBlockLevel2"/>
        <w:rPr>
          <w:color w:val="7F7F7F" w:themeColor="text1" w:themeTint="80"/>
        </w:rPr>
      </w:pPr>
      <w:r w:rsidRPr="00D8753C">
        <w:rPr>
          <w:color w:val="7F7F7F" w:themeColor="text1" w:themeTint="80"/>
        </w:rPr>
        <w:t xml:space="preserve"># perform cleanup </w:t>
      </w:r>
    </w:p>
    <w:p w14:paraId="6597C732" w14:textId="77777777" w:rsidR="00EB083D" w:rsidRDefault="00EB083D" w:rsidP="00EB083D">
      <w:pPr>
        <w:pStyle w:val="LabStepCodeBlockLevel2"/>
      </w:pPr>
      <w:r>
        <w:t>unlink(temp)</w:t>
      </w:r>
    </w:p>
    <w:p w14:paraId="0AC1B8D0" w14:textId="77777777" w:rsidR="00EB083D" w:rsidRDefault="00EB083D" w:rsidP="00EB083D">
      <w:pPr>
        <w:pStyle w:val="LabStepCodeBlockLevel2"/>
      </w:pPr>
      <w:r>
        <w:t>remove(csvFile)</w:t>
      </w:r>
    </w:p>
    <w:p w14:paraId="44DBA967" w14:textId="77777777" w:rsidR="00EB083D" w:rsidRDefault="00EB083D" w:rsidP="00EB083D">
      <w:pPr>
        <w:pStyle w:val="LabStepCodeBlockLevel2"/>
      </w:pPr>
      <w:r>
        <w:t>remove(temp)</w:t>
      </w:r>
    </w:p>
    <w:p w14:paraId="39FEA3D8" w14:textId="77777777" w:rsidR="00EB083D" w:rsidRDefault="00EB083D" w:rsidP="00EB083D">
      <w:pPr>
        <w:pStyle w:val="LabStepCodeBlockLevel2"/>
      </w:pPr>
      <w:r>
        <w:t>remove(urlZipArchive)</w:t>
      </w:r>
    </w:p>
    <w:p w14:paraId="78E05D9F" w14:textId="77777777" w:rsidR="00EB083D" w:rsidRDefault="00EB083D" w:rsidP="00EB083D">
      <w:pPr>
        <w:pStyle w:val="LabStepNumberedLevel2"/>
      </w:pPr>
      <w:r>
        <w:t xml:space="preserve">Paste the R code from the Widows clipboard into the </w:t>
      </w:r>
      <w:r w:rsidRPr="00D8753C">
        <w:rPr>
          <w:b/>
        </w:rPr>
        <w:t>Execute R Script</w:t>
      </w:r>
      <w:r>
        <w:t xml:space="preserve"> dialog and click </w:t>
      </w:r>
      <w:r w:rsidRPr="00D8753C">
        <w:rPr>
          <w:b/>
        </w:rPr>
        <w:t>OK</w:t>
      </w:r>
      <w:r>
        <w:t>.</w:t>
      </w:r>
    </w:p>
    <w:p w14:paraId="527499E4" w14:textId="77777777" w:rsidR="00EB083D" w:rsidRDefault="00EB083D" w:rsidP="00EB083D">
      <w:pPr>
        <w:pStyle w:val="LabStepScreenshotLevel2"/>
      </w:pPr>
      <w:r>
        <w:drawing>
          <wp:inline distT="0" distB="0" distL="0" distR="0" wp14:anchorId="4B4E7F96" wp14:editId="1D816C3F">
            <wp:extent cx="3998322" cy="2273121"/>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19655" cy="2285249"/>
                    </a:xfrm>
                    <a:prstGeom prst="rect">
                      <a:avLst/>
                    </a:prstGeom>
                  </pic:spPr>
                </pic:pic>
              </a:graphicData>
            </a:graphic>
          </wp:inline>
        </w:drawing>
      </w:r>
    </w:p>
    <w:p w14:paraId="5E40A6DA" w14:textId="77777777" w:rsidR="00EB083D" w:rsidRDefault="00EB083D" w:rsidP="00EB083D">
      <w:pPr>
        <w:pStyle w:val="LabStepNumberedLevel2"/>
        <w:numPr>
          <w:ilvl w:val="1"/>
          <w:numId w:val="7"/>
        </w:numPr>
      </w:pPr>
      <w:r>
        <w:t xml:space="preserve">In the </w:t>
      </w:r>
      <w:r w:rsidRPr="00D8753C">
        <w:rPr>
          <w:b/>
        </w:rPr>
        <w:t>Navigator</w:t>
      </w:r>
      <w:r>
        <w:t xml:space="preserve"> dialog, select the </w:t>
      </w:r>
      <w:proofErr w:type="gramStart"/>
      <w:r w:rsidRPr="00D8753C">
        <w:rPr>
          <w:b/>
        </w:rPr>
        <w:t>customers</w:t>
      </w:r>
      <w:proofErr w:type="gramEnd"/>
      <w:r>
        <w:t xml:space="preserve"> data frame on the right.</w:t>
      </w:r>
    </w:p>
    <w:p w14:paraId="714DF007" w14:textId="77777777" w:rsidR="00EB083D" w:rsidRDefault="00EB083D" w:rsidP="00EB083D">
      <w:pPr>
        <w:pStyle w:val="LabStepScreenshotLevel2"/>
      </w:pPr>
      <w:r>
        <w:drawing>
          <wp:inline distT="0" distB="0" distL="0" distR="0" wp14:anchorId="09225CB2" wp14:editId="064AC7CC">
            <wp:extent cx="4477972" cy="1288130"/>
            <wp:effectExtent l="19050" t="19050" r="18415" b="266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b="63829"/>
                    <a:stretch/>
                  </pic:blipFill>
                  <pic:spPr bwMode="auto">
                    <a:xfrm>
                      <a:off x="0" y="0"/>
                      <a:ext cx="4518601" cy="1299817"/>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5FE3FE4" w14:textId="77777777" w:rsidR="00EB083D" w:rsidRDefault="00EB083D" w:rsidP="00EB083D">
      <w:pPr>
        <w:pStyle w:val="LabStepNumberedLevel2"/>
        <w:numPr>
          <w:ilvl w:val="1"/>
          <w:numId w:val="7"/>
        </w:numPr>
      </w:pPr>
      <w:r>
        <w:t xml:space="preserve">At the bottom of the </w:t>
      </w:r>
      <w:r w:rsidRPr="00D8753C">
        <w:rPr>
          <w:b/>
        </w:rPr>
        <w:t>Navigator</w:t>
      </w:r>
      <w:r>
        <w:t xml:space="preserve"> dialog, click the </w:t>
      </w:r>
      <w:r w:rsidRPr="00D8753C">
        <w:rPr>
          <w:b/>
        </w:rPr>
        <w:t>Edit</w:t>
      </w:r>
      <w:r>
        <w:t xml:space="preserve"> button to open the new query in the Query Editor window.</w:t>
      </w:r>
    </w:p>
    <w:p w14:paraId="15E5F7B4" w14:textId="77777777" w:rsidR="00EB083D" w:rsidRDefault="00EB083D" w:rsidP="00EB083D">
      <w:pPr>
        <w:pStyle w:val="LabStepScreenshotLevel2"/>
      </w:pPr>
      <w:r>
        <w:drawing>
          <wp:inline distT="0" distB="0" distL="0" distR="0" wp14:anchorId="7DDF9A3F" wp14:editId="062D6B7C">
            <wp:extent cx="4830307" cy="727657"/>
            <wp:effectExtent l="19050" t="19050" r="8890" b="15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81058"/>
                    <a:stretch/>
                  </pic:blipFill>
                  <pic:spPr bwMode="auto">
                    <a:xfrm>
                      <a:off x="0" y="0"/>
                      <a:ext cx="4889939" cy="73664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25C811E" w14:textId="77777777" w:rsidR="00EB083D" w:rsidRDefault="00EB083D" w:rsidP="00EB083D">
      <w:pPr>
        <w:pStyle w:val="LabStepNumberedLevel2"/>
        <w:numPr>
          <w:ilvl w:val="1"/>
          <w:numId w:val="7"/>
        </w:numPr>
      </w:pPr>
      <w:r>
        <w:t>At this point, the Query Editor window should display the data that has been imported by the R script.</w:t>
      </w:r>
    </w:p>
    <w:p w14:paraId="21D235BD" w14:textId="77777777" w:rsidR="00EB083D" w:rsidRDefault="00EB083D" w:rsidP="00EB083D">
      <w:pPr>
        <w:pStyle w:val="LabStepScreenshotLevel2"/>
      </w:pPr>
      <w:r>
        <w:lastRenderedPageBreak/>
        <w:drawing>
          <wp:inline distT="0" distB="0" distL="0" distR="0" wp14:anchorId="17812C9F" wp14:editId="5199888E">
            <wp:extent cx="5978726" cy="1687132"/>
            <wp:effectExtent l="19050" t="19050" r="22225" b="279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016352" cy="1697750"/>
                    </a:xfrm>
                    <a:prstGeom prst="rect">
                      <a:avLst/>
                    </a:prstGeom>
                    <a:noFill/>
                    <a:ln>
                      <a:solidFill>
                        <a:schemeClr val="tx1">
                          <a:lumMod val="50000"/>
                          <a:lumOff val="50000"/>
                        </a:schemeClr>
                      </a:solidFill>
                    </a:ln>
                  </pic:spPr>
                </pic:pic>
              </a:graphicData>
            </a:graphic>
          </wp:inline>
        </w:drawing>
      </w:r>
    </w:p>
    <w:p w14:paraId="18646556" w14:textId="77777777" w:rsidR="00EB083D" w:rsidRDefault="00EB083D" w:rsidP="00EB083D">
      <w:pPr>
        <w:pStyle w:val="LabStepNumberedLevel2"/>
        <w:numPr>
          <w:ilvl w:val="1"/>
          <w:numId w:val="7"/>
        </w:numPr>
      </w:pPr>
      <w:r>
        <w:t xml:space="preserve">Using the Query Editor window, update the column names to </w:t>
      </w:r>
      <w:r w:rsidRPr="00D8753C">
        <w:rPr>
          <w:b/>
        </w:rPr>
        <w:t>Customer</w:t>
      </w:r>
      <w:r>
        <w:t xml:space="preserve">, </w:t>
      </w:r>
      <w:r w:rsidRPr="00D8753C">
        <w:rPr>
          <w:b/>
        </w:rPr>
        <w:t>State</w:t>
      </w:r>
      <w:r>
        <w:t xml:space="preserve">, </w:t>
      </w:r>
      <w:r w:rsidRPr="00D8753C">
        <w:rPr>
          <w:b/>
        </w:rPr>
        <w:t>Gender</w:t>
      </w:r>
      <w:r>
        <w:t xml:space="preserve">, </w:t>
      </w:r>
      <w:r w:rsidRPr="00D8753C">
        <w:rPr>
          <w:b/>
        </w:rPr>
        <w:t>Age</w:t>
      </w:r>
      <w:r>
        <w:t xml:space="preserve"> and </w:t>
      </w:r>
      <w:r w:rsidRPr="00D8753C">
        <w:rPr>
          <w:b/>
        </w:rPr>
        <w:t>Sales</w:t>
      </w:r>
      <w:r>
        <w:t>.</w:t>
      </w:r>
    </w:p>
    <w:p w14:paraId="5E904744" w14:textId="77777777" w:rsidR="00EB083D" w:rsidRDefault="00EB083D" w:rsidP="00EB083D">
      <w:pPr>
        <w:pStyle w:val="LabStepScreenshotLevel2"/>
      </w:pPr>
      <w:r>
        <w:drawing>
          <wp:inline distT="0" distB="0" distL="0" distR="0" wp14:anchorId="0A18A3A7" wp14:editId="6E4AFF01">
            <wp:extent cx="5917842" cy="867658"/>
            <wp:effectExtent l="19050" t="19050" r="26035" b="279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73588" cy="875831"/>
                    </a:xfrm>
                    <a:prstGeom prst="rect">
                      <a:avLst/>
                    </a:prstGeom>
                    <a:noFill/>
                    <a:ln w="19050">
                      <a:solidFill>
                        <a:schemeClr val="tx1">
                          <a:lumMod val="50000"/>
                          <a:lumOff val="50000"/>
                        </a:schemeClr>
                      </a:solidFill>
                    </a:ln>
                  </pic:spPr>
                </pic:pic>
              </a:graphicData>
            </a:graphic>
          </wp:inline>
        </w:drawing>
      </w:r>
    </w:p>
    <w:p w14:paraId="600AF04A" w14:textId="77777777" w:rsidR="00EB083D" w:rsidRDefault="00EB083D" w:rsidP="00EB083D">
      <w:pPr>
        <w:pStyle w:val="LabStepNumberedLevel2"/>
        <w:numPr>
          <w:ilvl w:val="1"/>
          <w:numId w:val="7"/>
        </w:numPr>
      </w:pPr>
      <w:r>
        <w:t xml:space="preserve">Click the </w:t>
      </w:r>
      <w:r w:rsidRPr="007B532B">
        <w:rPr>
          <w:b/>
        </w:rPr>
        <w:t>Close and Apply</w:t>
      </w:r>
      <w:r>
        <w:t xml:space="preserve"> button in the ribbon to close the Query Editor window and return to the main application window of Power BI Desktop.</w:t>
      </w:r>
    </w:p>
    <w:p w14:paraId="1EB13900" w14:textId="77777777" w:rsidR="00EB083D" w:rsidRDefault="00EB083D" w:rsidP="00EB083D">
      <w:pPr>
        <w:pStyle w:val="LabStepNumberedLevel2"/>
        <w:numPr>
          <w:ilvl w:val="1"/>
          <w:numId w:val="7"/>
        </w:numPr>
      </w:pPr>
      <w:r>
        <w:t>Navigate to Data View and inspect the query output in data view. Keep in mind that this data was extracted from the zip archive as the R script executed.</w:t>
      </w:r>
    </w:p>
    <w:p w14:paraId="0FE480FB" w14:textId="77777777" w:rsidR="00EB083D" w:rsidRDefault="00EB083D" w:rsidP="00EB083D">
      <w:pPr>
        <w:pStyle w:val="LabStepScreenshotLevel2"/>
      </w:pPr>
      <w:r>
        <w:drawing>
          <wp:inline distT="0" distB="0" distL="0" distR="0" wp14:anchorId="4E25B230" wp14:editId="1731B9C6">
            <wp:extent cx="6048107" cy="1809482"/>
            <wp:effectExtent l="19050" t="19050" r="10160" b="196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09340" cy="1827802"/>
                    </a:xfrm>
                    <a:prstGeom prst="rect">
                      <a:avLst/>
                    </a:prstGeom>
                    <a:noFill/>
                    <a:ln>
                      <a:solidFill>
                        <a:schemeClr val="tx1"/>
                      </a:solidFill>
                    </a:ln>
                  </pic:spPr>
                </pic:pic>
              </a:graphicData>
            </a:graphic>
          </wp:inline>
        </w:drawing>
      </w:r>
      <w:r>
        <w:t xml:space="preserve"> </w:t>
      </w:r>
    </w:p>
    <w:p w14:paraId="4C34D7B4" w14:textId="77777777" w:rsidR="00EB083D" w:rsidRDefault="00EB083D" w:rsidP="00EB083D">
      <w:pPr>
        <w:pStyle w:val="LabStepNumbered"/>
        <w:numPr>
          <w:ilvl w:val="0"/>
          <w:numId w:val="7"/>
        </w:numPr>
      </w:pPr>
      <w:r>
        <w:t xml:space="preserve">Click the </w:t>
      </w:r>
      <w:r w:rsidRPr="00D030D1">
        <w:rPr>
          <w:b/>
        </w:rPr>
        <w:t>Refresh</w:t>
      </w:r>
      <w:r>
        <w:t xml:space="preserve"> button on the </w:t>
      </w:r>
      <w:r w:rsidRPr="00D935EF">
        <w:rPr>
          <w:b/>
        </w:rPr>
        <w:t>Home</w:t>
      </w:r>
      <w:r>
        <w:t xml:space="preserve"> tab of the ribbon. Each time you click the </w:t>
      </w:r>
      <w:r w:rsidRPr="00D935EF">
        <w:rPr>
          <w:b/>
        </w:rPr>
        <w:t>Refresh</w:t>
      </w:r>
      <w:r>
        <w:t xml:space="preserve"> button, Power BI Desktop runs through the entire process of downloading the zip archive to a temporary file, extracting the CSV file from inside and using that CSV file to load a R data frame that is recognized as a table in Power BI Desktop.</w:t>
      </w:r>
    </w:p>
    <w:p w14:paraId="2243E8E9" w14:textId="77777777" w:rsidR="00EB083D" w:rsidRDefault="00EB083D" w:rsidP="00EB083D">
      <w:pPr>
        <w:pStyle w:val="LabStepScreenshotLevel2"/>
      </w:pPr>
      <w:r>
        <w:drawing>
          <wp:inline distT="0" distB="0" distL="0" distR="0" wp14:anchorId="69B0AEB4" wp14:editId="3A2B1E0F">
            <wp:extent cx="4099686" cy="1242811"/>
            <wp:effectExtent l="19050" t="19050" r="15240" b="146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49155" cy="1257807"/>
                    </a:xfrm>
                    <a:prstGeom prst="rect">
                      <a:avLst/>
                    </a:prstGeom>
                    <a:noFill/>
                    <a:ln>
                      <a:solidFill>
                        <a:schemeClr val="tx1"/>
                      </a:solidFill>
                    </a:ln>
                  </pic:spPr>
                </pic:pic>
              </a:graphicData>
            </a:graphic>
          </wp:inline>
        </w:drawing>
      </w:r>
    </w:p>
    <w:p w14:paraId="224B084A" w14:textId="77777777" w:rsidR="00EB083D" w:rsidRDefault="00EB083D" w:rsidP="00EB083D">
      <w:pPr>
        <w:pStyle w:val="LabStepNumbered"/>
        <w:numPr>
          <w:ilvl w:val="0"/>
          <w:numId w:val="7"/>
        </w:numPr>
      </w:pPr>
      <w:r>
        <w:t xml:space="preserve">Modify the query to add a new applied step which executes an R script to generate the </w:t>
      </w:r>
      <w:proofErr w:type="spellStart"/>
      <w:r w:rsidRPr="00D935EF">
        <w:rPr>
          <w:b/>
        </w:rPr>
        <w:t>AgeGroup</w:t>
      </w:r>
      <w:proofErr w:type="spellEnd"/>
      <w:r>
        <w:t xml:space="preserve"> column.</w:t>
      </w:r>
    </w:p>
    <w:p w14:paraId="3389C9F6" w14:textId="77777777" w:rsidR="00EB083D" w:rsidRDefault="00EB083D" w:rsidP="00EB083D">
      <w:pPr>
        <w:pStyle w:val="LabStepNumberedLevel2"/>
        <w:numPr>
          <w:ilvl w:val="1"/>
          <w:numId w:val="7"/>
        </w:numPr>
      </w:pPr>
      <w:r>
        <w:t xml:space="preserve">Click on the </w:t>
      </w:r>
      <w:r w:rsidRPr="00D935EF">
        <w:rPr>
          <w:b/>
        </w:rPr>
        <w:t>Edit Queries</w:t>
      </w:r>
      <w:r>
        <w:t xml:space="preserve"> button in the ribbon to reopen the </w:t>
      </w:r>
      <w:r w:rsidRPr="00D935EF">
        <w:rPr>
          <w:b/>
        </w:rPr>
        <w:t>Query Editor</w:t>
      </w:r>
      <w:r>
        <w:t xml:space="preserve"> window.</w:t>
      </w:r>
    </w:p>
    <w:p w14:paraId="4815BC5B" w14:textId="77777777" w:rsidR="00EB083D" w:rsidRDefault="00EB083D" w:rsidP="00EB083D">
      <w:pPr>
        <w:pStyle w:val="LabStepScreenshotLevel2"/>
      </w:pPr>
      <w:r>
        <w:lastRenderedPageBreak/>
        <w:drawing>
          <wp:inline distT="0" distB="0" distL="0" distR="0" wp14:anchorId="232D0A28" wp14:editId="11EB58CE">
            <wp:extent cx="2079938" cy="754561"/>
            <wp:effectExtent l="19050" t="19050" r="15875" b="266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17253" cy="768098"/>
                    </a:xfrm>
                    <a:prstGeom prst="rect">
                      <a:avLst/>
                    </a:prstGeom>
                    <a:noFill/>
                    <a:ln>
                      <a:solidFill>
                        <a:schemeClr val="tx1">
                          <a:lumMod val="50000"/>
                          <a:lumOff val="50000"/>
                        </a:schemeClr>
                      </a:solidFill>
                    </a:ln>
                  </pic:spPr>
                </pic:pic>
              </a:graphicData>
            </a:graphic>
          </wp:inline>
        </w:drawing>
      </w:r>
    </w:p>
    <w:p w14:paraId="04E7CEAC" w14:textId="77777777" w:rsidR="00EB083D" w:rsidRDefault="00EB083D" w:rsidP="00EB083D">
      <w:pPr>
        <w:pStyle w:val="LabStepNumberedLevel2"/>
        <w:numPr>
          <w:ilvl w:val="1"/>
          <w:numId w:val="7"/>
        </w:numPr>
      </w:pPr>
      <w:r>
        <w:t xml:space="preserve">Navigate to the </w:t>
      </w:r>
      <w:r w:rsidRPr="00D935EF">
        <w:rPr>
          <w:b/>
        </w:rPr>
        <w:t>Transform</w:t>
      </w:r>
      <w:r>
        <w:t xml:space="preserve"> tab and click the </w:t>
      </w:r>
      <w:r w:rsidRPr="00D935EF">
        <w:rPr>
          <w:b/>
        </w:rPr>
        <w:t>Run R Script</w:t>
      </w:r>
      <w:r>
        <w:t xml:space="preserve"> button on the far right side of the ribbon.</w:t>
      </w:r>
    </w:p>
    <w:p w14:paraId="4BF04745" w14:textId="77777777" w:rsidR="00EB083D" w:rsidRDefault="00EB083D" w:rsidP="00EB083D">
      <w:pPr>
        <w:pStyle w:val="LabStepScreenshotLevel2"/>
      </w:pPr>
      <w:r>
        <w:drawing>
          <wp:inline distT="0" distB="0" distL="0" distR="0" wp14:anchorId="0CBA9A20" wp14:editId="6DB77572">
            <wp:extent cx="4823138" cy="1607713"/>
            <wp:effectExtent l="19050" t="19050" r="15875" b="120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841988" cy="1613996"/>
                    </a:xfrm>
                    <a:prstGeom prst="rect">
                      <a:avLst/>
                    </a:prstGeom>
                    <a:noFill/>
                    <a:ln>
                      <a:solidFill>
                        <a:schemeClr val="tx1">
                          <a:lumMod val="50000"/>
                          <a:lumOff val="50000"/>
                        </a:schemeClr>
                      </a:solidFill>
                    </a:ln>
                  </pic:spPr>
                </pic:pic>
              </a:graphicData>
            </a:graphic>
          </wp:inline>
        </w:drawing>
      </w:r>
    </w:p>
    <w:p w14:paraId="5BEAF10A" w14:textId="77777777" w:rsidR="00EB083D" w:rsidRDefault="00EB083D" w:rsidP="00EB083D">
      <w:pPr>
        <w:pStyle w:val="LabStepNumberedLevel2"/>
        <w:numPr>
          <w:ilvl w:val="1"/>
          <w:numId w:val="7"/>
        </w:numPr>
      </w:pPr>
      <w:r>
        <w:t xml:space="preserve">The </w:t>
      </w:r>
      <w:r w:rsidRPr="00D935EF">
        <w:rPr>
          <w:b/>
        </w:rPr>
        <w:t>Run R Script</w:t>
      </w:r>
      <w:r>
        <w:t xml:space="preserve"> dialog should appear as shown in the following screenshot.</w:t>
      </w:r>
    </w:p>
    <w:p w14:paraId="5F2DF7B4" w14:textId="77777777" w:rsidR="00EB083D" w:rsidRDefault="00EB083D" w:rsidP="00EB083D">
      <w:pPr>
        <w:pStyle w:val="LabStepScreenshotLevel2"/>
      </w:pPr>
      <w:r>
        <w:drawing>
          <wp:inline distT="0" distB="0" distL="0" distR="0" wp14:anchorId="32217C9E" wp14:editId="49B689F2">
            <wp:extent cx="3348507" cy="779612"/>
            <wp:effectExtent l="19050" t="19050" r="23495" b="209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59047"/>
                    <a:stretch/>
                  </pic:blipFill>
                  <pic:spPr bwMode="auto">
                    <a:xfrm>
                      <a:off x="0" y="0"/>
                      <a:ext cx="3383473" cy="787753"/>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184A3E3" w14:textId="77777777" w:rsidR="00EB083D" w:rsidRDefault="00EB083D" w:rsidP="00EB083D">
      <w:pPr>
        <w:pStyle w:val="LabStepNumberedLevel2"/>
        <w:numPr>
          <w:ilvl w:val="1"/>
          <w:numId w:val="7"/>
        </w:numPr>
      </w:pPr>
      <w:r>
        <w:t xml:space="preserve">Copy and paste the following code into the </w:t>
      </w:r>
      <w:r w:rsidRPr="00D935EF">
        <w:rPr>
          <w:b/>
        </w:rPr>
        <w:t>Run R Script</w:t>
      </w:r>
      <w:r>
        <w:t xml:space="preserve"> dialog.</w:t>
      </w:r>
    </w:p>
    <w:p w14:paraId="588FF9BB" w14:textId="77777777" w:rsidR="00EB083D" w:rsidRDefault="00EB083D" w:rsidP="00EB083D">
      <w:pPr>
        <w:pStyle w:val="LabStepCodeBlockLevel2"/>
      </w:pPr>
      <w:r>
        <w:t>ageGroups = c(0,17,29,39,49,64,100)</w:t>
      </w:r>
    </w:p>
    <w:p w14:paraId="266C529A" w14:textId="77777777" w:rsidR="00EB083D" w:rsidRDefault="00EB083D" w:rsidP="00EB083D">
      <w:pPr>
        <w:pStyle w:val="LabStepCodeBlockLevel2"/>
      </w:pPr>
      <w:r>
        <w:t>ageGroupLabels = c("Under 18", "18 to 29", "30 to 39", "40 to 49", "50 to 64", "65 and up")</w:t>
      </w:r>
    </w:p>
    <w:p w14:paraId="24A9B0D1" w14:textId="77777777" w:rsidR="00EB083D" w:rsidRDefault="00EB083D" w:rsidP="00EB083D">
      <w:pPr>
        <w:pStyle w:val="LabStepCodeBlockLevel2"/>
      </w:pPr>
    </w:p>
    <w:p w14:paraId="1CF117B9" w14:textId="77777777" w:rsidR="00EB083D" w:rsidRDefault="00EB083D" w:rsidP="00EB083D">
      <w:pPr>
        <w:pStyle w:val="LabStepCodeBlockLevel2"/>
      </w:pPr>
      <w:r>
        <w:t>dataset$AgeGroup &lt;- cut(dataset$Age, breaks = ageGroups, labels = ageGroupLabels)</w:t>
      </w:r>
    </w:p>
    <w:p w14:paraId="6827C6DB" w14:textId="77777777" w:rsidR="00EB083D" w:rsidRDefault="00EB083D" w:rsidP="00EB083D">
      <w:pPr>
        <w:pStyle w:val="LabStepCodeBlockLevel2"/>
      </w:pPr>
    </w:p>
    <w:p w14:paraId="5904B7AB" w14:textId="77777777" w:rsidR="00EB083D" w:rsidRDefault="00EB083D" w:rsidP="00EB083D">
      <w:pPr>
        <w:pStyle w:val="LabStepCodeBlockLevel2"/>
      </w:pPr>
      <w:r>
        <w:t>output &lt;- dataset</w:t>
      </w:r>
    </w:p>
    <w:p w14:paraId="2506FB7B" w14:textId="77777777" w:rsidR="00EB083D" w:rsidRDefault="00EB083D" w:rsidP="00EB083D">
      <w:pPr>
        <w:pStyle w:val="LabStepNumberedLevel2"/>
        <w:numPr>
          <w:ilvl w:val="1"/>
          <w:numId w:val="7"/>
        </w:numPr>
      </w:pPr>
      <w:r>
        <w:t xml:space="preserve">When the </w:t>
      </w:r>
      <w:r w:rsidRPr="00D935EF">
        <w:rPr>
          <w:b/>
        </w:rPr>
        <w:t>Run R Script</w:t>
      </w:r>
      <w:r>
        <w:t xml:space="preserve"> dialog matches the following screenshot, click </w:t>
      </w:r>
      <w:r w:rsidRPr="00D935EF">
        <w:rPr>
          <w:b/>
        </w:rPr>
        <w:t>OK</w:t>
      </w:r>
      <w:r>
        <w:t xml:space="preserve"> to enter your changes.</w:t>
      </w:r>
    </w:p>
    <w:p w14:paraId="17EA67CA" w14:textId="77777777" w:rsidR="00EB083D" w:rsidRDefault="00EB083D" w:rsidP="00EB083D">
      <w:pPr>
        <w:pStyle w:val="LabStepScreenshotLevel2"/>
      </w:pPr>
      <w:r>
        <w:drawing>
          <wp:inline distT="0" distB="0" distL="0" distR="0" wp14:anchorId="7AD6ECDD" wp14:editId="2249E654">
            <wp:extent cx="3432220" cy="19512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77377" cy="1976952"/>
                    </a:xfrm>
                    <a:prstGeom prst="rect">
                      <a:avLst/>
                    </a:prstGeom>
                  </pic:spPr>
                </pic:pic>
              </a:graphicData>
            </a:graphic>
          </wp:inline>
        </w:drawing>
      </w:r>
    </w:p>
    <w:p w14:paraId="169C7C83" w14:textId="77777777" w:rsidR="00EB083D" w:rsidRDefault="00EB083D" w:rsidP="00EB083D">
      <w:pPr>
        <w:pStyle w:val="LabStepNumberedLevel2"/>
        <w:numPr>
          <w:ilvl w:val="1"/>
          <w:numId w:val="7"/>
        </w:numPr>
      </w:pPr>
      <w:r>
        <w:t xml:space="preserve">You should see that the R script execution has added a new column named </w:t>
      </w:r>
      <w:proofErr w:type="spellStart"/>
      <w:r w:rsidRPr="00D935EF">
        <w:rPr>
          <w:b/>
        </w:rPr>
        <w:t>AgeGroup</w:t>
      </w:r>
      <w:proofErr w:type="spellEnd"/>
      <w:r>
        <w:t>.</w:t>
      </w:r>
    </w:p>
    <w:p w14:paraId="0C61760D" w14:textId="77777777" w:rsidR="00EB083D" w:rsidRDefault="00EB083D" w:rsidP="00EB083D">
      <w:pPr>
        <w:pStyle w:val="LabStepScreenshotLevel2"/>
      </w:pPr>
      <w:r>
        <w:lastRenderedPageBreak/>
        <w:drawing>
          <wp:inline distT="0" distB="0" distL="0" distR="0" wp14:anchorId="0815EABA" wp14:editId="4BDA9C9D">
            <wp:extent cx="5653826" cy="1429438"/>
            <wp:effectExtent l="19050" t="19050" r="23495" b="184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88387" cy="1438176"/>
                    </a:xfrm>
                    <a:prstGeom prst="rect">
                      <a:avLst/>
                    </a:prstGeom>
                    <a:noFill/>
                    <a:ln>
                      <a:solidFill>
                        <a:schemeClr val="tx1"/>
                      </a:solidFill>
                    </a:ln>
                  </pic:spPr>
                </pic:pic>
              </a:graphicData>
            </a:graphic>
          </wp:inline>
        </w:drawing>
      </w:r>
    </w:p>
    <w:p w14:paraId="11FA76A4" w14:textId="77777777" w:rsidR="00EB083D" w:rsidRDefault="00EB083D" w:rsidP="00EB083D">
      <w:pPr>
        <w:pStyle w:val="LabStepNumberedLevel2"/>
        <w:numPr>
          <w:ilvl w:val="1"/>
          <w:numId w:val="7"/>
        </w:numPr>
      </w:pPr>
      <w:r>
        <w:t xml:space="preserve">Convert the data type of the </w:t>
      </w:r>
      <w:r w:rsidRPr="00E338BB">
        <w:rPr>
          <w:b/>
        </w:rPr>
        <w:t>Sales</w:t>
      </w:r>
      <w:r>
        <w:t xml:space="preserve"> column to </w:t>
      </w:r>
      <w:r w:rsidRPr="00D935EF">
        <w:rPr>
          <w:b/>
        </w:rPr>
        <w:t>Fixed Decimal Number</w:t>
      </w:r>
      <w:r>
        <w:t>.</w:t>
      </w:r>
    </w:p>
    <w:p w14:paraId="50A6219B" w14:textId="77777777" w:rsidR="00EB083D" w:rsidRDefault="00EB083D" w:rsidP="00EB083D">
      <w:pPr>
        <w:pStyle w:val="LabStepScreenshotLevel2"/>
      </w:pPr>
      <w:r>
        <w:drawing>
          <wp:inline distT="0" distB="0" distL="0" distR="0" wp14:anchorId="1CB711F9" wp14:editId="36393641">
            <wp:extent cx="4745865" cy="1068401"/>
            <wp:effectExtent l="19050" t="19050" r="17145" b="177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06784" cy="1082115"/>
                    </a:xfrm>
                    <a:prstGeom prst="rect">
                      <a:avLst/>
                    </a:prstGeom>
                    <a:noFill/>
                    <a:ln>
                      <a:solidFill>
                        <a:schemeClr val="tx1"/>
                      </a:solidFill>
                    </a:ln>
                  </pic:spPr>
                </pic:pic>
              </a:graphicData>
            </a:graphic>
          </wp:inline>
        </w:drawing>
      </w:r>
    </w:p>
    <w:p w14:paraId="106421B6" w14:textId="77777777" w:rsidR="00EB083D" w:rsidRDefault="00EB083D" w:rsidP="00EB083D">
      <w:pPr>
        <w:pStyle w:val="LabExerciseCallout"/>
      </w:pPr>
      <w:r>
        <w:t xml:space="preserve">R script execution has problems when encountering variables that have been converted to the </w:t>
      </w:r>
      <w:r w:rsidRPr="00E338BB">
        <w:rPr>
          <w:b/>
        </w:rPr>
        <w:t>Fixed Decimal Number</w:t>
      </w:r>
      <w:r>
        <w:t xml:space="preserve"> data type. Therefore, you should execute R scripts first and then convert columns to the </w:t>
      </w:r>
      <w:r w:rsidRPr="00E338BB">
        <w:rPr>
          <w:b/>
        </w:rPr>
        <w:t>Fixed Decimal Number</w:t>
      </w:r>
      <w:r>
        <w:t xml:space="preserve"> data type afterwards.</w:t>
      </w:r>
    </w:p>
    <w:p w14:paraId="6C6DF3E5" w14:textId="77777777" w:rsidR="00EB083D" w:rsidRDefault="00EB083D" w:rsidP="00EB083D">
      <w:pPr>
        <w:pStyle w:val="LabStepNumberedLevel2"/>
        <w:numPr>
          <w:ilvl w:val="1"/>
          <w:numId w:val="7"/>
        </w:numPr>
      </w:pPr>
      <w:r>
        <w:t xml:space="preserve">Click the </w:t>
      </w:r>
      <w:r w:rsidRPr="00E338BB">
        <w:rPr>
          <w:b/>
        </w:rPr>
        <w:t>Close and Apply</w:t>
      </w:r>
      <w:r>
        <w:t xml:space="preserve"> button to close the Query Editor window and return to the main application window.</w:t>
      </w:r>
    </w:p>
    <w:p w14:paraId="51327B8C" w14:textId="77777777" w:rsidR="00EB083D" w:rsidRDefault="00EB083D" w:rsidP="00EB083D">
      <w:pPr>
        <w:pStyle w:val="LabStepNumberedLevel2"/>
        <w:numPr>
          <w:ilvl w:val="1"/>
          <w:numId w:val="7"/>
        </w:numPr>
      </w:pPr>
      <w:r>
        <w:t xml:space="preserve">Inspect the customers table in Data View to see the new </w:t>
      </w:r>
      <w:proofErr w:type="spellStart"/>
      <w:r w:rsidRPr="00E338BB">
        <w:rPr>
          <w:b/>
        </w:rPr>
        <w:t>AgeGroup</w:t>
      </w:r>
      <w:proofErr w:type="spellEnd"/>
      <w:r>
        <w:t xml:space="preserve"> column.</w:t>
      </w:r>
    </w:p>
    <w:p w14:paraId="18BA7E4E" w14:textId="77777777" w:rsidR="00EB083D" w:rsidRDefault="00EB083D" w:rsidP="00EB083D">
      <w:pPr>
        <w:pStyle w:val="LabStepScreenshotLevel2"/>
      </w:pPr>
      <w:r>
        <w:drawing>
          <wp:inline distT="0" distB="0" distL="0" distR="0" wp14:anchorId="4BE32950" wp14:editId="64B4C9C3">
            <wp:extent cx="4662152" cy="1386570"/>
            <wp:effectExtent l="19050" t="19050" r="24765" b="2349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15062" cy="1402306"/>
                    </a:xfrm>
                    <a:prstGeom prst="rect">
                      <a:avLst/>
                    </a:prstGeom>
                    <a:noFill/>
                    <a:ln>
                      <a:solidFill>
                        <a:schemeClr val="tx1"/>
                      </a:solidFill>
                    </a:ln>
                  </pic:spPr>
                </pic:pic>
              </a:graphicData>
            </a:graphic>
          </wp:inline>
        </w:drawing>
      </w:r>
    </w:p>
    <w:p w14:paraId="458C4503" w14:textId="77777777" w:rsidR="00EB083D" w:rsidRDefault="00EB083D" w:rsidP="00EB083D">
      <w:pPr>
        <w:pStyle w:val="LabStepNumbered"/>
        <w:numPr>
          <w:ilvl w:val="0"/>
          <w:numId w:val="7"/>
        </w:numPr>
      </w:pPr>
      <w:r>
        <w:t>Save your work by clicking the Save button in the upper right-hand corner of the main window of Power BI Desktop.</w:t>
      </w:r>
    </w:p>
    <w:p w14:paraId="3140534A" w14:textId="77777777" w:rsidR="00EB083D" w:rsidRPr="00AB0146" w:rsidRDefault="00EB083D" w:rsidP="00EB083D">
      <w:pPr>
        <w:pStyle w:val="Heading3"/>
      </w:pPr>
      <w:r>
        <w:t>Exercise 4: Write R Code to Generate Charts using the R Visual</w:t>
      </w:r>
    </w:p>
    <w:p w14:paraId="0BC81780" w14:textId="77777777" w:rsidR="00EB083D" w:rsidRDefault="00EB083D" w:rsidP="00EB083D">
      <w:pPr>
        <w:pStyle w:val="LabExerciseLeadIn"/>
      </w:pPr>
      <w:r>
        <w:t>In this exercise you will design a report using R script visuals. This will give you an opportunity to write R code to create charts and graphs using the R data analytics platform.</w:t>
      </w:r>
    </w:p>
    <w:p w14:paraId="163A4645" w14:textId="77777777" w:rsidR="00EB083D" w:rsidRDefault="00EB083D" w:rsidP="00EB083D">
      <w:pPr>
        <w:pStyle w:val="LabStepNumbered"/>
        <w:numPr>
          <w:ilvl w:val="0"/>
          <w:numId w:val="7"/>
        </w:numPr>
      </w:pPr>
      <w:r>
        <w:t xml:space="preserve">Make sure the </w:t>
      </w:r>
      <w:r w:rsidRPr="008E678C">
        <w:rPr>
          <w:b/>
        </w:rPr>
        <w:t xml:space="preserve">R Scripting </w:t>
      </w:r>
      <w:proofErr w:type="spellStart"/>
      <w:r w:rsidRPr="008E678C">
        <w:rPr>
          <w:b/>
        </w:rPr>
        <w:t>Lab.pbix</w:t>
      </w:r>
      <w:proofErr w:type="spellEnd"/>
      <w:r>
        <w:t xml:space="preserve"> project that you created in the previous exercise is still open in Power BI Desktop.</w:t>
      </w:r>
    </w:p>
    <w:p w14:paraId="54A68474" w14:textId="77777777" w:rsidR="00EB083D" w:rsidRDefault="00EB083D" w:rsidP="00EB083D">
      <w:pPr>
        <w:pStyle w:val="LabStepNumbered"/>
        <w:numPr>
          <w:ilvl w:val="0"/>
          <w:numId w:val="7"/>
        </w:numPr>
      </w:pPr>
      <w:r>
        <w:t xml:space="preserve">Navigate to Report View. There should be a single page in the report named </w:t>
      </w:r>
      <w:r w:rsidRPr="008E678C">
        <w:rPr>
          <w:b/>
        </w:rPr>
        <w:t>Page1</w:t>
      </w:r>
      <w:r>
        <w:t xml:space="preserve">. </w:t>
      </w:r>
    </w:p>
    <w:p w14:paraId="1334499C" w14:textId="77777777" w:rsidR="00EB083D" w:rsidRDefault="00EB083D" w:rsidP="00EB083D">
      <w:pPr>
        <w:pStyle w:val="LabStepNumbered"/>
        <w:numPr>
          <w:ilvl w:val="0"/>
          <w:numId w:val="7"/>
        </w:numPr>
      </w:pPr>
      <w:r>
        <w:t xml:space="preserve">Change the name of the page to </w:t>
      </w:r>
      <w:r w:rsidRPr="008E678C">
        <w:rPr>
          <w:b/>
        </w:rPr>
        <w:t>Customer Analysis</w:t>
      </w:r>
      <w:r>
        <w:t>.</w:t>
      </w:r>
    </w:p>
    <w:p w14:paraId="57F895A0" w14:textId="77777777" w:rsidR="00EB083D" w:rsidRDefault="00EB083D" w:rsidP="00EB083D">
      <w:pPr>
        <w:pStyle w:val="LabStepScreenshot"/>
      </w:pPr>
      <w:r>
        <w:rPr>
          <w:noProof/>
        </w:rPr>
        <w:drawing>
          <wp:inline distT="0" distB="0" distL="0" distR="0" wp14:anchorId="06AD26AB" wp14:editId="3BB12605">
            <wp:extent cx="2057400" cy="457200"/>
            <wp:effectExtent l="19050" t="19050" r="19050"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57400" cy="457200"/>
                    </a:xfrm>
                    <a:prstGeom prst="rect">
                      <a:avLst/>
                    </a:prstGeom>
                    <a:noFill/>
                    <a:ln>
                      <a:solidFill>
                        <a:schemeClr val="tx1"/>
                      </a:solidFill>
                    </a:ln>
                  </pic:spPr>
                </pic:pic>
              </a:graphicData>
            </a:graphic>
          </wp:inline>
        </w:drawing>
      </w:r>
    </w:p>
    <w:p w14:paraId="7690FE8D" w14:textId="77777777" w:rsidR="00EB083D" w:rsidRDefault="00EB083D" w:rsidP="00EB083D">
      <w:pPr>
        <w:pStyle w:val="LabStepNumbered"/>
        <w:numPr>
          <w:ilvl w:val="0"/>
          <w:numId w:val="7"/>
        </w:numPr>
      </w:pPr>
      <w:r>
        <w:t>Add a R script visual to the report to create a histogram.</w:t>
      </w:r>
    </w:p>
    <w:p w14:paraId="338268DA" w14:textId="77777777" w:rsidR="00EB083D" w:rsidRDefault="00EB083D" w:rsidP="00EB083D">
      <w:pPr>
        <w:pStyle w:val="LabStepNumberedLevel2"/>
        <w:numPr>
          <w:ilvl w:val="1"/>
          <w:numId w:val="7"/>
        </w:numPr>
      </w:pPr>
      <w:r>
        <w:t xml:space="preserve">Click the </w:t>
      </w:r>
      <w:r w:rsidRPr="008E678C">
        <w:rPr>
          <w:b/>
        </w:rPr>
        <w:t>R</w:t>
      </w:r>
      <w:r>
        <w:t xml:space="preserve"> button on the </w:t>
      </w:r>
      <w:r w:rsidRPr="008E678C">
        <w:rPr>
          <w:b/>
        </w:rPr>
        <w:t>Visualizations</w:t>
      </w:r>
      <w:r>
        <w:t xml:space="preserve"> list to add an R script visual to the report.</w:t>
      </w:r>
    </w:p>
    <w:p w14:paraId="2CFD2FF7" w14:textId="77777777" w:rsidR="00EB083D" w:rsidRDefault="00EB083D" w:rsidP="00EB083D">
      <w:pPr>
        <w:pStyle w:val="LabStepScreenshotLevel2"/>
      </w:pPr>
      <w:r>
        <w:lastRenderedPageBreak/>
        <w:drawing>
          <wp:inline distT="0" distB="0" distL="0" distR="0" wp14:anchorId="160C54A0" wp14:editId="72174A8D">
            <wp:extent cx="1371600" cy="15455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71600" cy="1545590"/>
                    </a:xfrm>
                    <a:prstGeom prst="rect">
                      <a:avLst/>
                    </a:prstGeom>
                    <a:noFill/>
                    <a:ln>
                      <a:noFill/>
                    </a:ln>
                  </pic:spPr>
                </pic:pic>
              </a:graphicData>
            </a:graphic>
          </wp:inline>
        </w:drawing>
      </w:r>
    </w:p>
    <w:p w14:paraId="0825D620" w14:textId="77777777" w:rsidR="00EB083D" w:rsidRDefault="00EB083D" w:rsidP="00EB083D">
      <w:pPr>
        <w:pStyle w:val="LabStepNumberedLevel2"/>
      </w:pPr>
      <w:r>
        <w:t>You can see that there is an R script editor that appears beneath the report page when the R script visual is selected.</w:t>
      </w:r>
    </w:p>
    <w:p w14:paraId="2E94305D" w14:textId="77777777" w:rsidR="00EB083D" w:rsidRDefault="00EB083D" w:rsidP="00EB083D">
      <w:pPr>
        <w:pStyle w:val="LabStepScreenshotLevel2"/>
      </w:pPr>
      <w:r>
        <w:drawing>
          <wp:inline distT="0" distB="0" distL="0" distR="0" wp14:anchorId="0293E78E" wp14:editId="7F26EE73">
            <wp:extent cx="2550017" cy="1222307"/>
            <wp:effectExtent l="19050" t="19050" r="22225" b="165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60115" cy="1227147"/>
                    </a:xfrm>
                    <a:prstGeom prst="rect">
                      <a:avLst/>
                    </a:prstGeom>
                    <a:noFill/>
                    <a:ln>
                      <a:solidFill>
                        <a:schemeClr val="tx1"/>
                      </a:solidFill>
                    </a:ln>
                  </pic:spPr>
                </pic:pic>
              </a:graphicData>
            </a:graphic>
          </wp:inline>
        </w:drawing>
      </w:r>
    </w:p>
    <w:p w14:paraId="0610361B" w14:textId="77777777" w:rsidR="00EB083D" w:rsidRDefault="00EB083D" w:rsidP="00EB083D">
      <w:pPr>
        <w:pStyle w:val="LabStepNumberedLevel2"/>
      </w:pPr>
      <w:r>
        <w:t xml:space="preserve">With the R script visual selected, add the </w:t>
      </w:r>
      <w:r w:rsidRPr="00C80518">
        <w:rPr>
          <w:b/>
        </w:rPr>
        <w:t>Customer</w:t>
      </w:r>
      <w:r>
        <w:t xml:space="preserve"> field and the </w:t>
      </w:r>
      <w:r w:rsidRPr="00C80518">
        <w:rPr>
          <w:b/>
        </w:rPr>
        <w:t>Age</w:t>
      </w:r>
      <w:r>
        <w:t xml:space="preserve"> field into the </w:t>
      </w:r>
      <w:r w:rsidRPr="00215F60">
        <w:rPr>
          <w:b/>
        </w:rPr>
        <w:t>Values</w:t>
      </w:r>
      <w:r>
        <w:t xml:space="preserve"> well.</w:t>
      </w:r>
    </w:p>
    <w:p w14:paraId="36F866E0" w14:textId="77777777" w:rsidR="00EB083D" w:rsidRDefault="00EB083D" w:rsidP="00EB083D">
      <w:pPr>
        <w:pStyle w:val="LabStepScreenshotLevel2"/>
      </w:pPr>
      <w:r>
        <w:drawing>
          <wp:inline distT="0" distB="0" distL="0" distR="0" wp14:anchorId="1396B701" wp14:editId="17F76A45">
            <wp:extent cx="1358900" cy="920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58900" cy="920750"/>
                    </a:xfrm>
                    <a:prstGeom prst="rect">
                      <a:avLst/>
                    </a:prstGeom>
                    <a:noFill/>
                    <a:ln>
                      <a:noFill/>
                    </a:ln>
                  </pic:spPr>
                </pic:pic>
              </a:graphicData>
            </a:graphic>
          </wp:inline>
        </w:drawing>
      </w:r>
    </w:p>
    <w:p w14:paraId="728F7AA3" w14:textId="77777777" w:rsidR="00EB083D" w:rsidRDefault="00EB083D" w:rsidP="00EB083D">
      <w:pPr>
        <w:pStyle w:val="LabStepNumberedLevel2"/>
      </w:pPr>
      <w:r>
        <w:t xml:space="preserve">Examine the R script editor. You can see that Power BI desktop has automatically added code to create a data frame named </w:t>
      </w:r>
      <w:r w:rsidRPr="00215F60">
        <w:rPr>
          <w:b/>
        </w:rPr>
        <w:t>dataset</w:t>
      </w:r>
      <w:r>
        <w:t xml:space="preserve"> which contains two variables based on the </w:t>
      </w:r>
      <w:r w:rsidRPr="00215F60">
        <w:rPr>
          <w:b/>
        </w:rPr>
        <w:t>Customer</w:t>
      </w:r>
      <w:r>
        <w:t xml:space="preserve"> field and the </w:t>
      </w:r>
      <w:r w:rsidRPr="00215F60">
        <w:rPr>
          <w:b/>
        </w:rPr>
        <w:t>Age</w:t>
      </w:r>
      <w:r>
        <w:t xml:space="preserve"> field.</w:t>
      </w:r>
    </w:p>
    <w:p w14:paraId="0560A233" w14:textId="77777777" w:rsidR="00EB083D" w:rsidRDefault="00EB083D" w:rsidP="00EB083D">
      <w:pPr>
        <w:pStyle w:val="LabStepScreenshotLevel2"/>
      </w:pPr>
      <w:r w:rsidRPr="00215F60">
        <w:rPr>
          <w:shd w:val="clear" w:color="auto" w:fill="7F7F7F" w:themeFill="text1" w:themeFillTint="80"/>
        </w:rPr>
        <w:drawing>
          <wp:inline distT="0" distB="0" distL="0" distR="0" wp14:anchorId="09B4A8CB" wp14:editId="72BC3169">
            <wp:extent cx="2626995" cy="1249045"/>
            <wp:effectExtent l="19050" t="19050" r="20955" b="273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26995" cy="1249045"/>
                    </a:xfrm>
                    <a:prstGeom prst="rect">
                      <a:avLst/>
                    </a:prstGeom>
                    <a:noFill/>
                    <a:ln>
                      <a:solidFill>
                        <a:schemeClr val="tx1">
                          <a:lumMod val="50000"/>
                          <a:lumOff val="50000"/>
                        </a:schemeClr>
                      </a:solidFill>
                    </a:ln>
                  </pic:spPr>
                </pic:pic>
              </a:graphicData>
            </a:graphic>
          </wp:inline>
        </w:drawing>
      </w:r>
    </w:p>
    <w:p w14:paraId="673B300E" w14:textId="77777777" w:rsidR="00EB083D" w:rsidRDefault="00EB083D" w:rsidP="00EB083D">
      <w:pPr>
        <w:pStyle w:val="LabStepNumberedLevel2"/>
      </w:pPr>
      <w:r>
        <w:t>Add the following code to the R script editor window to create a histogram.</w:t>
      </w:r>
    </w:p>
    <w:p w14:paraId="64AF6565" w14:textId="77777777" w:rsidR="00EB083D" w:rsidRDefault="00EB083D" w:rsidP="00EB083D">
      <w:pPr>
        <w:pStyle w:val="LabStepCodeBlockLevel2"/>
      </w:pPr>
      <w:r>
        <w:t xml:space="preserve">hist(dataset$Age, </w:t>
      </w:r>
    </w:p>
    <w:p w14:paraId="37D1CB81" w14:textId="77777777" w:rsidR="00EB083D" w:rsidRDefault="00EB083D" w:rsidP="00EB083D">
      <w:pPr>
        <w:pStyle w:val="LabStepCodeBlockLevel2"/>
      </w:pPr>
      <w:r>
        <w:t xml:space="preserve">     main = "Customer Count by Age",</w:t>
      </w:r>
    </w:p>
    <w:p w14:paraId="0678D85A" w14:textId="77777777" w:rsidR="00EB083D" w:rsidRDefault="00EB083D" w:rsidP="00EB083D">
      <w:pPr>
        <w:pStyle w:val="LabStepCodeBlockLevel2"/>
      </w:pPr>
      <w:r>
        <w:t xml:space="preserve">     col="lightblue", </w:t>
      </w:r>
    </w:p>
    <w:p w14:paraId="6510A8EB" w14:textId="77777777" w:rsidR="00EB083D" w:rsidRDefault="00EB083D" w:rsidP="00EB083D">
      <w:pPr>
        <w:pStyle w:val="LabStepCodeBlockLevel2"/>
      </w:pPr>
      <w:r>
        <w:t xml:space="preserve">     border="black",</w:t>
      </w:r>
    </w:p>
    <w:p w14:paraId="4B2D305D" w14:textId="77777777" w:rsidR="00EB083D" w:rsidRDefault="00EB083D" w:rsidP="00EB083D">
      <w:pPr>
        <w:pStyle w:val="LabStepCodeBlockLevel2"/>
      </w:pPr>
      <w:r>
        <w:t xml:space="preserve">     ylab="Customer Count", </w:t>
      </w:r>
    </w:p>
    <w:p w14:paraId="1FA53654" w14:textId="77777777" w:rsidR="00EB083D" w:rsidRDefault="00EB083D" w:rsidP="00EB083D">
      <w:pPr>
        <w:pStyle w:val="LabStepCodeBlockLevel2"/>
      </w:pPr>
      <w:r>
        <w:t xml:space="preserve">     xlab="Customer Age",</w:t>
      </w:r>
    </w:p>
    <w:p w14:paraId="2022067D" w14:textId="77777777" w:rsidR="00EB083D" w:rsidRDefault="00EB083D" w:rsidP="00EB083D">
      <w:pPr>
        <w:pStyle w:val="LabStepCodeBlockLevel2"/>
      </w:pPr>
      <w:r>
        <w:t xml:space="preserve">     xlim = c(18, 100),</w:t>
      </w:r>
    </w:p>
    <w:p w14:paraId="545FB84F" w14:textId="77777777" w:rsidR="00EB083D" w:rsidRDefault="00EB083D" w:rsidP="00EB083D">
      <w:pPr>
        <w:pStyle w:val="LabStepCodeBlockLevel2"/>
      </w:pPr>
      <w:r>
        <w:t xml:space="preserve">     breaks=20 )</w:t>
      </w:r>
    </w:p>
    <w:p w14:paraId="772E92CD" w14:textId="77777777" w:rsidR="00EB083D" w:rsidRDefault="00EB083D" w:rsidP="00EB083D">
      <w:pPr>
        <w:pStyle w:val="LabStepNumberedLevel2"/>
      </w:pPr>
      <w:r>
        <w:t>Once you have added the code, the R script editor window should match the following screenshot.</w:t>
      </w:r>
    </w:p>
    <w:p w14:paraId="50C2B616" w14:textId="77777777" w:rsidR="00EB083D" w:rsidRDefault="00EB083D" w:rsidP="00EB083D">
      <w:pPr>
        <w:pStyle w:val="LabStepScreenshotLevel2"/>
      </w:pPr>
      <w:r>
        <w:lastRenderedPageBreak/>
        <w:drawing>
          <wp:inline distT="0" distB="0" distL="0" distR="0" wp14:anchorId="38C075CB" wp14:editId="4A73AEE8">
            <wp:extent cx="2347480" cy="2182969"/>
            <wp:effectExtent l="19050" t="19050" r="15240" b="273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53298" cy="2188380"/>
                    </a:xfrm>
                    <a:prstGeom prst="rect">
                      <a:avLst/>
                    </a:prstGeom>
                    <a:noFill/>
                    <a:ln>
                      <a:solidFill>
                        <a:schemeClr val="tx1">
                          <a:lumMod val="50000"/>
                          <a:lumOff val="50000"/>
                        </a:schemeClr>
                      </a:solidFill>
                    </a:ln>
                  </pic:spPr>
                </pic:pic>
              </a:graphicData>
            </a:graphic>
          </wp:inline>
        </w:drawing>
      </w:r>
    </w:p>
    <w:p w14:paraId="58D04E52" w14:textId="77777777" w:rsidR="00EB083D" w:rsidRDefault="00EB083D" w:rsidP="00EB083D">
      <w:pPr>
        <w:pStyle w:val="LabStepNumberedLevel2"/>
      </w:pPr>
      <w:r>
        <w:t xml:space="preserve">Locate the toolbar button in the top right corner of the R script editor and click the </w:t>
      </w:r>
      <w:r w:rsidRPr="00215F60">
        <w:rPr>
          <w:b/>
        </w:rPr>
        <w:t>Run</w:t>
      </w:r>
      <w:r>
        <w:t xml:space="preserve"> button to execute your R code.</w:t>
      </w:r>
    </w:p>
    <w:p w14:paraId="4A5981F2" w14:textId="77777777" w:rsidR="00EB083D" w:rsidRDefault="00EB083D" w:rsidP="00EB083D">
      <w:pPr>
        <w:pStyle w:val="LabStepScreenshotLevel2"/>
      </w:pPr>
      <w:r>
        <w:drawing>
          <wp:inline distT="0" distB="0" distL="0" distR="0" wp14:anchorId="5309E308" wp14:editId="3D578133">
            <wp:extent cx="1603375" cy="25781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03375" cy="257810"/>
                    </a:xfrm>
                    <a:prstGeom prst="rect">
                      <a:avLst/>
                    </a:prstGeom>
                    <a:noFill/>
                    <a:ln>
                      <a:noFill/>
                    </a:ln>
                  </pic:spPr>
                </pic:pic>
              </a:graphicData>
            </a:graphic>
          </wp:inline>
        </w:drawing>
      </w:r>
    </w:p>
    <w:p w14:paraId="66DAF8CE" w14:textId="77777777" w:rsidR="00EB083D" w:rsidRDefault="00EB083D" w:rsidP="00EB083D">
      <w:pPr>
        <w:pStyle w:val="LabStepNumberedLevel2"/>
      </w:pPr>
      <w:r>
        <w:t xml:space="preserve">When you click the </w:t>
      </w:r>
      <w:r w:rsidRPr="00C80518">
        <w:rPr>
          <w:b/>
        </w:rPr>
        <w:t>Run</w:t>
      </w:r>
      <w:r>
        <w:t xml:space="preserve"> button, you should see a histogram appear like the one shown in the following screenshot.</w:t>
      </w:r>
    </w:p>
    <w:p w14:paraId="7987D325" w14:textId="77777777" w:rsidR="00EB083D" w:rsidRDefault="00EB083D" w:rsidP="00EB083D">
      <w:pPr>
        <w:pStyle w:val="LabStepScreenshotLevel2"/>
      </w:pPr>
      <w:r>
        <w:drawing>
          <wp:inline distT="0" distB="0" distL="0" distR="0" wp14:anchorId="61044C74" wp14:editId="7CF5F08D">
            <wp:extent cx="2650874" cy="2665927"/>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62815" cy="2677936"/>
                    </a:xfrm>
                    <a:prstGeom prst="rect">
                      <a:avLst/>
                    </a:prstGeom>
                    <a:noFill/>
                    <a:ln>
                      <a:noFill/>
                    </a:ln>
                  </pic:spPr>
                </pic:pic>
              </a:graphicData>
            </a:graphic>
          </wp:inline>
        </w:drawing>
      </w:r>
    </w:p>
    <w:p w14:paraId="6ABC2A40" w14:textId="77777777" w:rsidR="00EB083D" w:rsidRDefault="00EB083D" w:rsidP="00EB083D">
      <w:pPr>
        <w:pStyle w:val="LabStepNumberedLevel2"/>
      </w:pPr>
      <w:r>
        <w:t xml:space="preserve">If there is an error in your R code, you will see the following error message. You can click on the </w:t>
      </w:r>
      <w:r w:rsidRPr="00C80518">
        <w:rPr>
          <w:b/>
        </w:rPr>
        <w:t>See details</w:t>
      </w:r>
      <w:r>
        <w:t xml:space="preserve"> link to view the error message which will help you to debug your code.</w:t>
      </w:r>
    </w:p>
    <w:p w14:paraId="4FADC42C" w14:textId="77777777" w:rsidR="00EB083D" w:rsidRDefault="00EB083D" w:rsidP="00EB083D">
      <w:pPr>
        <w:pStyle w:val="LabStepScreenshotLevel2"/>
      </w:pPr>
      <w:r>
        <w:drawing>
          <wp:inline distT="0" distB="0" distL="0" distR="0" wp14:anchorId="021A5F71" wp14:editId="48CC1C3C">
            <wp:extent cx="1976907" cy="1315339"/>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86456" cy="1321692"/>
                    </a:xfrm>
                    <a:prstGeom prst="rect">
                      <a:avLst/>
                    </a:prstGeom>
                    <a:noFill/>
                    <a:ln>
                      <a:noFill/>
                    </a:ln>
                  </pic:spPr>
                </pic:pic>
              </a:graphicData>
            </a:graphic>
          </wp:inline>
        </w:drawing>
      </w:r>
    </w:p>
    <w:p w14:paraId="584BAD8A" w14:textId="77777777" w:rsidR="00EB083D" w:rsidRDefault="00EB083D" w:rsidP="00EB083D">
      <w:pPr>
        <w:pStyle w:val="LabStepNumbered"/>
      </w:pPr>
      <w:r>
        <w:t xml:space="preserve">Add a second R script visual to generate a </w:t>
      </w:r>
      <w:proofErr w:type="spellStart"/>
      <w:r>
        <w:t>barplot</w:t>
      </w:r>
      <w:proofErr w:type="spellEnd"/>
      <w:r>
        <w:t>.</w:t>
      </w:r>
    </w:p>
    <w:p w14:paraId="6A4D7400" w14:textId="77777777" w:rsidR="00EB083D" w:rsidRDefault="00EB083D" w:rsidP="00EB083D">
      <w:pPr>
        <w:pStyle w:val="LabStepNumberedLevel2"/>
      </w:pPr>
      <w:r>
        <w:lastRenderedPageBreak/>
        <w:t>Add a second R script visual to the page.</w:t>
      </w:r>
    </w:p>
    <w:p w14:paraId="38682148" w14:textId="77777777" w:rsidR="00EB083D" w:rsidRDefault="00EB083D" w:rsidP="00EB083D">
      <w:pPr>
        <w:pStyle w:val="LabStepScreenshotLevel2"/>
      </w:pPr>
      <w:r>
        <w:drawing>
          <wp:inline distT="0" distB="0" distL="0" distR="0" wp14:anchorId="59640DC1" wp14:editId="6E707B6E">
            <wp:extent cx="4387769" cy="2775397"/>
            <wp:effectExtent l="19050" t="19050" r="13335" b="2540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430411" cy="2802369"/>
                    </a:xfrm>
                    <a:prstGeom prst="rect">
                      <a:avLst/>
                    </a:prstGeom>
                    <a:noFill/>
                    <a:ln>
                      <a:solidFill>
                        <a:schemeClr val="tx1">
                          <a:lumMod val="50000"/>
                          <a:lumOff val="50000"/>
                        </a:schemeClr>
                      </a:solidFill>
                    </a:ln>
                  </pic:spPr>
                </pic:pic>
              </a:graphicData>
            </a:graphic>
          </wp:inline>
        </w:drawing>
      </w:r>
    </w:p>
    <w:p w14:paraId="0DD1959C" w14:textId="77777777" w:rsidR="00EB083D" w:rsidRDefault="00EB083D" w:rsidP="00EB083D">
      <w:pPr>
        <w:pStyle w:val="LabStepNumberedLevel2"/>
      </w:pPr>
      <w:r>
        <w:t xml:space="preserve">With the new R script visual selected, add the </w:t>
      </w:r>
      <w:proofErr w:type="spellStart"/>
      <w:r>
        <w:rPr>
          <w:b/>
        </w:rPr>
        <w:t>AgeGroup</w:t>
      </w:r>
      <w:proofErr w:type="spellEnd"/>
      <w:r>
        <w:t xml:space="preserve"> field and the </w:t>
      </w:r>
      <w:r>
        <w:rPr>
          <w:b/>
        </w:rPr>
        <w:t xml:space="preserve">Sales </w:t>
      </w:r>
      <w:r>
        <w:t xml:space="preserve">field into the </w:t>
      </w:r>
      <w:r w:rsidRPr="00215F60">
        <w:rPr>
          <w:b/>
        </w:rPr>
        <w:t>Values</w:t>
      </w:r>
      <w:r>
        <w:t xml:space="preserve"> well.</w:t>
      </w:r>
    </w:p>
    <w:p w14:paraId="3C653BF7" w14:textId="77777777" w:rsidR="00EB083D" w:rsidRDefault="00EB083D" w:rsidP="00EB083D">
      <w:pPr>
        <w:pStyle w:val="LabStepScreenshotLevel2"/>
      </w:pPr>
      <w:r>
        <w:drawing>
          <wp:inline distT="0" distB="0" distL="0" distR="0" wp14:anchorId="6C3C0E63" wp14:editId="5700EDAA">
            <wp:extent cx="1786943" cy="1191295"/>
            <wp:effectExtent l="19050" t="19050" r="22860" b="279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98286" cy="1198857"/>
                    </a:xfrm>
                    <a:prstGeom prst="rect">
                      <a:avLst/>
                    </a:prstGeom>
                    <a:noFill/>
                    <a:ln>
                      <a:solidFill>
                        <a:schemeClr val="tx1"/>
                      </a:solidFill>
                    </a:ln>
                  </pic:spPr>
                </pic:pic>
              </a:graphicData>
            </a:graphic>
          </wp:inline>
        </w:drawing>
      </w:r>
    </w:p>
    <w:p w14:paraId="12BA58B6" w14:textId="77777777" w:rsidR="00EB083D" w:rsidRDefault="00EB083D" w:rsidP="00EB083D">
      <w:pPr>
        <w:pStyle w:val="LabStepNumberedLevel2"/>
      </w:pPr>
      <w:r>
        <w:t xml:space="preserve">Add the following code to the R script editor window to create a </w:t>
      </w:r>
      <w:proofErr w:type="spellStart"/>
      <w:r>
        <w:t>barplot</w:t>
      </w:r>
      <w:proofErr w:type="spellEnd"/>
      <w:r>
        <w:t>.</w:t>
      </w:r>
    </w:p>
    <w:p w14:paraId="11E9F9C3" w14:textId="77777777" w:rsidR="00EB083D" w:rsidRDefault="00EB083D" w:rsidP="00EB083D">
      <w:pPr>
        <w:pStyle w:val="LabStepCodeBlockLevel2"/>
      </w:pPr>
      <w:r>
        <w:t xml:space="preserve">barplot(dataset$Sales,        </w:t>
      </w:r>
    </w:p>
    <w:p w14:paraId="581F77CB" w14:textId="77777777" w:rsidR="00EB083D" w:rsidRDefault="00EB083D" w:rsidP="00EB083D">
      <w:pPr>
        <w:pStyle w:val="LabStepCodeBlockLevel2"/>
      </w:pPr>
      <w:r>
        <w:t xml:space="preserve">        names.arg = dataset$AgeGroup, </w:t>
      </w:r>
    </w:p>
    <w:p w14:paraId="4A438B4D" w14:textId="77777777" w:rsidR="00EB083D" w:rsidRDefault="00EB083D" w:rsidP="00EB083D">
      <w:pPr>
        <w:pStyle w:val="LabStepCodeBlockLevel2"/>
      </w:pPr>
      <w:r>
        <w:t xml:space="preserve">        ylab = "Sales Revenue",</w:t>
      </w:r>
    </w:p>
    <w:p w14:paraId="1C43D9AC" w14:textId="77777777" w:rsidR="00EB083D" w:rsidRDefault="00EB083D" w:rsidP="00EB083D">
      <w:pPr>
        <w:pStyle w:val="LabStepCodeBlockLevel2"/>
      </w:pPr>
      <w:r>
        <w:t xml:space="preserve">        main = "Sales by Customer Age Group", </w:t>
      </w:r>
    </w:p>
    <w:p w14:paraId="72026702" w14:textId="77777777" w:rsidR="00EB083D" w:rsidRDefault="00EB083D" w:rsidP="00EB083D">
      <w:pPr>
        <w:pStyle w:val="LabStepCodeBlockLevel2"/>
      </w:pPr>
      <w:r>
        <w:t xml:space="preserve">        col = c("red", "yellow","orange",  "green", "blue"))</w:t>
      </w:r>
    </w:p>
    <w:p w14:paraId="6136BB86" w14:textId="77777777" w:rsidR="00EB083D" w:rsidRDefault="00EB083D" w:rsidP="00EB083D">
      <w:pPr>
        <w:pStyle w:val="LabStepNumberedLevel2"/>
      </w:pPr>
      <w:r>
        <w:t xml:space="preserve">The R script editor window should match the following screenshot. Click the </w:t>
      </w:r>
      <w:r w:rsidRPr="00C80518">
        <w:rPr>
          <w:b/>
        </w:rPr>
        <w:t>Run</w:t>
      </w:r>
      <w:r>
        <w:t xml:space="preserve"> button to test your code.</w:t>
      </w:r>
    </w:p>
    <w:p w14:paraId="0BC4F101" w14:textId="77777777" w:rsidR="00EB083D" w:rsidRDefault="00EB083D" w:rsidP="00EB083D">
      <w:pPr>
        <w:pStyle w:val="LabStepScreenshotLevel2"/>
      </w:pPr>
      <w:r>
        <w:drawing>
          <wp:inline distT="0" distB="0" distL="0" distR="0" wp14:anchorId="59AA7CC8" wp14:editId="7C81DF51">
            <wp:extent cx="6184594" cy="1674254"/>
            <wp:effectExtent l="19050" t="19050" r="26035" b="215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217881" cy="1683265"/>
                    </a:xfrm>
                    <a:prstGeom prst="rect">
                      <a:avLst/>
                    </a:prstGeom>
                    <a:noFill/>
                    <a:ln>
                      <a:solidFill>
                        <a:schemeClr val="tx1"/>
                      </a:solidFill>
                    </a:ln>
                  </pic:spPr>
                </pic:pic>
              </a:graphicData>
            </a:graphic>
          </wp:inline>
        </w:drawing>
      </w:r>
    </w:p>
    <w:p w14:paraId="1D5E675E" w14:textId="77777777" w:rsidR="00EB083D" w:rsidRDefault="00EB083D" w:rsidP="00EB083D">
      <w:pPr>
        <w:pStyle w:val="LabStepNumberedLevel2"/>
      </w:pPr>
      <w:r>
        <w:t xml:space="preserve">When you click the </w:t>
      </w:r>
      <w:r w:rsidRPr="00C80518">
        <w:rPr>
          <w:b/>
        </w:rPr>
        <w:t>Run</w:t>
      </w:r>
      <w:r>
        <w:t xml:space="preserve"> button, you should see a </w:t>
      </w:r>
      <w:proofErr w:type="spellStart"/>
      <w:r>
        <w:t>barplot</w:t>
      </w:r>
      <w:proofErr w:type="spellEnd"/>
      <w:r>
        <w:t xml:space="preserve"> appear like the one shown in the following screenshot.</w:t>
      </w:r>
    </w:p>
    <w:p w14:paraId="49B036DF" w14:textId="77777777" w:rsidR="00EB083D" w:rsidRDefault="00EB083D" w:rsidP="00EB083D">
      <w:pPr>
        <w:pStyle w:val="LabStepScreenshotLevel2"/>
      </w:pPr>
      <w:r>
        <w:lastRenderedPageBreak/>
        <w:drawing>
          <wp:inline distT="0" distB="0" distL="0" distR="0" wp14:anchorId="1D611E63" wp14:editId="31D78E76">
            <wp:extent cx="3404767" cy="2820473"/>
            <wp:effectExtent l="19050" t="19050" r="24765" b="184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10700" cy="2825388"/>
                    </a:xfrm>
                    <a:prstGeom prst="rect">
                      <a:avLst/>
                    </a:prstGeom>
                    <a:noFill/>
                    <a:ln>
                      <a:solidFill>
                        <a:schemeClr val="tx1"/>
                      </a:solidFill>
                    </a:ln>
                  </pic:spPr>
                </pic:pic>
              </a:graphicData>
            </a:graphic>
          </wp:inline>
        </w:drawing>
      </w:r>
    </w:p>
    <w:p w14:paraId="0835EBEC" w14:textId="77777777" w:rsidR="00EB083D" w:rsidRDefault="00EB083D" w:rsidP="00EB083D">
      <w:pPr>
        <w:pStyle w:val="LabStepNumbered"/>
      </w:pPr>
      <w:r>
        <w:t>Add a slicer to the page to filter on state.</w:t>
      </w:r>
    </w:p>
    <w:p w14:paraId="17A86739" w14:textId="77777777" w:rsidR="00EB083D" w:rsidRDefault="00EB083D" w:rsidP="00EB083D">
      <w:pPr>
        <w:pStyle w:val="LabStepNumberedLevel2"/>
      </w:pPr>
      <w:r>
        <w:t>Add a new slicer visual to the page.</w:t>
      </w:r>
    </w:p>
    <w:p w14:paraId="328CA8CF" w14:textId="77777777" w:rsidR="00EB083D" w:rsidRDefault="00EB083D" w:rsidP="00EB083D">
      <w:pPr>
        <w:pStyle w:val="LabStepNumberedLevel2"/>
      </w:pPr>
      <w:r>
        <w:t xml:space="preserve">Add the </w:t>
      </w:r>
      <w:r w:rsidRPr="00C80518">
        <w:rPr>
          <w:b/>
        </w:rPr>
        <w:t>State</w:t>
      </w:r>
      <w:r>
        <w:t xml:space="preserve"> field into the </w:t>
      </w:r>
      <w:r w:rsidRPr="00C80518">
        <w:rPr>
          <w:b/>
        </w:rPr>
        <w:t>Field</w:t>
      </w:r>
      <w:r>
        <w:t xml:space="preserve"> well so the slicer shows a list of all states.</w:t>
      </w:r>
    </w:p>
    <w:p w14:paraId="5934E264" w14:textId="77777777" w:rsidR="00EB083D" w:rsidRDefault="00EB083D" w:rsidP="00EB083D">
      <w:pPr>
        <w:pStyle w:val="LabStepScreenshotLevel2"/>
      </w:pPr>
      <w:r>
        <w:drawing>
          <wp:inline distT="0" distB="0" distL="0" distR="0" wp14:anchorId="35811E2F" wp14:editId="356FB855">
            <wp:extent cx="1826858" cy="611746"/>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38733" cy="615723"/>
                    </a:xfrm>
                    <a:prstGeom prst="rect">
                      <a:avLst/>
                    </a:prstGeom>
                    <a:noFill/>
                    <a:ln>
                      <a:noFill/>
                    </a:ln>
                  </pic:spPr>
                </pic:pic>
              </a:graphicData>
            </a:graphic>
          </wp:inline>
        </w:drawing>
      </w:r>
    </w:p>
    <w:p w14:paraId="5CDE0452" w14:textId="77777777" w:rsidR="00EB083D" w:rsidRDefault="00EB083D" w:rsidP="00EB083D">
      <w:pPr>
        <w:pStyle w:val="LabStepNumberedLevel2"/>
      </w:pPr>
      <w:r>
        <w:t>By default, the slicer displays states in a vertical list.</w:t>
      </w:r>
    </w:p>
    <w:p w14:paraId="4C58B081" w14:textId="77777777" w:rsidR="00EB083D" w:rsidRDefault="00EB083D" w:rsidP="00EB083D">
      <w:pPr>
        <w:pStyle w:val="LabStepScreenshotLevel2"/>
      </w:pPr>
      <w:r>
        <w:drawing>
          <wp:inline distT="0" distB="0" distL="0" distR="0" wp14:anchorId="19FF64C1" wp14:editId="75C90BB7">
            <wp:extent cx="2532331" cy="1120462"/>
            <wp:effectExtent l="19050" t="19050" r="20955" b="2286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97">
                      <a:extLst>
                        <a:ext uri="{28A0092B-C50C-407E-A947-70E740481C1C}">
                          <a14:useLocalDpi xmlns:a14="http://schemas.microsoft.com/office/drawing/2010/main" val="0"/>
                        </a:ext>
                      </a:extLst>
                    </a:blip>
                    <a:srcRect b="58309"/>
                    <a:stretch/>
                  </pic:blipFill>
                  <pic:spPr bwMode="auto">
                    <a:xfrm>
                      <a:off x="0" y="0"/>
                      <a:ext cx="2574530" cy="113913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78223A" w14:textId="77777777" w:rsidR="00EB083D" w:rsidRDefault="00EB083D" w:rsidP="00EB083D">
      <w:pPr>
        <w:pStyle w:val="LabStepNumberedLevel2"/>
      </w:pPr>
      <w:r>
        <w:t xml:space="preserve">With the slicer visual selected, navigate to the </w:t>
      </w:r>
      <w:r w:rsidRPr="00C06DD1">
        <w:rPr>
          <w:b/>
        </w:rPr>
        <w:t>Format</w:t>
      </w:r>
      <w:r>
        <w:t xml:space="preserve"> pane and change the </w:t>
      </w:r>
      <w:r w:rsidRPr="00C06DD1">
        <w:rPr>
          <w:b/>
        </w:rPr>
        <w:t>Orientation</w:t>
      </w:r>
      <w:r>
        <w:t xml:space="preserve"> property to </w:t>
      </w:r>
      <w:r w:rsidRPr="00C06DD1">
        <w:rPr>
          <w:b/>
        </w:rPr>
        <w:t>Horizontal</w:t>
      </w:r>
      <w:r>
        <w:t>.</w:t>
      </w:r>
    </w:p>
    <w:p w14:paraId="78C5CAFB" w14:textId="77777777" w:rsidR="00EB083D" w:rsidRDefault="00EB083D" w:rsidP="00EB083D">
      <w:pPr>
        <w:pStyle w:val="LabStepScreenshotLevel2"/>
      </w:pPr>
      <w:r>
        <w:drawing>
          <wp:inline distT="0" distB="0" distL="0" distR="0" wp14:anchorId="3CD34FE3" wp14:editId="11AC7A3B">
            <wp:extent cx="2074900" cy="1468192"/>
            <wp:effectExtent l="19050" t="19050" r="20955" b="177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07860" cy="1491514"/>
                    </a:xfrm>
                    <a:prstGeom prst="rect">
                      <a:avLst/>
                    </a:prstGeom>
                    <a:noFill/>
                    <a:ln>
                      <a:solidFill>
                        <a:schemeClr val="tx1"/>
                      </a:solidFill>
                    </a:ln>
                  </pic:spPr>
                </pic:pic>
              </a:graphicData>
            </a:graphic>
          </wp:inline>
        </w:drawing>
      </w:r>
    </w:p>
    <w:p w14:paraId="5708FD10" w14:textId="77777777" w:rsidR="00EB083D" w:rsidRDefault="00EB083D" w:rsidP="00EB083D">
      <w:pPr>
        <w:pStyle w:val="LabStepNumberedLevel2"/>
      </w:pPr>
      <w:r>
        <w:t xml:space="preserve">Adjust the </w:t>
      </w:r>
      <w:r w:rsidRPr="00C06DD1">
        <w:rPr>
          <w:b/>
        </w:rPr>
        <w:t>Header</w:t>
      </w:r>
      <w:r>
        <w:t xml:space="preserve"> property from </w:t>
      </w:r>
      <w:r w:rsidRPr="00C06DD1">
        <w:rPr>
          <w:b/>
        </w:rPr>
        <w:t>On</w:t>
      </w:r>
      <w:r>
        <w:t xml:space="preserve"> to </w:t>
      </w:r>
      <w:r w:rsidRPr="00C06DD1">
        <w:rPr>
          <w:b/>
        </w:rPr>
        <w:t>Off</w:t>
      </w:r>
      <w:r>
        <w:t>.</w:t>
      </w:r>
    </w:p>
    <w:p w14:paraId="0EE13A30" w14:textId="77777777" w:rsidR="00EB083D" w:rsidRDefault="00EB083D" w:rsidP="00EB083D">
      <w:pPr>
        <w:pStyle w:val="LabStepNumberedLevel2"/>
      </w:pPr>
      <w:r>
        <w:t xml:space="preserve">In the </w:t>
      </w:r>
      <w:r w:rsidRPr="00C06DD1">
        <w:rPr>
          <w:b/>
        </w:rPr>
        <w:t>Items</w:t>
      </w:r>
      <w:r>
        <w:t xml:space="preserve"> section of the </w:t>
      </w:r>
      <w:r w:rsidRPr="00C06DD1">
        <w:rPr>
          <w:b/>
        </w:rPr>
        <w:t>Format</w:t>
      </w:r>
      <w:r>
        <w:t xml:space="preserve"> pane, increate the font size by adjusting the </w:t>
      </w:r>
      <w:r w:rsidRPr="00C06DD1">
        <w:rPr>
          <w:b/>
        </w:rPr>
        <w:t>Text</w:t>
      </w:r>
      <w:r>
        <w:t xml:space="preserve"> property to </w:t>
      </w:r>
      <w:r w:rsidRPr="00C06DD1">
        <w:rPr>
          <w:b/>
        </w:rPr>
        <w:t>14</w:t>
      </w:r>
      <w:r>
        <w:t>.</w:t>
      </w:r>
    </w:p>
    <w:p w14:paraId="71820213" w14:textId="77777777" w:rsidR="00EB083D" w:rsidRDefault="00EB083D" w:rsidP="00EB083D">
      <w:pPr>
        <w:pStyle w:val="LabStepScreenshotLevel2"/>
      </w:pPr>
      <w:r>
        <w:lastRenderedPageBreak/>
        <w:drawing>
          <wp:inline distT="0" distB="0" distL="0" distR="0" wp14:anchorId="20D9D6D8" wp14:editId="6013D2CA">
            <wp:extent cx="1414455" cy="1577662"/>
            <wp:effectExtent l="19050" t="19050" r="14605" b="2286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30486" cy="1595542"/>
                    </a:xfrm>
                    <a:prstGeom prst="rect">
                      <a:avLst/>
                    </a:prstGeom>
                    <a:noFill/>
                    <a:ln>
                      <a:solidFill>
                        <a:schemeClr val="tx1"/>
                      </a:solidFill>
                    </a:ln>
                  </pic:spPr>
                </pic:pic>
              </a:graphicData>
            </a:graphic>
          </wp:inline>
        </w:drawing>
      </w:r>
    </w:p>
    <w:p w14:paraId="23968D6A" w14:textId="77777777" w:rsidR="00EB083D" w:rsidRDefault="00EB083D" w:rsidP="00EB083D">
      <w:pPr>
        <w:pStyle w:val="LabStepNumberedLevel2"/>
      </w:pPr>
      <w:r>
        <w:t>Readjust all three visuals on the page to match the following screenshot.</w:t>
      </w:r>
    </w:p>
    <w:p w14:paraId="61BBCE62" w14:textId="77777777" w:rsidR="00EB083D" w:rsidRDefault="00EB083D" w:rsidP="00EB083D">
      <w:pPr>
        <w:pStyle w:val="LabStepScreenshotLevel2"/>
      </w:pPr>
      <w:r>
        <w:drawing>
          <wp:inline distT="0" distB="0" distL="0" distR="0" wp14:anchorId="738A83AB" wp14:editId="23EA33BB">
            <wp:extent cx="4135962" cy="2504940"/>
            <wp:effectExtent l="19050" t="19050" r="17145" b="101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166354" cy="2523347"/>
                    </a:xfrm>
                    <a:prstGeom prst="rect">
                      <a:avLst/>
                    </a:prstGeom>
                    <a:noFill/>
                    <a:ln>
                      <a:solidFill>
                        <a:schemeClr val="tx1"/>
                      </a:solidFill>
                    </a:ln>
                  </pic:spPr>
                </pic:pic>
              </a:graphicData>
            </a:graphic>
          </wp:inline>
        </w:drawing>
      </w:r>
    </w:p>
    <w:p w14:paraId="7CE96C40" w14:textId="77777777" w:rsidR="00EB083D" w:rsidRDefault="00EB083D" w:rsidP="00EB083D">
      <w:pPr>
        <w:pStyle w:val="LabStepNumberedLevel2"/>
      </w:pPr>
      <w:r>
        <w:t>Test out your work. Try selecting various states from the slicer and observe how the R script visuals automatically refresh themselves with the new data from the selected state.</w:t>
      </w:r>
    </w:p>
    <w:p w14:paraId="21EACD9C" w14:textId="77777777" w:rsidR="00EB083D" w:rsidRDefault="00EB083D" w:rsidP="00EB083D">
      <w:pPr>
        <w:pStyle w:val="LabStepScreenshotLevel2"/>
      </w:pPr>
      <w:r>
        <w:drawing>
          <wp:inline distT="0" distB="0" distL="0" distR="0" wp14:anchorId="6ACF431B" wp14:editId="2C4E492A">
            <wp:extent cx="4190586" cy="2421228"/>
            <wp:effectExtent l="19050" t="19050" r="19685" b="177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207744" cy="2431141"/>
                    </a:xfrm>
                    <a:prstGeom prst="rect">
                      <a:avLst/>
                    </a:prstGeom>
                    <a:noFill/>
                    <a:ln>
                      <a:solidFill>
                        <a:schemeClr val="tx1">
                          <a:lumMod val="50000"/>
                          <a:lumOff val="50000"/>
                        </a:schemeClr>
                      </a:solidFill>
                    </a:ln>
                  </pic:spPr>
                </pic:pic>
              </a:graphicData>
            </a:graphic>
          </wp:inline>
        </w:drawing>
      </w:r>
    </w:p>
    <w:p w14:paraId="47DEA4FA" w14:textId="77777777" w:rsidR="00EB083D" w:rsidRDefault="00EB083D" w:rsidP="00EB083D">
      <w:pPr>
        <w:pStyle w:val="LabStepNumbered"/>
      </w:pPr>
      <w:r>
        <w:t>Save your work by clicking the Save button in the upper right-hand corner of the main window of Power BI Desktop.</w:t>
      </w:r>
    </w:p>
    <w:p w14:paraId="436BD35A" w14:textId="77777777" w:rsidR="00EB083D" w:rsidRDefault="00EB083D" w:rsidP="00EB083D">
      <w:pPr>
        <w:pStyle w:val="LabStepNumbered"/>
      </w:pPr>
      <w:r>
        <w:t>Publish your project and test out the report in the Power BI service.</w:t>
      </w:r>
    </w:p>
    <w:p w14:paraId="1A97F6F1" w14:textId="77777777" w:rsidR="00EB083D" w:rsidRDefault="00EB083D" w:rsidP="00EB083D">
      <w:pPr>
        <w:pStyle w:val="LabStepNumberedLevel2"/>
      </w:pPr>
      <w:r>
        <w:t xml:space="preserve">Click on the </w:t>
      </w:r>
      <w:r w:rsidRPr="00C06DD1">
        <w:rPr>
          <w:b/>
        </w:rPr>
        <w:t>Publish</w:t>
      </w:r>
      <w:r>
        <w:t xml:space="preserve"> button to publish the </w:t>
      </w:r>
      <w:r w:rsidRPr="00FD67FC">
        <w:rPr>
          <w:b/>
        </w:rPr>
        <w:t xml:space="preserve">R Scripting </w:t>
      </w:r>
      <w:proofErr w:type="spellStart"/>
      <w:r w:rsidRPr="00FD67FC">
        <w:rPr>
          <w:b/>
        </w:rPr>
        <w:t>Lab.pbix</w:t>
      </w:r>
      <w:proofErr w:type="spellEnd"/>
      <w:r>
        <w:t xml:space="preserve"> project to your personal workspace.</w:t>
      </w:r>
    </w:p>
    <w:p w14:paraId="52E94DD2" w14:textId="77777777" w:rsidR="00EB083D" w:rsidRDefault="00EB083D" w:rsidP="00EB083D">
      <w:pPr>
        <w:pStyle w:val="LabStepScreenshotLevel2"/>
      </w:pPr>
      <w:r>
        <w:lastRenderedPageBreak/>
        <w:drawing>
          <wp:inline distT="0" distB="0" distL="0" distR="0" wp14:anchorId="52598887" wp14:editId="4FD78CB1">
            <wp:extent cx="4909123" cy="811369"/>
            <wp:effectExtent l="19050" t="19050" r="25400" b="273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45961" cy="817458"/>
                    </a:xfrm>
                    <a:prstGeom prst="rect">
                      <a:avLst/>
                    </a:prstGeom>
                    <a:noFill/>
                    <a:ln>
                      <a:solidFill>
                        <a:schemeClr val="tx1"/>
                      </a:solidFill>
                    </a:ln>
                  </pic:spPr>
                </pic:pic>
              </a:graphicData>
            </a:graphic>
          </wp:inline>
        </w:drawing>
      </w:r>
    </w:p>
    <w:p w14:paraId="5B5B5C0F" w14:textId="77777777" w:rsidR="00EB083D" w:rsidRDefault="00EB083D" w:rsidP="00EB083D">
      <w:pPr>
        <w:pStyle w:val="LabStepNumberedLevel2"/>
      </w:pPr>
      <w:r>
        <w:t>Once the project has been published, test out the report you have just designed using the browser.</w:t>
      </w:r>
    </w:p>
    <w:p w14:paraId="5AE7A56E" w14:textId="77777777" w:rsidR="00EB083D" w:rsidRDefault="00EB083D" w:rsidP="00EB083D">
      <w:pPr>
        <w:pStyle w:val="LabStepScreenshotLevel2"/>
      </w:pPr>
      <w:r>
        <w:drawing>
          <wp:inline distT="0" distB="0" distL="0" distR="0" wp14:anchorId="1B3D407D" wp14:editId="17DFBB40">
            <wp:extent cx="4984124" cy="3143370"/>
            <wp:effectExtent l="19050" t="19050" r="26035"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985998" cy="3144552"/>
                    </a:xfrm>
                    <a:prstGeom prst="rect">
                      <a:avLst/>
                    </a:prstGeom>
                    <a:noFill/>
                    <a:ln>
                      <a:solidFill>
                        <a:schemeClr val="tx1"/>
                      </a:solidFill>
                    </a:ln>
                  </pic:spPr>
                </pic:pic>
              </a:graphicData>
            </a:graphic>
          </wp:inline>
        </w:drawing>
      </w:r>
    </w:p>
    <w:p w14:paraId="03C26214" w14:textId="77777777" w:rsidR="00EB083D" w:rsidRDefault="00EB083D" w:rsidP="00EB083D">
      <w:pPr>
        <w:pStyle w:val="LabExerciseCallout"/>
      </w:pPr>
      <w:r>
        <w:t>You have now completed this lab.</w:t>
      </w:r>
    </w:p>
    <w:p w14:paraId="4832CBAD" w14:textId="77777777" w:rsidR="00C27FED" w:rsidRPr="00EB083D" w:rsidRDefault="00C27FED" w:rsidP="00EB083D"/>
    <w:sectPr w:rsidR="00C27FED" w:rsidRPr="00EB083D" w:rsidSect="0074345C">
      <w:headerReference w:type="default" r:id="rId104"/>
      <w:footerReference w:type="default" r:id="rId105"/>
      <w:headerReference w:type="first" r:id="rId106"/>
      <w:footerReference w:type="first" r:id="rId107"/>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402946" w14:textId="77777777" w:rsidR="00FB5C8A" w:rsidRDefault="00FB5C8A" w:rsidP="002754DA">
      <w:pPr>
        <w:spacing w:before="0" w:after="0"/>
      </w:pPr>
      <w:r>
        <w:separator/>
      </w:r>
    </w:p>
  </w:endnote>
  <w:endnote w:type="continuationSeparator" w:id="0">
    <w:p w14:paraId="19E1350E" w14:textId="77777777" w:rsidR="00FB5C8A" w:rsidRDefault="00FB5C8A"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FF3B5" w14:textId="013FA1E2" w:rsidR="00D13E78" w:rsidRDefault="00C27FED" w:rsidP="00D13E78">
    <w:pPr>
      <w:pStyle w:val="Footer"/>
      <w:pBdr>
        <w:top w:val="single" w:sz="4" w:space="0" w:color="auto"/>
      </w:pBdr>
      <w:spacing w:before="0"/>
    </w:pPr>
    <w:r>
      <w:t>© Critical Path Training. 2017</w:t>
    </w:r>
    <w:r w:rsidR="00D13E78">
      <w:t>. All Rights Reserved</w:t>
    </w:r>
    <w:r w:rsidR="00D13E78">
      <w:tab/>
    </w:r>
    <w:r w:rsidR="00D13E78">
      <w:tab/>
    </w:r>
    <w:r w:rsidR="00D13E78">
      <w:fldChar w:fldCharType="begin"/>
    </w:r>
    <w:r w:rsidR="00D13E78">
      <w:instrText xml:space="preserve"> PAGE  \* MERGEFORMAT </w:instrText>
    </w:r>
    <w:r w:rsidR="00D13E78">
      <w:fldChar w:fldCharType="separate"/>
    </w:r>
    <w:r w:rsidR="00E43450">
      <w:rPr>
        <w:noProof/>
      </w:rPr>
      <w:t>21</w:t>
    </w:r>
    <w:r w:rsidR="00D13E78">
      <w:fldChar w:fldCharType="end"/>
    </w:r>
  </w:p>
  <w:p w14:paraId="6AA1DA7A" w14:textId="61E46A4D" w:rsidR="00D13E78" w:rsidRDefault="00D13E78" w:rsidP="00D13E78">
    <w:pPr>
      <w:pStyle w:val="Footer"/>
      <w:pBdr>
        <w:top w:val="single" w:sz="4" w:space="0" w:color="auto"/>
      </w:pBdr>
      <w:spacing w:before="0"/>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233DD" w14:textId="3C48E089" w:rsidR="0074345C" w:rsidRDefault="0074345C" w:rsidP="0074345C">
    <w:pPr>
      <w:pStyle w:val="Footer"/>
      <w:pBdr>
        <w:top w:val="single" w:sz="4" w:space="0" w:color="auto"/>
      </w:pBdr>
      <w:spacing w:before="0"/>
    </w:pPr>
    <w:r>
      <w:t>© Critical Path Training. 201</w:t>
    </w:r>
    <w:r w:rsidR="00C27FED">
      <w:t>7</w:t>
    </w:r>
    <w:r>
      <w:t>. All Rights Reserved</w:t>
    </w:r>
    <w:r>
      <w:tab/>
    </w:r>
    <w:r>
      <w:tab/>
    </w:r>
    <w:r>
      <w:fldChar w:fldCharType="begin"/>
    </w:r>
    <w:r>
      <w:instrText xml:space="preserve"> PAGE  \* MERGEFORMAT </w:instrText>
    </w:r>
    <w:r>
      <w:fldChar w:fldCharType="separate"/>
    </w:r>
    <w:r w:rsidR="00E43450">
      <w:rPr>
        <w:noProof/>
      </w:rPr>
      <w:t>1</w:t>
    </w:r>
    <w:r>
      <w:fldChar w:fldCharType="end"/>
    </w:r>
  </w:p>
  <w:p w14:paraId="28910CAC" w14:textId="02C12EA1" w:rsidR="0074345C" w:rsidRDefault="0074345C" w:rsidP="0074345C">
    <w:pPr>
      <w:pStyle w:val="Footer"/>
      <w:pBdr>
        <w:top w:val="single" w:sz="4" w:space="0" w:color="auto"/>
      </w:pBdr>
      <w:spacing w:before="0"/>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E02253" w14:textId="77777777" w:rsidR="00FB5C8A" w:rsidRDefault="00FB5C8A" w:rsidP="002754DA">
      <w:pPr>
        <w:spacing w:before="0" w:after="0"/>
      </w:pPr>
      <w:r>
        <w:separator/>
      </w:r>
    </w:p>
  </w:footnote>
  <w:footnote w:type="continuationSeparator" w:id="0">
    <w:p w14:paraId="2EF3FCF5" w14:textId="77777777" w:rsidR="00FB5C8A" w:rsidRDefault="00FB5C8A"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42DD3" w14:textId="3017EEFC" w:rsidR="001E75B6" w:rsidRDefault="00C27FED" w:rsidP="001E75B6">
    <w:pPr>
      <w:pStyle w:val="Header"/>
      <w:pBdr>
        <w:bottom w:val="single" w:sz="4" w:space="0" w:color="auto"/>
      </w:pBdr>
      <w:tabs>
        <w:tab w:val="clear" w:pos="6480"/>
        <w:tab w:val="clear" w:pos="10800"/>
        <w:tab w:val="left" w:pos="6195"/>
      </w:tabs>
      <w:spacing w:before="240"/>
    </w:pPr>
    <w:r>
      <w:t>PBD</w:t>
    </w:r>
    <w:r w:rsidR="001E75B6">
      <w:t xml:space="preserve">365: Power BI </w:t>
    </w:r>
    <w:r>
      <w:t xml:space="preserve">Developer </w:t>
    </w:r>
    <w:r w:rsidR="001E75B6">
      <w:t>Bootcamp</w:t>
    </w:r>
    <w:r w:rsidR="001E75B6">
      <w:tab/>
    </w:r>
  </w:p>
  <w:p w14:paraId="077EFF5A" w14:textId="73DFAAD1" w:rsidR="001E75B6" w:rsidRDefault="001E75B6" w:rsidP="001E75B6">
    <w:pPr>
      <w:pStyle w:val="Header"/>
      <w:pBdr>
        <w:bottom w:val="single" w:sz="4" w:space="0" w:color="auto"/>
      </w:pBdr>
      <w:spacing w:before="240"/>
    </w:pPr>
    <w:r>
      <w:t>Module 01 Lab: Getting Up and Running with the Power BI Service</w:t>
    </w:r>
    <w:r>
      <w:tab/>
    </w:r>
    <w:r>
      <w:tab/>
    </w:r>
    <w:r w:rsidRPr="0031080D">
      <w:rPr>
        <w:rFonts w:cs="Arial"/>
      </w:rPr>
      <w:t>Live Lab</w:t>
    </w:r>
    <w:r w:rsidR="00E67F3B" w:rsidRPr="0031080D">
      <w:rPr>
        <w:rFonts w:cs="Arial"/>
      </w:rPr>
      <w:t xml:space="preserve"> </w:t>
    </w:r>
    <w:r w:rsidR="00F76CDD">
      <w:rPr>
        <w:rFonts w:cs="Arial"/>
      </w:rPr>
      <w:t>Version:</w:t>
    </w:r>
    <w:r w:rsidR="0031080D" w:rsidRPr="0031080D">
      <w:rPr>
        <w:rFonts w:cs="Arial"/>
      </w:rPr>
      <w:t xml:space="preserve"> </w:t>
    </w:r>
    <w:r w:rsidR="00B8778B">
      <w:rPr>
        <w:rFonts w:cs="Arial"/>
      </w:rPr>
      <w:fldChar w:fldCharType="begin"/>
    </w:r>
    <w:r w:rsidR="00B8778B">
      <w:rPr>
        <w:rFonts w:cs="Arial"/>
      </w:rPr>
      <w:instrText xml:space="preserve"> DATE  \@ "MMM d, yyyy"  \* MERGEFORMAT </w:instrText>
    </w:r>
    <w:r w:rsidR="00B8778B">
      <w:rPr>
        <w:rFonts w:cs="Arial"/>
      </w:rPr>
      <w:fldChar w:fldCharType="separate"/>
    </w:r>
    <w:r w:rsidR="00E43450">
      <w:rPr>
        <w:rFonts w:cs="Arial"/>
        <w:noProof/>
      </w:rPr>
      <w:t>Mar 1, 2017</w:t>
    </w:r>
    <w:r w:rsidR="00B8778B">
      <w:rPr>
        <w:rFonts w:cs="Arial"/>
      </w:rPr>
      <w:fldChar w:fldCharType="end"/>
    </w:r>
    <w:r w:rsidR="00F76CDD">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97022" w14:textId="77777777" w:rsidR="00F76CDD" w:rsidRPr="00AF4E41" w:rsidRDefault="00F76CDD"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0"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1"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3"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4"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8"/>
  </w:num>
  <w:num w:numId="3">
    <w:abstractNumId w:val="10"/>
  </w:num>
  <w:num w:numId="4">
    <w:abstractNumId w:val="5"/>
  </w:num>
  <w:num w:numId="5">
    <w:abstractNumId w:val="6"/>
  </w:num>
  <w:num w:numId="6">
    <w:abstractNumId w:val="14"/>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1"/>
  </w:num>
  <w:num w:numId="19">
    <w:abstractNumId w:val="11"/>
  </w:num>
  <w:num w:numId="20">
    <w:abstractNumId w:val="3"/>
  </w:num>
  <w:num w:numId="21">
    <w:abstractNumId w:val="0"/>
  </w:num>
  <w:num w:numId="22">
    <w:abstractNumId w:val="13"/>
  </w:num>
  <w:num w:numId="23">
    <w:abstractNumId w:val="12"/>
  </w:num>
  <w:num w:numId="24">
    <w:abstractNumId w:val="15"/>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BB5"/>
    <w:rsid w:val="000011F8"/>
    <w:rsid w:val="00002196"/>
    <w:rsid w:val="0000533E"/>
    <w:rsid w:val="0001171D"/>
    <w:rsid w:val="00012AC2"/>
    <w:rsid w:val="000167CC"/>
    <w:rsid w:val="00017CA6"/>
    <w:rsid w:val="0002000E"/>
    <w:rsid w:val="00022EF0"/>
    <w:rsid w:val="000237DD"/>
    <w:rsid w:val="00023D29"/>
    <w:rsid w:val="00024303"/>
    <w:rsid w:val="000243F6"/>
    <w:rsid w:val="00025141"/>
    <w:rsid w:val="00026580"/>
    <w:rsid w:val="000267DC"/>
    <w:rsid w:val="000267E9"/>
    <w:rsid w:val="00027DBA"/>
    <w:rsid w:val="00030FBC"/>
    <w:rsid w:val="00033367"/>
    <w:rsid w:val="00033B41"/>
    <w:rsid w:val="0003652B"/>
    <w:rsid w:val="00036CF3"/>
    <w:rsid w:val="00042CDF"/>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FB8"/>
    <w:rsid w:val="000A19FA"/>
    <w:rsid w:val="000A1DEC"/>
    <w:rsid w:val="000A4D31"/>
    <w:rsid w:val="000B09A5"/>
    <w:rsid w:val="000B2EE5"/>
    <w:rsid w:val="000B4798"/>
    <w:rsid w:val="000B79D2"/>
    <w:rsid w:val="000C10E3"/>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4DD2"/>
    <w:rsid w:val="000F5924"/>
    <w:rsid w:val="000F71BF"/>
    <w:rsid w:val="00100905"/>
    <w:rsid w:val="00105BFE"/>
    <w:rsid w:val="0011020C"/>
    <w:rsid w:val="00110716"/>
    <w:rsid w:val="0011091C"/>
    <w:rsid w:val="00110EC0"/>
    <w:rsid w:val="00111A8B"/>
    <w:rsid w:val="001128F7"/>
    <w:rsid w:val="00113CA8"/>
    <w:rsid w:val="0011426B"/>
    <w:rsid w:val="001147A2"/>
    <w:rsid w:val="00121C08"/>
    <w:rsid w:val="00122349"/>
    <w:rsid w:val="00123729"/>
    <w:rsid w:val="00123A37"/>
    <w:rsid w:val="00123B3A"/>
    <w:rsid w:val="0012715F"/>
    <w:rsid w:val="0013360B"/>
    <w:rsid w:val="0013633D"/>
    <w:rsid w:val="00136858"/>
    <w:rsid w:val="00137AE5"/>
    <w:rsid w:val="00140317"/>
    <w:rsid w:val="00140CF8"/>
    <w:rsid w:val="00141688"/>
    <w:rsid w:val="00142CDC"/>
    <w:rsid w:val="001467DD"/>
    <w:rsid w:val="001502E9"/>
    <w:rsid w:val="00150932"/>
    <w:rsid w:val="00151E41"/>
    <w:rsid w:val="00152A67"/>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887"/>
    <w:rsid w:val="001760F5"/>
    <w:rsid w:val="001767E7"/>
    <w:rsid w:val="001777C7"/>
    <w:rsid w:val="00181D44"/>
    <w:rsid w:val="00182F32"/>
    <w:rsid w:val="00184880"/>
    <w:rsid w:val="00185DF8"/>
    <w:rsid w:val="0019042E"/>
    <w:rsid w:val="00190BA4"/>
    <w:rsid w:val="00190D83"/>
    <w:rsid w:val="00190D86"/>
    <w:rsid w:val="0019249E"/>
    <w:rsid w:val="001969F7"/>
    <w:rsid w:val="001A3C36"/>
    <w:rsid w:val="001A6A55"/>
    <w:rsid w:val="001B176D"/>
    <w:rsid w:val="001B1E38"/>
    <w:rsid w:val="001B31B0"/>
    <w:rsid w:val="001B4693"/>
    <w:rsid w:val="001B4B69"/>
    <w:rsid w:val="001B60FC"/>
    <w:rsid w:val="001C2975"/>
    <w:rsid w:val="001C3C48"/>
    <w:rsid w:val="001C7B5E"/>
    <w:rsid w:val="001D3A64"/>
    <w:rsid w:val="001D668A"/>
    <w:rsid w:val="001D727A"/>
    <w:rsid w:val="001E1924"/>
    <w:rsid w:val="001E2DF2"/>
    <w:rsid w:val="001E45EA"/>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7F56"/>
    <w:rsid w:val="0021057D"/>
    <w:rsid w:val="0021154E"/>
    <w:rsid w:val="00216298"/>
    <w:rsid w:val="00221821"/>
    <w:rsid w:val="00221DC0"/>
    <w:rsid w:val="00223B44"/>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3A3C"/>
    <w:rsid w:val="00244E1E"/>
    <w:rsid w:val="00246C21"/>
    <w:rsid w:val="0024711C"/>
    <w:rsid w:val="00250284"/>
    <w:rsid w:val="002508CA"/>
    <w:rsid w:val="00252EA2"/>
    <w:rsid w:val="00262D76"/>
    <w:rsid w:val="002631F0"/>
    <w:rsid w:val="002639C1"/>
    <w:rsid w:val="00264035"/>
    <w:rsid w:val="002646DD"/>
    <w:rsid w:val="00265968"/>
    <w:rsid w:val="00273BA6"/>
    <w:rsid w:val="00273C9A"/>
    <w:rsid w:val="00273F7D"/>
    <w:rsid w:val="002741A3"/>
    <w:rsid w:val="002754DA"/>
    <w:rsid w:val="00277C6C"/>
    <w:rsid w:val="0028163F"/>
    <w:rsid w:val="002820B9"/>
    <w:rsid w:val="00283D43"/>
    <w:rsid w:val="00285BF7"/>
    <w:rsid w:val="0028667F"/>
    <w:rsid w:val="00286E1A"/>
    <w:rsid w:val="002930AF"/>
    <w:rsid w:val="00295176"/>
    <w:rsid w:val="00297E5D"/>
    <w:rsid w:val="002A4734"/>
    <w:rsid w:val="002A7719"/>
    <w:rsid w:val="002B0649"/>
    <w:rsid w:val="002B29CA"/>
    <w:rsid w:val="002B3783"/>
    <w:rsid w:val="002B50BA"/>
    <w:rsid w:val="002B618B"/>
    <w:rsid w:val="002B648B"/>
    <w:rsid w:val="002C1D9A"/>
    <w:rsid w:val="002C45A4"/>
    <w:rsid w:val="002C5CBE"/>
    <w:rsid w:val="002C6DDC"/>
    <w:rsid w:val="002D1C03"/>
    <w:rsid w:val="002D646D"/>
    <w:rsid w:val="002E035E"/>
    <w:rsid w:val="002E14B9"/>
    <w:rsid w:val="002E1C5A"/>
    <w:rsid w:val="002E259F"/>
    <w:rsid w:val="002E3602"/>
    <w:rsid w:val="002E66B3"/>
    <w:rsid w:val="002F03AF"/>
    <w:rsid w:val="002F14BC"/>
    <w:rsid w:val="002F2748"/>
    <w:rsid w:val="002F43AC"/>
    <w:rsid w:val="002F541E"/>
    <w:rsid w:val="002F57CD"/>
    <w:rsid w:val="002F6254"/>
    <w:rsid w:val="002F7A5E"/>
    <w:rsid w:val="002F7E4F"/>
    <w:rsid w:val="00301C65"/>
    <w:rsid w:val="00302778"/>
    <w:rsid w:val="003029C5"/>
    <w:rsid w:val="0030388D"/>
    <w:rsid w:val="003053A8"/>
    <w:rsid w:val="00305FD9"/>
    <w:rsid w:val="00307288"/>
    <w:rsid w:val="00307AF6"/>
    <w:rsid w:val="0031080D"/>
    <w:rsid w:val="00311545"/>
    <w:rsid w:val="00313DBA"/>
    <w:rsid w:val="00316198"/>
    <w:rsid w:val="00316796"/>
    <w:rsid w:val="0031741B"/>
    <w:rsid w:val="00320D04"/>
    <w:rsid w:val="003241F2"/>
    <w:rsid w:val="003267C0"/>
    <w:rsid w:val="00327D24"/>
    <w:rsid w:val="00330210"/>
    <w:rsid w:val="003303D3"/>
    <w:rsid w:val="00333042"/>
    <w:rsid w:val="00335A89"/>
    <w:rsid w:val="00347559"/>
    <w:rsid w:val="00354456"/>
    <w:rsid w:val="0035520E"/>
    <w:rsid w:val="0035550E"/>
    <w:rsid w:val="003560BC"/>
    <w:rsid w:val="00361340"/>
    <w:rsid w:val="00362F34"/>
    <w:rsid w:val="003639DC"/>
    <w:rsid w:val="00364257"/>
    <w:rsid w:val="00364378"/>
    <w:rsid w:val="00366A36"/>
    <w:rsid w:val="00367C9B"/>
    <w:rsid w:val="0037185C"/>
    <w:rsid w:val="00371932"/>
    <w:rsid w:val="00371DC5"/>
    <w:rsid w:val="00373A63"/>
    <w:rsid w:val="003748FA"/>
    <w:rsid w:val="003775F8"/>
    <w:rsid w:val="00382381"/>
    <w:rsid w:val="00383039"/>
    <w:rsid w:val="00383104"/>
    <w:rsid w:val="00385E7E"/>
    <w:rsid w:val="0039106B"/>
    <w:rsid w:val="003911BB"/>
    <w:rsid w:val="0039343A"/>
    <w:rsid w:val="00395E0F"/>
    <w:rsid w:val="00397DF0"/>
    <w:rsid w:val="003A02C1"/>
    <w:rsid w:val="003A1593"/>
    <w:rsid w:val="003A1B06"/>
    <w:rsid w:val="003A5B08"/>
    <w:rsid w:val="003A67E2"/>
    <w:rsid w:val="003A6D85"/>
    <w:rsid w:val="003B08DD"/>
    <w:rsid w:val="003B1609"/>
    <w:rsid w:val="003B3EDD"/>
    <w:rsid w:val="003B509E"/>
    <w:rsid w:val="003B6B6E"/>
    <w:rsid w:val="003B6E62"/>
    <w:rsid w:val="003C07FF"/>
    <w:rsid w:val="003C40E6"/>
    <w:rsid w:val="003C418A"/>
    <w:rsid w:val="003C5D20"/>
    <w:rsid w:val="003C6F9B"/>
    <w:rsid w:val="003D1045"/>
    <w:rsid w:val="003D12ED"/>
    <w:rsid w:val="003D1AE4"/>
    <w:rsid w:val="003D4A36"/>
    <w:rsid w:val="003D513A"/>
    <w:rsid w:val="003E3149"/>
    <w:rsid w:val="003E53A5"/>
    <w:rsid w:val="003E71C8"/>
    <w:rsid w:val="003F0693"/>
    <w:rsid w:val="003F1168"/>
    <w:rsid w:val="003F12F6"/>
    <w:rsid w:val="003F2B7A"/>
    <w:rsid w:val="003F2EDC"/>
    <w:rsid w:val="00400DC5"/>
    <w:rsid w:val="00401876"/>
    <w:rsid w:val="0040576B"/>
    <w:rsid w:val="00410FD2"/>
    <w:rsid w:val="00414108"/>
    <w:rsid w:val="00414CE4"/>
    <w:rsid w:val="004165DA"/>
    <w:rsid w:val="00420D38"/>
    <w:rsid w:val="00426C6E"/>
    <w:rsid w:val="00427A68"/>
    <w:rsid w:val="00432B12"/>
    <w:rsid w:val="004336CC"/>
    <w:rsid w:val="0043657B"/>
    <w:rsid w:val="004402EC"/>
    <w:rsid w:val="00441CD1"/>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F96"/>
    <w:rsid w:val="004663E4"/>
    <w:rsid w:val="0046669D"/>
    <w:rsid w:val="0046679B"/>
    <w:rsid w:val="0047178F"/>
    <w:rsid w:val="004737C0"/>
    <w:rsid w:val="00474799"/>
    <w:rsid w:val="00481358"/>
    <w:rsid w:val="00482B10"/>
    <w:rsid w:val="004838B2"/>
    <w:rsid w:val="00484260"/>
    <w:rsid w:val="00487042"/>
    <w:rsid w:val="00487D07"/>
    <w:rsid w:val="004901DA"/>
    <w:rsid w:val="00490DA0"/>
    <w:rsid w:val="0049441A"/>
    <w:rsid w:val="004946E2"/>
    <w:rsid w:val="00496072"/>
    <w:rsid w:val="00496964"/>
    <w:rsid w:val="004A0344"/>
    <w:rsid w:val="004A10C1"/>
    <w:rsid w:val="004A3AF2"/>
    <w:rsid w:val="004A5655"/>
    <w:rsid w:val="004A66FA"/>
    <w:rsid w:val="004A7C45"/>
    <w:rsid w:val="004B2700"/>
    <w:rsid w:val="004B75D9"/>
    <w:rsid w:val="004B7881"/>
    <w:rsid w:val="004C1F56"/>
    <w:rsid w:val="004C4D3C"/>
    <w:rsid w:val="004C7D6E"/>
    <w:rsid w:val="004D0C89"/>
    <w:rsid w:val="004D10A6"/>
    <w:rsid w:val="004D2050"/>
    <w:rsid w:val="004D3172"/>
    <w:rsid w:val="004D3A39"/>
    <w:rsid w:val="004D4A22"/>
    <w:rsid w:val="004D50D8"/>
    <w:rsid w:val="004D51D7"/>
    <w:rsid w:val="004D5B0F"/>
    <w:rsid w:val="004D645B"/>
    <w:rsid w:val="004D6DAF"/>
    <w:rsid w:val="004D71F4"/>
    <w:rsid w:val="004D75A3"/>
    <w:rsid w:val="004E1CBF"/>
    <w:rsid w:val="004E29B4"/>
    <w:rsid w:val="004E3B42"/>
    <w:rsid w:val="004E45B9"/>
    <w:rsid w:val="004E576E"/>
    <w:rsid w:val="004F1E4C"/>
    <w:rsid w:val="004F3938"/>
    <w:rsid w:val="004F40B8"/>
    <w:rsid w:val="004F54BD"/>
    <w:rsid w:val="004F6A66"/>
    <w:rsid w:val="00504620"/>
    <w:rsid w:val="0050658A"/>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6A2B"/>
    <w:rsid w:val="00536E84"/>
    <w:rsid w:val="00536EA7"/>
    <w:rsid w:val="005375BA"/>
    <w:rsid w:val="00537866"/>
    <w:rsid w:val="00537DCD"/>
    <w:rsid w:val="00540A9A"/>
    <w:rsid w:val="005428BD"/>
    <w:rsid w:val="00542CAB"/>
    <w:rsid w:val="00551DC5"/>
    <w:rsid w:val="00551DFA"/>
    <w:rsid w:val="005556AA"/>
    <w:rsid w:val="00560287"/>
    <w:rsid w:val="00560F81"/>
    <w:rsid w:val="00561E8E"/>
    <w:rsid w:val="00563785"/>
    <w:rsid w:val="00563EAE"/>
    <w:rsid w:val="005647E9"/>
    <w:rsid w:val="00564CCD"/>
    <w:rsid w:val="00566273"/>
    <w:rsid w:val="00566454"/>
    <w:rsid w:val="00566809"/>
    <w:rsid w:val="00567C0E"/>
    <w:rsid w:val="005706F7"/>
    <w:rsid w:val="005710D5"/>
    <w:rsid w:val="0057247C"/>
    <w:rsid w:val="00572B32"/>
    <w:rsid w:val="00573C2E"/>
    <w:rsid w:val="00574574"/>
    <w:rsid w:val="00576198"/>
    <w:rsid w:val="00580480"/>
    <w:rsid w:val="00580B5A"/>
    <w:rsid w:val="00580FC2"/>
    <w:rsid w:val="0058123A"/>
    <w:rsid w:val="0058773B"/>
    <w:rsid w:val="005923BB"/>
    <w:rsid w:val="00592DAA"/>
    <w:rsid w:val="005932FE"/>
    <w:rsid w:val="005A0E17"/>
    <w:rsid w:val="005A3333"/>
    <w:rsid w:val="005A3A17"/>
    <w:rsid w:val="005A3E02"/>
    <w:rsid w:val="005A4563"/>
    <w:rsid w:val="005A5885"/>
    <w:rsid w:val="005A6B98"/>
    <w:rsid w:val="005A6D5F"/>
    <w:rsid w:val="005B0D57"/>
    <w:rsid w:val="005B2865"/>
    <w:rsid w:val="005B4589"/>
    <w:rsid w:val="005B4EC2"/>
    <w:rsid w:val="005B5C44"/>
    <w:rsid w:val="005B6F90"/>
    <w:rsid w:val="005C03B9"/>
    <w:rsid w:val="005C05C0"/>
    <w:rsid w:val="005C0868"/>
    <w:rsid w:val="005C1BF8"/>
    <w:rsid w:val="005C3A90"/>
    <w:rsid w:val="005C46E4"/>
    <w:rsid w:val="005C736E"/>
    <w:rsid w:val="005C7FB4"/>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805"/>
    <w:rsid w:val="00601E9E"/>
    <w:rsid w:val="00603508"/>
    <w:rsid w:val="00612226"/>
    <w:rsid w:val="006133C4"/>
    <w:rsid w:val="0061494C"/>
    <w:rsid w:val="00616CB2"/>
    <w:rsid w:val="00620888"/>
    <w:rsid w:val="00621EBF"/>
    <w:rsid w:val="00624BD0"/>
    <w:rsid w:val="00625F0D"/>
    <w:rsid w:val="00626932"/>
    <w:rsid w:val="006271BE"/>
    <w:rsid w:val="00627AE4"/>
    <w:rsid w:val="00630874"/>
    <w:rsid w:val="006316FA"/>
    <w:rsid w:val="00632485"/>
    <w:rsid w:val="006334EC"/>
    <w:rsid w:val="0063362B"/>
    <w:rsid w:val="00640D4E"/>
    <w:rsid w:val="00640DBB"/>
    <w:rsid w:val="00640F1C"/>
    <w:rsid w:val="00643F55"/>
    <w:rsid w:val="006453AE"/>
    <w:rsid w:val="00645BB8"/>
    <w:rsid w:val="00647146"/>
    <w:rsid w:val="00650ACD"/>
    <w:rsid w:val="00651B09"/>
    <w:rsid w:val="006535DA"/>
    <w:rsid w:val="00653648"/>
    <w:rsid w:val="00654409"/>
    <w:rsid w:val="00654F8F"/>
    <w:rsid w:val="0065756C"/>
    <w:rsid w:val="0066042A"/>
    <w:rsid w:val="006649DB"/>
    <w:rsid w:val="00667328"/>
    <w:rsid w:val="00667B58"/>
    <w:rsid w:val="00667F37"/>
    <w:rsid w:val="00670364"/>
    <w:rsid w:val="00673DAD"/>
    <w:rsid w:val="00675CD7"/>
    <w:rsid w:val="0067766A"/>
    <w:rsid w:val="00677776"/>
    <w:rsid w:val="00682FC7"/>
    <w:rsid w:val="006830EF"/>
    <w:rsid w:val="00683D3B"/>
    <w:rsid w:val="00686CA6"/>
    <w:rsid w:val="0069092F"/>
    <w:rsid w:val="006910E1"/>
    <w:rsid w:val="00692AFB"/>
    <w:rsid w:val="00693A55"/>
    <w:rsid w:val="006955C0"/>
    <w:rsid w:val="0069598A"/>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D0FB1"/>
    <w:rsid w:val="006D1BB7"/>
    <w:rsid w:val="006D2EAD"/>
    <w:rsid w:val="006E3BD3"/>
    <w:rsid w:val="006E5188"/>
    <w:rsid w:val="006F0C75"/>
    <w:rsid w:val="006F0F27"/>
    <w:rsid w:val="006F13F6"/>
    <w:rsid w:val="006F64F9"/>
    <w:rsid w:val="006F71A5"/>
    <w:rsid w:val="0070089C"/>
    <w:rsid w:val="00702A8A"/>
    <w:rsid w:val="00703CF8"/>
    <w:rsid w:val="007101AC"/>
    <w:rsid w:val="00711C05"/>
    <w:rsid w:val="00711F83"/>
    <w:rsid w:val="00711FCB"/>
    <w:rsid w:val="00712101"/>
    <w:rsid w:val="00713E79"/>
    <w:rsid w:val="0072246C"/>
    <w:rsid w:val="007248A6"/>
    <w:rsid w:val="00725AFB"/>
    <w:rsid w:val="00726591"/>
    <w:rsid w:val="0072738D"/>
    <w:rsid w:val="00727CB0"/>
    <w:rsid w:val="007310ED"/>
    <w:rsid w:val="00737FD5"/>
    <w:rsid w:val="00740261"/>
    <w:rsid w:val="00740358"/>
    <w:rsid w:val="00740CA3"/>
    <w:rsid w:val="00742392"/>
    <w:rsid w:val="0074345C"/>
    <w:rsid w:val="007442CF"/>
    <w:rsid w:val="00745777"/>
    <w:rsid w:val="00746A32"/>
    <w:rsid w:val="00747129"/>
    <w:rsid w:val="00747378"/>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33B4"/>
    <w:rsid w:val="0077432D"/>
    <w:rsid w:val="00774F70"/>
    <w:rsid w:val="00775A11"/>
    <w:rsid w:val="0078414E"/>
    <w:rsid w:val="0078763B"/>
    <w:rsid w:val="00795429"/>
    <w:rsid w:val="00796CDC"/>
    <w:rsid w:val="007A020E"/>
    <w:rsid w:val="007A2E8C"/>
    <w:rsid w:val="007A3111"/>
    <w:rsid w:val="007A3D0E"/>
    <w:rsid w:val="007A5C97"/>
    <w:rsid w:val="007A6D7B"/>
    <w:rsid w:val="007A6FDB"/>
    <w:rsid w:val="007A7B3A"/>
    <w:rsid w:val="007B13DE"/>
    <w:rsid w:val="007B262C"/>
    <w:rsid w:val="007B3E28"/>
    <w:rsid w:val="007B63AE"/>
    <w:rsid w:val="007B648F"/>
    <w:rsid w:val="007B666D"/>
    <w:rsid w:val="007C1733"/>
    <w:rsid w:val="007C212A"/>
    <w:rsid w:val="007C3212"/>
    <w:rsid w:val="007C5EF6"/>
    <w:rsid w:val="007C731A"/>
    <w:rsid w:val="007D3352"/>
    <w:rsid w:val="007D69A3"/>
    <w:rsid w:val="007D72B4"/>
    <w:rsid w:val="007D7540"/>
    <w:rsid w:val="007E13E3"/>
    <w:rsid w:val="007E216A"/>
    <w:rsid w:val="007E240B"/>
    <w:rsid w:val="007E2F58"/>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23BE"/>
    <w:rsid w:val="00812AF5"/>
    <w:rsid w:val="008136E5"/>
    <w:rsid w:val="00814294"/>
    <w:rsid w:val="00815395"/>
    <w:rsid w:val="008169DC"/>
    <w:rsid w:val="0082006B"/>
    <w:rsid w:val="00823471"/>
    <w:rsid w:val="008237DD"/>
    <w:rsid w:val="00823823"/>
    <w:rsid w:val="00826FF7"/>
    <w:rsid w:val="0082729D"/>
    <w:rsid w:val="0083029D"/>
    <w:rsid w:val="00830A82"/>
    <w:rsid w:val="008347E0"/>
    <w:rsid w:val="00834C0C"/>
    <w:rsid w:val="00836BB5"/>
    <w:rsid w:val="00837DE7"/>
    <w:rsid w:val="008403D8"/>
    <w:rsid w:val="00841B2E"/>
    <w:rsid w:val="00841F3B"/>
    <w:rsid w:val="00844B28"/>
    <w:rsid w:val="00845FAD"/>
    <w:rsid w:val="00851338"/>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7329D"/>
    <w:rsid w:val="0087391C"/>
    <w:rsid w:val="008743F8"/>
    <w:rsid w:val="008750A4"/>
    <w:rsid w:val="008758BA"/>
    <w:rsid w:val="00875EEC"/>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564C"/>
    <w:rsid w:val="008C5E14"/>
    <w:rsid w:val="008C70C6"/>
    <w:rsid w:val="008D03B2"/>
    <w:rsid w:val="008D054E"/>
    <w:rsid w:val="008D0899"/>
    <w:rsid w:val="008D1832"/>
    <w:rsid w:val="008D261C"/>
    <w:rsid w:val="008D269B"/>
    <w:rsid w:val="008D30B0"/>
    <w:rsid w:val="008D58F3"/>
    <w:rsid w:val="008D6EDA"/>
    <w:rsid w:val="008D7F27"/>
    <w:rsid w:val="008E0810"/>
    <w:rsid w:val="008E0FBA"/>
    <w:rsid w:val="008E1CE8"/>
    <w:rsid w:val="008E38AA"/>
    <w:rsid w:val="008E3F36"/>
    <w:rsid w:val="008F0E1B"/>
    <w:rsid w:val="008F2979"/>
    <w:rsid w:val="008F4B42"/>
    <w:rsid w:val="008F61BE"/>
    <w:rsid w:val="00901F5A"/>
    <w:rsid w:val="00902C2B"/>
    <w:rsid w:val="00902DD2"/>
    <w:rsid w:val="00902F51"/>
    <w:rsid w:val="00903B98"/>
    <w:rsid w:val="00906B3F"/>
    <w:rsid w:val="0090725E"/>
    <w:rsid w:val="00913716"/>
    <w:rsid w:val="009138D3"/>
    <w:rsid w:val="009143E7"/>
    <w:rsid w:val="00915A59"/>
    <w:rsid w:val="0091656E"/>
    <w:rsid w:val="00920DEA"/>
    <w:rsid w:val="00922C5C"/>
    <w:rsid w:val="00923054"/>
    <w:rsid w:val="00925E86"/>
    <w:rsid w:val="009274C0"/>
    <w:rsid w:val="00930CC1"/>
    <w:rsid w:val="00931080"/>
    <w:rsid w:val="00931E3C"/>
    <w:rsid w:val="00933033"/>
    <w:rsid w:val="009330BE"/>
    <w:rsid w:val="0093338B"/>
    <w:rsid w:val="00936DA9"/>
    <w:rsid w:val="009422EE"/>
    <w:rsid w:val="00944282"/>
    <w:rsid w:val="0095110D"/>
    <w:rsid w:val="00951BD2"/>
    <w:rsid w:val="00951C8A"/>
    <w:rsid w:val="009537AB"/>
    <w:rsid w:val="00953B22"/>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3A16"/>
    <w:rsid w:val="0098575B"/>
    <w:rsid w:val="00987167"/>
    <w:rsid w:val="00990EBF"/>
    <w:rsid w:val="0099246A"/>
    <w:rsid w:val="0099509E"/>
    <w:rsid w:val="00995C52"/>
    <w:rsid w:val="009A0E8B"/>
    <w:rsid w:val="009A10F1"/>
    <w:rsid w:val="009A2201"/>
    <w:rsid w:val="009A5818"/>
    <w:rsid w:val="009A6586"/>
    <w:rsid w:val="009A751C"/>
    <w:rsid w:val="009B275F"/>
    <w:rsid w:val="009B7A93"/>
    <w:rsid w:val="009C016D"/>
    <w:rsid w:val="009C0441"/>
    <w:rsid w:val="009C0444"/>
    <w:rsid w:val="009C6E7B"/>
    <w:rsid w:val="009D168C"/>
    <w:rsid w:val="009D170F"/>
    <w:rsid w:val="009D1C9A"/>
    <w:rsid w:val="009D22E7"/>
    <w:rsid w:val="009D2F82"/>
    <w:rsid w:val="009D3275"/>
    <w:rsid w:val="009D3C1D"/>
    <w:rsid w:val="009D553D"/>
    <w:rsid w:val="009D74CE"/>
    <w:rsid w:val="009E1511"/>
    <w:rsid w:val="009E1990"/>
    <w:rsid w:val="009E2AD2"/>
    <w:rsid w:val="009F7F64"/>
    <w:rsid w:val="00A00F6E"/>
    <w:rsid w:val="00A01BD3"/>
    <w:rsid w:val="00A03112"/>
    <w:rsid w:val="00A03312"/>
    <w:rsid w:val="00A05346"/>
    <w:rsid w:val="00A05D85"/>
    <w:rsid w:val="00A069E3"/>
    <w:rsid w:val="00A070BA"/>
    <w:rsid w:val="00A10074"/>
    <w:rsid w:val="00A10BF8"/>
    <w:rsid w:val="00A126E5"/>
    <w:rsid w:val="00A128A7"/>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23F6"/>
    <w:rsid w:val="00A432C2"/>
    <w:rsid w:val="00A4394E"/>
    <w:rsid w:val="00A43CBB"/>
    <w:rsid w:val="00A46E44"/>
    <w:rsid w:val="00A51DE9"/>
    <w:rsid w:val="00A53017"/>
    <w:rsid w:val="00A548F9"/>
    <w:rsid w:val="00A5490F"/>
    <w:rsid w:val="00A54B68"/>
    <w:rsid w:val="00A55B1C"/>
    <w:rsid w:val="00A55EA3"/>
    <w:rsid w:val="00A63C12"/>
    <w:rsid w:val="00A63D34"/>
    <w:rsid w:val="00A63D90"/>
    <w:rsid w:val="00A6472F"/>
    <w:rsid w:val="00A66755"/>
    <w:rsid w:val="00A67D32"/>
    <w:rsid w:val="00A70FC5"/>
    <w:rsid w:val="00A72018"/>
    <w:rsid w:val="00A73931"/>
    <w:rsid w:val="00A740AA"/>
    <w:rsid w:val="00A75F4A"/>
    <w:rsid w:val="00A811F8"/>
    <w:rsid w:val="00A81890"/>
    <w:rsid w:val="00A83D84"/>
    <w:rsid w:val="00A84330"/>
    <w:rsid w:val="00A86234"/>
    <w:rsid w:val="00A9158D"/>
    <w:rsid w:val="00A95B0D"/>
    <w:rsid w:val="00A968C7"/>
    <w:rsid w:val="00AA081D"/>
    <w:rsid w:val="00AA0B75"/>
    <w:rsid w:val="00AA1C5E"/>
    <w:rsid w:val="00AA3662"/>
    <w:rsid w:val="00AA3806"/>
    <w:rsid w:val="00AA405F"/>
    <w:rsid w:val="00AA69AC"/>
    <w:rsid w:val="00AB036E"/>
    <w:rsid w:val="00AB0EF6"/>
    <w:rsid w:val="00AB2A78"/>
    <w:rsid w:val="00AB309B"/>
    <w:rsid w:val="00AB4BD9"/>
    <w:rsid w:val="00AB630F"/>
    <w:rsid w:val="00AB7813"/>
    <w:rsid w:val="00AC455B"/>
    <w:rsid w:val="00AC535D"/>
    <w:rsid w:val="00AC5770"/>
    <w:rsid w:val="00AD3847"/>
    <w:rsid w:val="00AE16EB"/>
    <w:rsid w:val="00AE622C"/>
    <w:rsid w:val="00AE724B"/>
    <w:rsid w:val="00AF424C"/>
    <w:rsid w:val="00AF4DD3"/>
    <w:rsid w:val="00AF4E41"/>
    <w:rsid w:val="00AF4F9B"/>
    <w:rsid w:val="00AF7C15"/>
    <w:rsid w:val="00B000E2"/>
    <w:rsid w:val="00B00C50"/>
    <w:rsid w:val="00B01B1B"/>
    <w:rsid w:val="00B027B0"/>
    <w:rsid w:val="00B03C99"/>
    <w:rsid w:val="00B04598"/>
    <w:rsid w:val="00B04679"/>
    <w:rsid w:val="00B052C9"/>
    <w:rsid w:val="00B11579"/>
    <w:rsid w:val="00B117D2"/>
    <w:rsid w:val="00B12FAB"/>
    <w:rsid w:val="00B17D6D"/>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47219"/>
    <w:rsid w:val="00B503EC"/>
    <w:rsid w:val="00B53DCB"/>
    <w:rsid w:val="00B5566F"/>
    <w:rsid w:val="00B56241"/>
    <w:rsid w:val="00B56C9C"/>
    <w:rsid w:val="00B57970"/>
    <w:rsid w:val="00B57BDF"/>
    <w:rsid w:val="00B60011"/>
    <w:rsid w:val="00B61DCD"/>
    <w:rsid w:val="00B61F06"/>
    <w:rsid w:val="00B64784"/>
    <w:rsid w:val="00B649BC"/>
    <w:rsid w:val="00B651D9"/>
    <w:rsid w:val="00B66843"/>
    <w:rsid w:val="00B713EA"/>
    <w:rsid w:val="00B73B38"/>
    <w:rsid w:val="00B74E1A"/>
    <w:rsid w:val="00B75794"/>
    <w:rsid w:val="00B7645C"/>
    <w:rsid w:val="00B80925"/>
    <w:rsid w:val="00B815CE"/>
    <w:rsid w:val="00B8295B"/>
    <w:rsid w:val="00B838CD"/>
    <w:rsid w:val="00B83CE0"/>
    <w:rsid w:val="00B84304"/>
    <w:rsid w:val="00B8778B"/>
    <w:rsid w:val="00B93F8A"/>
    <w:rsid w:val="00B96F22"/>
    <w:rsid w:val="00B971F7"/>
    <w:rsid w:val="00BA06CB"/>
    <w:rsid w:val="00BA1292"/>
    <w:rsid w:val="00BA332D"/>
    <w:rsid w:val="00BA3FA1"/>
    <w:rsid w:val="00BA4187"/>
    <w:rsid w:val="00BA598A"/>
    <w:rsid w:val="00BA60BA"/>
    <w:rsid w:val="00BA760B"/>
    <w:rsid w:val="00BB0391"/>
    <w:rsid w:val="00BB0CC6"/>
    <w:rsid w:val="00BB1AF7"/>
    <w:rsid w:val="00BB3A53"/>
    <w:rsid w:val="00BB42DB"/>
    <w:rsid w:val="00BC0091"/>
    <w:rsid w:val="00BC1206"/>
    <w:rsid w:val="00BC120F"/>
    <w:rsid w:val="00BC22EE"/>
    <w:rsid w:val="00BC2C68"/>
    <w:rsid w:val="00BC3FCA"/>
    <w:rsid w:val="00BC4DD7"/>
    <w:rsid w:val="00BC67D1"/>
    <w:rsid w:val="00BD1EA3"/>
    <w:rsid w:val="00BD385F"/>
    <w:rsid w:val="00BD760F"/>
    <w:rsid w:val="00BE0218"/>
    <w:rsid w:val="00BE20E7"/>
    <w:rsid w:val="00BE32E6"/>
    <w:rsid w:val="00BE3BE2"/>
    <w:rsid w:val="00BE4210"/>
    <w:rsid w:val="00BE594A"/>
    <w:rsid w:val="00BE5ED2"/>
    <w:rsid w:val="00BE5EE7"/>
    <w:rsid w:val="00BF086D"/>
    <w:rsid w:val="00BF3349"/>
    <w:rsid w:val="00BF3F31"/>
    <w:rsid w:val="00BF4AAD"/>
    <w:rsid w:val="00C02B55"/>
    <w:rsid w:val="00C1089B"/>
    <w:rsid w:val="00C11589"/>
    <w:rsid w:val="00C15457"/>
    <w:rsid w:val="00C16722"/>
    <w:rsid w:val="00C16C85"/>
    <w:rsid w:val="00C171CF"/>
    <w:rsid w:val="00C211B4"/>
    <w:rsid w:val="00C2374F"/>
    <w:rsid w:val="00C23B86"/>
    <w:rsid w:val="00C23F6A"/>
    <w:rsid w:val="00C24EE9"/>
    <w:rsid w:val="00C255AE"/>
    <w:rsid w:val="00C27153"/>
    <w:rsid w:val="00C27AB3"/>
    <w:rsid w:val="00C27FED"/>
    <w:rsid w:val="00C30E56"/>
    <w:rsid w:val="00C31027"/>
    <w:rsid w:val="00C3211E"/>
    <w:rsid w:val="00C32FDC"/>
    <w:rsid w:val="00C33D09"/>
    <w:rsid w:val="00C343E2"/>
    <w:rsid w:val="00C34D0A"/>
    <w:rsid w:val="00C37A3E"/>
    <w:rsid w:val="00C4327C"/>
    <w:rsid w:val="00C44632"/>
    <w:rsid w:val="00C472D0"/>
    <w:rsid w:val="00C47A6B"/>
    <w:rsid w:val="00C50028"/>
    <w:rsid w:val="00C53882"/>
    <w:rsid w:val="00C628FA"/>
    <w:rsid w:val="00C62D6E"/>
    <w:rsid w:val="00C63C41"/>
    <w:rsid w:val="00C642C3"/>
    <w:rsid w:val="00C64F04"/>
    <w:rsid w:val="00C66309"/>
    <w:rsid w:val="00C67699"/>
    <w:rsid w:val="00C70683"/>
    <w:rsid w:val="00C716E2"/>
    <w:rsid w:val="00C734DA"/>
    <w:rsid w:val="00C7544E"/>
    <w:rsid w:val="00C77916"/>
    <w:rsid w:val="00C80AA9"/>
    <w:rsid w:val="00C80B2F"/>
    <w:rsid w:val="00C81034"/>
    <w:rsid w:val="00C81CBC"/>
    <w:rsid w:val="00C81CCE"/>
    <w:rsid w:val="00C847ED"/>
    <w:rsid w:val="00C9096A"/>
    <w:rsid w:val="00C9213C"/>
    <w:rsid w:val="00C92678"/>
    <w:rsid w:val="00C93E0C"/>
    <w:rsid w:val="00C97674"/>
    <w:rsid w:val="00CB7A9C"/>
    <w:rsid w:val="00CB7CC1"/>
    <w:rsid w:val="00CC0393"/>
    <w:rsid w:val="00CC13F2"/>
    <w:rsid w:val="00CC307A"/>
    <w:rsid w:val="00CC498D"/>
    <w:rsid w:val="00CC4EE1"/>
    <w:rsid w:val="00CC5108"/>
    <w:rsid w:val="00CC5BEB"/>
    <w:rsid w:val="00CD0AD0"/>
    <w:rsid w:val="00CD10A1"/>
    <w:rsid w:val="00CD2143"/>
    <w:rsid w:val="00CD3699"/>
    <w:rsid w:val="00CD7241"/>
    <w:rsid w:val="00CE155F"/>
    <w:rsid w:val="00CE3655"/>
    <w:rsid w:val="00CE3AF2"/>
    <w:rsid w:val="00CE6685"/>
    <w:rsid w:val="00CF0D9B"/>
    <w:rsid w:val="00CF15F6"/>
    <w:rsid w:val="00CF2509"/>
    <w:rsid w:val="00CF44C5"/>
    <w:rsid w:val="00CF713C"/>
    <w:rsid w:val="00CF7AD5"/>
    <w:rsid w:val="00D03664"/>
    <w:rsid w:val="00D04A36"/>
    <w:rsid w:val="00D057EA"/>
    <w:rsid w:val="00D11B33"/>
    <w:rsid w:val="00D12B10"/>
    <w:rsid w:val="00D1320B"/>
    <w:rsid w:val="00D13E78"/>
    <w:rsid w:val="00D1408C"/>
    <w:rsid w:val="00D143DC"/>
    <w:rsid w:val="00D15F6C"/>
    <w:rsid w:val="00D15FEC"/>
    <w:rsid w:val="00D160E9"/>
    <w:rsid w:val="00D17CFF"/>
    <w:rsid w:val="00D17E6E"/>
    <w:rsid w:val="00D2061E"/>
    <w:rsid w:val="00D209FD"/>
    <w:rsid w:val="00D22584"/>
    <w:rsid w:val="00D2288E"/>
    <w:rsid w:val="00D2383D"/>
    <w:rsid w:val="00D25659"/>
    <w:rsid w:val="00D33840"/>
    <w:rsid w:val="00D3469C"/>
    <w:rsid w:val="00D3693C"/>
    <w:rsid w:val="00D4156F"/>
    <w:rsid w:val="00D41E58"/>
    <w:rsid w:val="00D422ED"/>
    <w:rsid w:val="00D50509"/>
    <w:rsid w:val="00D51C42"/>
    <w:rsid w:val="00D5200B"/>
    <w:rsid w:val="00D525CC"/>
    <w:rsid w:val="00D52D84"/>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754C"/>
    <w:rsid w:val="00D87EC9"/>
    <w:rsid w:val="00D92006"/>
    <w:rsid w:val="00D94E4E"/>
    <w:rsid w:val="00D950CC"/>
    <w:rsid w:val="00D97000"/>
    <w:rsid w:val="00DA000C"/>
    <w:rsid w:val="00DA10F2"/>
    <w:rsid w:val="00DA20EE"/>
    <w:rsid w:val="00DA442B"/>
    <w:rsid w:val="00DA6A32"/>
    <w:rsid w:val="00DA6D71"/>
    <w:rsid w:val="00DB351B"/>
    <w:rsid w:val="00DB44F6"/>
    <w:rsid w:val="00DB556F"/>
    <w:rsid w:val="00DB599E"/>
    <w:rsid w:val="00DB617D"/>
    <w:rsid w:val="00DC0679"/>
    <w:rsid w:val="00DC2A0F"/>
    <w:rsid w:val="00DC2AFF"/>
    <w:rsid w:val="00DC3E2A"/>
    <w:rsid w:val="00DC525F"/>
    <w:rsid w:val="00DC7F56"/>
    <w:rsid w:val="00DD077C"/>
    <w:rsid w:val="00DD1790"/>
    <w:rsid w:val="00DD40A9"/>
    <w:rsid w:val="00DD4209"/>
    <w:rsid w:val="00DD56DD"/>
    <w:rsid w:val="00DD5F52"/>
    <w:rsid w:val="00DD6842"/>
    <w:rsid w:val="00DD6AE6"/>
    <w:rsid w:val="00DD7D6E"/>
    <w:rsid w:val="00DE1252"/>
    <w:rsid w:val="00DE1EC4"/>
    <w:rsid w:val="00DE3365"/>
    <w:rsid w:val="00DE39BD"/>
    <w:rsid w:val="00DE3C75"/>
    <w:rsid w:val="00DE5625"/>
    <w:rsid w:val="00DE58D9"/>
    <w:rsid w:val="00DF0141"/>
    <w:rsid w:val="00DF0E38"/>
    <w:rsid w:val="00DF143A"/>
    <w:rsid w:val="00DF2B36"/>
    <w:rsid w:val="00DF2FB3"/>
    <w:rsid w:val="00DF52A8"/>
    <w:rsid w:val="00DF619B"/>
    <w:rsid w:val="00DF61F9"/>
    <w:rsid w:val="00DF6254"/>
    <w:rsid w:val="00E0548A"/>
    <w:rsid w:val="00E056FD"/>
    <w:rsid w:val="00E06711"/>
    <w:rsid w:val="00E07AF0"/>
    <w:rsid w:val="00E13222"/>
    <w:rsid w:val="00E132BC"/>
    <w:rsid w:val="00E15736"/>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3450"/>
    <w:rsid w:val="00E43499"/>
    <w:rsid w:val="00E441FC"/>
    <w:rsid w:val="00E44857"/>
    <w:rsid w:val="00E45125"/>
    <w:rsid w:val="00E51A44"/>
    <w:rsid w:val="00E51C7C"/>
    <w:rsid w:val="00E52656"/>
    <w:rsid w:val="00E55723"/>
    <w:rsid w:val="00E57117"/>
    <w:rsid w:val="00E57901"/>
    <w:rsid w:val="00E605AD"/>
    <w:rsid w:val="00E60B87"/>
    <w:rsid w:val="00E61BF9"/>
    <w:rsid w:val="00E6513C"/>
    <w:rsid w:val="00E663C5"/>
    <w:rsid w:val="00E6680F"/>
    <w:rsid w:val="00E66BB8"/>
    <w:rsid w:val="00E66D8D"/>
    <w:rsid w:val="00E67080"/>
    <w:rsid w:val="00E67F3B"/>
    <w:rsid w:val="00E713B2"/>
    <w:rsid w:val="00E75E69"/>
    <w:rsid w:val="00E76774"/>
    <w:rsid w:val="00E8023A"/>
    <w:rsid w:val="00E816DC"/>
    <w:rsid w:val="00E83F8B"/>
    <w:rsid w:val="00E90829"/>
    <w:rsid w:val="00E9325B"/>
    <w:rsid w:val="00E95504"/>
    <w:rsid w:val="00E95F93"/>
    <w:rsid w:val="00E97568"/>
    <w:rsid w:val="00EA0CC6"/>
    <w:rsid w:val="00EA55D1"/>
    <w:rsid w:val="00EB083D"/>
    <w:rsid w:val="00EB0E93"/>
    <w:rsid w:val="00EB1778"/>
    <w:rsid w:val="00EB31D1"/>
    <w:rsid w:val="00EB3BAC"/>
    <w:rsid w:val="00EB6B9F"/>
    <w:rsid w:val="00EB6E37"/>
    <w:rsid w:val="00EC02AD"/>
    <w:rsid w:val="00EC15A4"/>
    <w:rsid w:val="00EC288B"/>
    <w:rsid w:val="00EC2FB2"/>
    <w:rsid w:val="00EC49E3"/>
    <w:rsid w:val="00EC5D20"/>
    <w:rsid w:val="00ED0273"/>
    <w:rsid w:val="00ED17B7"/>
    <w:rsid w:val="00ED1A11"/>
    <w:rsid w:val="00ED1EBB"/>
    <w:rsid w:val="00ED22FB"/>
    <w:rsid w:val="00ED5055"/>
    <w:rsid w:val="00ED6CEF"/>
    <w:rsid w:val="00EE049F"/>
    <w:rsid w:val="00EE156C"/>
    <w:rsid w:val="00EE168F"/>
    <w:rsid w:val="00EE1731"/>
    <w:rsid w:val="00EE3D43"/>
    <w:rsid w:val="00EE6B5E"/>
    <w:rsid w:val="00EE7A35"/>
    <w:rsid w:val="00EE7C9C"/>
    <w:rsid w:val="00EE7EC1"/>
    <w:rsid w:val="00EF0B37"/>
    <w:rsid w:val="00F00447"/>
    <w:rsid w:val="00F01A46"/>
    <w:rsid w:val="00F01D70"/>
    <w:rsid w:val="00F05BDB"/>
    <w:rsid w:val="00F10C41"/>
    <w:rsid w:val="00F116C9"/>
    <w:rsid w:val="00F218A1"/>
    <w:rsid w:val="00F21A30"/>
    <w:rsid w:val="00F22325"/>
    <w:rsid w:val="00F2242F"/>
    <w:rsid w:val="00F22470"/>
    <w:rsid w:val="00F241A5"/>
    <w:rsid w:val="00F276BD"/>
    <w:rsid w:val="00F325C3"/>
    <w:rsid w:val="00F339C4"/>
    <w:rsid w:val="00F34FD2"/>
    <w:rsid w:val="00F40596"/>
    <w:rsid w:val="00F40E0A"/>
    <w:rsid w:val="00F41CD9"/>
    <w:rsid w:val="00F4259A"/>
    <w:rsid w:val="00F43BFB"/>
    <w:rsid w:val="00F453AC"/>
    <w:rsid w:val="00F4645F"/>
    <w:rsid w:val="00F50640"/>
    <w:rsid w:val="00F5138E"/>
    <w:rsid w:val="00F577F9"/>
    <w:rsid w:val="00F60F62"/>
    <w:rsid w:val="00F62F1C"/>
    <w:rsid w:val="00F64B9C"/>
    <w:rsid w:val="00F64CF9"/>
    <w:rsid w:val="00F72607"/>
    <w:rsid w:val="00F76CDD"/>
    <w:rsid w:val="00F77681"/>
    <w:rsid w:val="00F806D4"/>
    <w:rsid w:val="00F81057"/>
    <w:rsid w:val="00F8243C"/>
    <w:rsid w:val="00F84B8D"/>
    <w:rsid w:val="00F86CCD"/>
    <w:rsid w:val="00F87F40"/>
    <w:rsid w:val="00F90A4A"/>
    <w:rsid w:val="00F90DED"/>
    <w:rsid w:val="00F938D8"/>
    <w:rsid w:val="00F938DC"/>
    <w:rsid w:val="00F948BF"/>
    <w:rsid w:val="00F950EE"/>
    <w:rsid w:val="00F95A2C"/>
    <w:rsid w:val="00FA037C"/>
    <w:rsid w:val="00FA1794"/>
    <w:rsid w:val="00FA3EB4"/>
    <w:rsid w:val="00FA5E15"/>
    <w:rsid w:val="00FB07B8"/>
    <w:rsid w:val="00FB0897"/>
    <w:rsid w:val="00FB2282"/>
    <w:rsid w:val="00FB31EF"/>
    <w:rsid w:val="00FB3F0A"/>
    <w:rsid w:val="00FB5C8A"/>
    <w:rsid w:val="00FB68E3"/>
    <w:rsid w:val="00FB6B61"/>
    <w:rsid w:val="00FC00E1"/>
    <w:rsid w:val="00FC0DAB"/>
    <w:rsid w:val="00FC2749"/>
    <w:rsid w:val="00FC31B1"/>
    <w:rsid w:val="00FC326E"/>
    <w:rsid w:val="00FC442A"/>
    <w:rsid w:val="00FC79BD"/>
    <w:rsid w:val="00FD1B1D"/>
    <w:rsid w:val="00FD1FA2"/>
    <w:rsid w:val="00FD2701"/>
    <w:rsid w:val="00FD523E"/>
    <w:rsid w:val="00FD69DA"/>
    <w:rsid w:val="00FE0728"/>
    <w:rsid w:val="00FE6C41"/>
    <w:rsid w:val="00FE7C85"/>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paragraph" w:customStyle="1" w:styleId="LabExercise">
    <w:name w:val="Lab Exercise"/>
    <w:basedOn w:val="Normal"/>
    <w:next w:val="Normal"/>
    <w:qFormat/>
    <w:rsid w:val="00EB083D"/>
    <w:pPr>
      <w:spacing w:before="0" w:after="200" w:line="276" w:lineRule="auto"/>
    </w:pPr>
    <w:rPr>
      <w:b/>
    </w:rPr>
  </w:style>
  <w:style w:type="paragraph" w:customStyle="1" w:styleId="LabStepTableText">
    <w:name w:val="Lab Step Table Text"/>
    <w:basedOn w:val="Normal"/>
    <w:qFormat/>
    <w:rsid w:val="00EB083D"/>
    <w:pPr>
      <w:tabs>
        <w:tab w:val="left" w:pos="288"/>
        <w:tab w:val="left" w:pos="576"/>
      </w:tabs>
      <w:spacing w:before="0" w:after="0"/>
    </w:pPr>
    <w:rPr>
      <w:sz w:val="14"/>
    </w:rPr>
  </w:style>
  <w:style w:type="paragraph" w:customStyle="1" w:styleId="LabStepTableTextHeader">
    <w:name w:val="Lab Step Table Text Header"/>
    <w:basedOn w:val="LabStepTableText"/>
    <w:next w:val="LabStepTableText"/>
    <w:qFormat/>
    <w:rsid w:val="00EB083D"/>
    <w:rPr>
      <w:b/>
    </w:rPr>
  </w:style>
  <w:style w:type="paragraph" w:customStyle="1" w:styleId="LabStepTableParagraph">
    <w:name w:val="Lab Step Table Paragraph"/>
    <w:basedOn w:val="LabStepNumbered"/>
    <w:qFormat/>
    <w:rsid w:val="00EB083D"/>
    <w:pPr>
      <w:numPr>
        <w:numId w:val="0"/>
      </w:numPr>
    </w:pPr>
  </w:style>
  <w:style w:type="paragraph" w:customStyle="1" w:styleId="Procedureheading">
    <w:name w:val="Procedure heading"/>
    <w:basedOn w:val="Heading4"/>
    <w:next w:val="Normal"/>
    <w:uiPriority w:val="99"/>
    <w:qFormat/>
    <w:rsid w:val="00EB083D"/>
    <w:pPr>
      <w:numPr>
        <w:numId w:val="28"/>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3.png"/><Relationship Id="rId107"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github.com/CriticalPathTraining/PBI365/raw/master/Student/Data/SalesByCustomer.csv" TargetMode="External"/><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5" Type="http://schemas.openxmlformats.org/officeDocument/2006/relationships/customXml" Target="../customXml/item5.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hyperlink" Target="https://mran.microsoft.com/download/" TargetMode="External"/><Relationship Id="rId17" Type="http://schemas.openxmlformats.org/officeDocument/2006/relationships/image" Target="media/image4.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4.png"/><Relationship Id="rId103" Type="http://schemas.openxmlformats.org/officeDocument/2006/relationships/image" Target="media/image88.png"/><Relationship Id="rId108" Type="http://schemas.openxmlformats.org/officeDocument/2006/relationships/fontTable" Target="fontTable.xml"/><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6" Type="http://schemas.openxmlformats.org/officeDocument/2006/relationships/header" Target="header2.xml"/><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5.png"/><Relationship Id="rId109" Type="http://schemas.openxmlformats.org/officeDocument/2006/relationships/theme" Target="theme/theme1.xm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header" Target="header1.xml"/><Relationship Id="rId7" Type="http://schemas.openxmlformats.org/officeDocument/2006/relationships/styles" Target="styl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customXml" Target="../customXml/item2.xml"/><Relationship Id="rId29" Type="http://schemas.openxmlformats.org/officeDocument/2006/relationships/hyperlink" Target="https://www.rstudio.com/products/rstudio/download3/" TargetMode="External"/><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6.png"/><Relationship Id="rId14" Type="http://schemas.openxmlformats.org/officeDocument/2006/relationships/hyperlink" Target="https://cran.r-project.org/"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customXml" Target="../customXml/item3.xml"/><Relationship Id="rId25" Type="http://schemas.openxmlformats.org/officeDocument/2006/relationships/image" Target="media/image12.png"/><Relationship Id="rId46" Type="http://schemas.openxmlformats.org/officeDocument/2006/relationships/image" Target="media/image32.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7.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F880B1D0-DCF9-46D8-98E1-AC18F0DE7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1931</TotalTime>
  <Pages>29</Pages>
  <Words>4799</Words>
  <Characters>27357</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32092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46</cp:revision>
  <cp:lastPrinted>2017-03-01T13:01:00Z</cp:lastPrinted>
  <dcterms:created xsi:type="dcterms:W3CDTF">2015-10-31T15:47:00Z</dcterms:created>
  <dcterms:modified xsi:type="dcterms:W3CDTF">2017-03-01T13:01:00Z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