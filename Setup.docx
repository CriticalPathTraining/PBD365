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954E03" w:rsidP="00607C2B">
      <w:pPr>
        <w:pStyle w:val="Heading2"/>
      </w:pPr>
      <w:r>
        <w:t xml:space="preserve">PDB365 </w:t>
      </w:r>
      <w:r w:rsidR="007C68C5">
        <w:t xml:space="preserve">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335AB4">
        <w:t>60</w:t>
      </w:r>
      <w:bookmarkStart w:id="0" w:name="_GoBack"/>
      <w:bookmarkEnd w:id="0"/>
      <w:r w:rsidR="002E4109">
        <w:t xml:space="preserve">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2E4109">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954E03">
        <w:t>PDB365</w:t>
      </w:r>
      <w:r>
        <w:t xml:space="preserve">: </w:t>
      </w:r>
      <w:r w:rsidR="00954E03">
        <w:t>Power BI Developer Bootcamp</w:t>
      </w:r>
      <w:r>
        <w:t>.</w:t>
      </w:r>
      <w:r w:rsidR="002E4109">
        <w:t xml:space="preserve"> These setup instructions assume you already have a Windows PC or a VM running a 64-bit edition of Windows 10 or Windows 8.1. These setup instructions also assume that you have enough permissions on your PC to install the software and applications required for Power BI development.</w:t>
      </w:r>
    </w:p>
    <w:p w:rsidR="00AB6375" w:rsidRDefault="00954E03" w:rsidP="00862B4A">
      <w:pPr>
        <w:pStyle w:val="Heading3"/>
      </w:pPr>
      <w:r>
        <w:t>Task 1</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771102" w:rsidP="00862B4A">
      <w:pPr>
        <w:pStyle w:val="LabStepCodeBlock"/>
        <w:rPr>
          <w:rStyle w:val="Hyperlink"/>
        </w:rPr>
      </w:pPr>
      <w:hyperlink r:id="rId12"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2E4109" w:rsidP="006D57CF">
      <w:pPr>
        <w:pStyle w:val="LabStepScreenshot"/>
      </w:pPr>
      <w:r>
        <w:rPr>
          <w:noProof/>
        </w:rPr>
        <w:drawing>
          <wp:inline distT="0" distB="0" distL="0" distR="0">
            <wp:extent cx="4669971" cy="326898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702" cy="3299591"/>
                    </a:xfrm>
                    <a:prstGeom prst="rect">
                      <a:avLst/>
                    </a:prstGeom>
                    <a:noFill/>
                    <a:ln>
                      <a:solidFill>
                        <a:schemeClr val="tx1">
                          <a:lumMod val="50000"/>
                          <a:lumOff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436628" cy="1905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110" cy="1928831"/>
                    </a:xfrm>
                    <a:prstGeom prst="rect">
                      <a:avLst/>
                    </a:prstGeom>
                  </pic:spPr>
                </pic:pic>
              </a:graphicData>
            </a:graphic>
          </wp:inline>
        </w:drawing>
      </w:r>
    </w:p>
    <w:p w:rsidR="00AB6375" w:rsidRDefault="00AB6375" w:rsidP="006D57CF">
      <w:pPr>
        <w:pStyle w:val="LabStepNumbered"/>
        <w:rPr>
          <w:noProof/>
        </w:rPr>
      </w:pPr>
      <w:r>
        <w:rPr>
          <w:noProof/>
        </w:rPr>
        <w:lastRenderedPageBreak/>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954E03" w:rsidP="006D57CF">
      <w:pPr>
        <w:pStyle w:val="Heading3"/>
      </w:pPr>
      <w:r>
        <w:t>Task 2</w:t>
      </w:r>
      <w:r w:rsidR="006D57CF">
        <w:t xml:space="preserve">: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771102"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lastRenderedPageBreak/>
        <w:t>Wait until the installation is complete</w:t>
      </w:r>
      <w:r w:rsidR="00AB6375">
        <w:rPr>
          <w:noProof/>
        </w:rPr>
        <w:t>.</w:t>
      </w:r>
    </w:p>
    <w:p w:rsidR="00AB6375" w:rsidRDefault="00954E03" w:rsidP="006D57CF">
      <w:pPr>
        <w:pStyle w:val="Heading3"/>
        <w:rPr>
          <w:noProof/>
        </w:rPr>
      </w:pPr>
      <w:r>
        <w:rPr>
          <w:noProof/>
        </w:rPr>
        <w:t>Task 3</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771102" w:rsidP="00767D73">
      <w:pPr>
        <w:pStyle w:val="LabStepCodeBlock"/>
        <w:rPr>
          <w:rStyle w:val="Hyperlink"/>
        </w:rPr>
      </w:pPr>
      <w:hyperlink r:id="rId19"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F31A63">
      <w:pPr>
        <w:pStyle w:val="LabStepScreenshot"/>
        <w:rPr>
          <w:noProof/>
        </w:rPr>
      </w:pPr>
      <w:r>
        <w:rPr>
          <w:noProof/>
        </w:rPr>
        <w:drawing>
          <wp:inline distT="0" distB="0" distL="0" distR="0" wp14:anchorId="7AD695A6" wp14:editId="506D7E82">
            <wp:extent cx="2721600" cy="21107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2914" cy="2127270"/>
                    </a:xfrm>
                    <a:prstGeom prst="rect">
                      <a:avLst/>
                    </a:prstGeom>
                  </pic:spPr>
                </pic:pic>
              </a:graphicData>
            </a:graphic>
          </wp:inline>
        </w:drawing>
      </w:r>
    </w:p>
    <w:p w:rsidR="002E4109" w:rsidRDefault="00F31A63" w:rsidP="00F31A63">
      <w:pPr>
        <w:pStyle w:val="LabStepNumbered"/>
      </w:pPr>
      <w:r>
        <w:lastRenderedPageBreak/>
        <w:t xml:space="preserve">Click </w:t>
      </w:r>
      <w:r w:rsidRPr="00F31A63">
        <w:rPr>
          <w:b/>
        </w:rPr>
        <w:t>Install</w:t>
      </w:r>
      <w:r>
        <w:t>.</w:t>
      </w:r>
    </w:p>
    <w:p w:rsidR="002E4109" w:rsidRDefault="00AB6375" w:rsidP="00F31A63">
      <w:pPr>
        <w:pStyle w:val="LabStepScreenshot"/>
      </w:pPr>
      <w:r>
        <w:rPr>
          <w:noProof/>
        </w:rPr>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84005" cy="3436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761" cy="3451622"/>
                    </a:xfrm>
                    <a:prstGeom prst="rect">
                      <a:avLst/>
                    </a:prstGeom>
                  </pic:spPr>
                </pic:pic>
              </a:graphicData>
            </a:graphic>
          </wp:inline>
        </w:drawing>
      </w:r>
    </w:p>
    <w:p w:rsidR="00AB6375" w:rsidRDefault="00954E03" w:rsidP="006D57CF">
      <w:pPr>
        <w:pStyle w:val="Heading3"/>
        <w:rPr>
          <w:noProof/>
        </w:rPr>
      </w:pPr>
      <w:r>
        <w:rPr>
          <w:noProof/>
        </w:rPr>
        <w:lastRenderedPageBreak/>
        <w:t>Task 4</w:t>
      </w:r>
      <w:r w:rsidR="006D57CF">
        <w:rPr>
          <w:noProof/>
        </w:rPr>
        <w:t xml:space="preserve">: </w:t>
      </w:r>
      <w:r w:rsidR="00300EA6">
        <w:rPr>
          <w:noProof/>
        </w:rPr>
        <w:t>Install Visual Studio 2017</w:t>
      </w:r>
    </w:p>
    <w:p w:rsidR="00F90CB5" w:rsidRPr="006D57CF" w:rsidRDefault="00764A27" w:rsidP="00300EA6">
      <w:pPr>
        <w:pStyle w:val="LabExerciseLeadIn"/>
      </w:pPr>
      <w:r>
        <w:t xml:space="preserve">In this exercise, you </w:t>
      </w:r>
      <w:r w:rsidR="00300EA6">
        <w:t>will install Visual Studio 2017</w:t>
      </w:r>
      <w:r>
        <w:t>.</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771102" w:rsidP="00DE4743">
      <w:pPr>
        <w:pStyle w:val="LabStepCodeBlock"/>
        <w:rPr>
          <w:rStyle w:val="Hyperlink"/>
        </w:rPr>
      </w:pPr>
      <w:hyperlink r:id="rId26"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lastRenderedPageBreak/>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lastRenderedPageBreak/>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783080" cy="2194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2194560"/>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993392" cy="2450592"/>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3392" cy="2450592"/>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toos.</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903" cy="1996562"/>
                    </a:xfrm>
                    <a:prstGeom prst="rect">
                      <a:avLst/>
                    </a:prstGeom>
                  </pic:spPr>
                </pic:pic>
              </a:graphicData>
            </a:graphic>
          </wp:inline>
        </w:drawing>
      </w:r>
    </w:p>
    <w:p w:rsidR="00AB6375" w:rsidRDefault="00954E03" w:rsidP="006D57CF">
      <w:pPr>
        <w:pStyle w:val="Heading3"/>
      </w:pPr>
      <w:r>
        <w:lastRenderedPageBreak/>
        <w:t>Task 5</w:t>
      </w:r>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r w:rsidRPr="005636C5">
        <w:rPr>
          <w:b/>
        </w:rPr>
        <w:t>AppContainer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r w:rsidRPr="005636C5">
        <w:rPr>
          <w:b/>
        </w:rPr>
        <w:t>WinConfig</w:t>
      </w:r>
      <w:r>
        <w:t xml:space="preserve"> button </w:t>
      </w:r>
      <w:r w:rsidR="00F74286">
        <w:t xml:space="preserve">in the toolbar </w:t>
      </w:r>
      <w:r>
        <w:t>in the top left-hand corner of the Fiddler window</w:t>
      </w:r>
      <w:r w:rsidR="00F74286">
        <w:t xml:space="preserve"> to display the </w:t>
      </w:r>
      <w:r w:rsidR="00F74286" w:rsidRPr="00F74286">
        <w:rPr>
          <w:b/>
        </w:rPr>
        <w:t>AppContainer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r w:rsidRPr="00F74286">
        <w:rPr>
          <w:b/>
        </w:rPr>
        <w:t>AppContainer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r>
        <w:rPr>
          <w:b/>
        </w:rPr>
        <w:t>Decript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r w:rsidRPr="007C68C5">
        <w:rPr>
          <w:b/>
        </w:rPr>
        <w:t>TrustCert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5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102" w:rsidRDefault="00771102" w:rsidP="002754DA">
      <w:pPr>
        <w:spacing w:before="0" w:after="0"/>
      </w:pPr>
      <w:r>
        <w:separator/>
      </w:r>
    </w:p>
  </w:endnote>
  <w:endnote w:type="continuationSeparator" w:id="0">
    <w:p w:rsidR="00771102" w:rsidRDefault="0077110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102" w:rsidRDefault="00771102" w:rsidP="002754DA">
      <w:pPr>
        <w:spacing w:before="0" w:after="0"/>
      </w:pPr>
      <w:r>
        <w:separator/>
      </w:r>
    </w:p>
  </w:footnote>
  <w:footnote w:type="continuationSeparator" w:id="0">
    <w:p w:rsidR="00771102" w:rsidRDefault="0077110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7"/>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77764"/>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4109"/>
    <w:rsid w:val="002E66B3"/>
    <w:rsid w:val="002E6B95"/>
    <w:rsid w:val="002F2748"/>
    <w:rsid w:val="002F3FFB"/>
    <w:rsid w:val="00300EA6"/>
    <w:rsid w:val="0030388D"/>
    <w:rsid w:val="00307288"/>
    <w:rsid w:val="00310556"/>
    <w:rsid w:val="00311545"/>
    <w:rsid w:val="00316198"/>
    <w:rsid w:val="0031741B"/>
    <w:rsid w:val="00333042"/>
    <w:rsid w:val="00335AB4"/>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1102"/>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0A50"/>
    <w:rsid w:val="00902F51"/>
    <w:rsid w:val="00903B98"/>
    <w:rsid w:val="0090725E"/>
    <w:rsid w:val="00914A3F"/>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4E03"/>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B5562"/>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1A63"/>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0CB5"/>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9A83"/>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aka.ms/vs/15/release/vs_Enterprise.exe" TargetMode="External"/><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bing.com" TargetMode="External"/><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41310DB-483F-4703-A227-916CF6471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255</TotalTime>
  <Pages>12</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6</cp:revision>
  <cp:lastPrinted>2016-06-26T21:29:00Z</cp:lastPrinted>
  <dcterms:created xsi:type="dcterms:W3CDTF">2017-01-10T17:56:00Z</dcterms:created>
  <dcterms:modified xsi:type="dcterms:W3CDTF">2018-05-24T14:55:00Z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